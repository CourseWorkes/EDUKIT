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DFB" w:rsidRDefault="006B1767" w:rsidP="00E71DFB">
      <w:pPr>
        <w:pStyle w:val="1"/>
      </w:pPr>
      <w:r>
        <w:rPr>
          <w:lang w:val="en-US"/>
        </w:rPr>
        <w:t>1</w:t>
      </w:r>
      <w:bookmarkStart w:id="0" w:name="_GoBack"/>
      <w:bookmarkEnd w:id="0"/>
      <w:r w:rsidR="00AF00A4">
        <w:t xml:space="preserve"> </w:t>
      </w:r>
      <w:r w:rsidR="00E71DFB">
        <w:t>теоретическая часть</w:t>
      </w:r>
    </w:p>
    <w:p w:rsidR="007E56FC" w:rsidRDefault="006531DB" w:rsidP="00BA7CD1">
      <w:pPr>
        <w:pStyle w:val="2"/>
      </w:pPr>
      <w:r>
        <w:t>2</w:t>
      </w:r>
      <w:r w:rsidR="00AF00A4">
        <w:t>.1</w:t>
      </w:r>
      <w:r w:rsidR="00F43CC7">
        <w:t xml:space="preserve"> </w:t>
      </w:r>
      <w:r w:rsidR="00BA7CD1">
        <w:t>Исследование предметной области</w:t>
      </w:r>
    </w:p>
    <w:p w:rsidR="00512CA6" w:rsidRDefault="00F371B0" w:rsidP="00C37F24">
      <w:pPr>
        <w:rPr>
          <w:shd w:val="clear" w:color="auto" w:fill="FFFFFF"/>
        </w:rPr>
      </w:pPr>
      <w:r>
        <w:rPr>
          <w:shd w:val="clear" w:color="auto" w:fill="FFFFFF"/>
        </w:rPr>
        <w:t xml:space="preserve">Образовательные порталы </w:t>
      </w:r>
      <w:r w:rsidR="00965BB5">
        <w:rPr>
          <w:shd w:val="clear" w:color="auto" w:fill="FFFFFF"/>
        </w:rPr>
        <w:t>в наше время играют важную роль в подде</w:t>
      </w:r>
      <w:r w:rsidR="00177E30">
        <w:rPr>
          <w:shd w:val="clear" w:color="auto" w:fill="FFFFFF"/>
        </w:rPr>
        <w:t>ржке образовательного процесса учебных учреждениях</w:t>
      </w:r>
      <w:r w:rsidR="00C37F24">
        <w:rPr>
          <w:shd w:val="clear" w:color="auto" w:fill="FFFFFF"/>
        </w:rPr>
        <w:t>.</w:t>
      </w:r>
      <w:r w:rsidR="00177E30">
        <w:rPr>
          <w:shd w:val="clear" w:color="auto" w:fill="FFFFFF"/>
        </w:rPr>
        <w:t xml:space="preserve"> </w:t>
      </w:r>
      <w:r w:rsidR="00497240">
        <w:rPr>
          <w:shd w:val="clear" w:color="auto" w:fill="FFFFFF"/>
        </w:rPr>
        <w:t xml:space="preserve">Они позволяют оперативно обмениваться информацией, а так же </w:t>
      </w:r>
      <w:r w:rsidR="00F63114">
        <w:rPr>
          <w:shd w:val="clear" w:color="auto" w:fill="FFFFFF"/>
        </w:rPr>
        <w:t>своевременно информировать всех участников образовательного процесса.</w:t>
      </w:r>
      <w:r w:rsidR="009C3B55">
        <w:rPr>
          <w:shd w:val="clear" w:color="auto" w:fill="FFFFFF"/>
        </w:rPr>
        <w:t xml:space="preserve"> Тем самым повышая эффективность работы учреждения.</w:t>
      </w:r>
      <w:r w:rsidR="00464B2F">
        <w:rPr>
          <w:shd w:val="clear" w:color="auto" w:fill="FFFFFF"/>
        </w:rPr>
        <w:t xml:space="preserve"> Чтобы точно понимать, что же такое образовательный портал, необходимо дать определение.</w:t>
      </w:r>
    </w:p>
    <w:p w:rsidR="005C2478" w:rsidRDefault="00464B2F" w:rsidP="00754CB1">
      <w:pPr>
        <w:rPr>
          <w:shd w:val="clear" w:color="auto" w:fill="FFFFFF"/>
        </w:rPr>
      </w:pPr>
      <w:r>
        <w:rPr>
          <w:shd w:val="clear" w:color="auto" w:fill="FFFFFF"/>
        </w:rPr>
        <w:t>Образовательный портал – это</w:t>
      </w:r>
      <w:r w:rsidR="0083298B">
        <w:rPr>
          <w:shd w:val="clear" w:color="auto" w:fill="FFFFFF"/>
        </w:rPr>
        <w:t xml:space="preserve"> </w:t>
      </w:r>
      <w:r w:rsidR="00047973" w:rsidRPr="0083298B">
        <w:rPr>
          <w:shd w:val="clear" w:color="auto" w:fill="FFFFFF"/>
        </w:rPr>
        <w:t xml:space="preserve">компьютерная система </w:t>
      </w:r>
      <w:r w:rsidR="00B40FFA" w:rsidRPr="0083298B">
        <w:rPr>
          <w:shd w:val="clear" w:color="auto" w:fill="FFFFFF"/>
        </w:rPr>
        <w:t xml:space="preserve">телекоммуникационной сети Интернет (совокупность серверов или мультисервисный сервер), настроенная на оперативный </w:t>
      </w:r>
      <w:r w:rsidR="00A73FCC" w:rsidRPr="0083298B">
        <w:rPr>
          <w:shd w:val="clear" w:color="auto" w:fill="FFFFFF"/>
        </w:rPr>
        <w:t>доступ к информационным ресурсам учебного назначения, на предоставление образовательных услуг соответствующим учреждениям</w:t>
      </w:r>
      <w:r w:rsidR="00754CB1">
        <w:rPr>
          <w:shd w:val="clear" w:color="auto" w:fill="FFFFFF"/>
        </w:rPr>
        <w:t>.</w:t>
      </w:r>
    </w:p>
    <w:p w:rsidR="00754CB1" w:rsidRDefault="00C51E65" w:rsidP="00754CB1">
      <w:pPr>
        <w:rPr>
          <w:shd w:val="clear" w:color="auto" w:fill="FFFFFF"/>
        </w:rPr>
      </w:pPr>
      <w:r>
        <w:rPr>
          <w:shd w:val="clear" w:color="auto" w:fill="FFFFFF"/>
        </w:rPr>
        <w:t>Основные задачи, которые решает образовательный портал:</w:t>
      </w:r>
    </w:p>
    <w:p w:rsidR="00C51E65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3A690A">
        <w:rPr>
          <w:shd w:val="clear" w:color="auto" w:fill="FFFFFF"/>
        </w:rPr>
        <w:t xml:space="preserve">бразовательная </w:t>
      </w:r>
      <w:r w:rsidR="00100076">
        <w:rPr>
          <w:shd w:val="clear" w:color="auto" w:fill="FFFFFF"/>
        </w:rPr>
        <w:t>и просветительн</w:t>
      </w:r>
      <w:r w:rsidR="00C236DF">
        <w:rPr>
          <w:shd w:val="clear" w:color="auto" w:fill="FFFFFF"/>
        </w:rPr>
        <w:t xml:space="preserve">ая </w:t>
      </w:r>
      <w:r w:rsidR="003A690A">
        <w:rPr>
          <w:shd w:val="clear" w:color="auto" w:fill="FFFFFF"/>
        </w:rPr>
        <w:t>деятельность</w:t>
      </w:r>
      <w:r w:rsidR="00C01D73">
        <w:rPr>
          <w:shd w:val="clear" w:color="auto" w:fill="FFFFFF"/>
        </w:rPr>
        <w:t>,</w:t>
      </w:r>
    </w:p>
    <w:p w:rsidR="003A690A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E3688A">
        <w:rPr>
          <w:shd w:val="clear" w:color="auto" w:fill="FFFFFF"/>
        </w:rPr>
        <w:t>бмен данными образовательной деятельности</w:t>
      </w:r>
      <w:r w:rsidR="00C01D73">
        <w:rPr>
          <w:shd w:val="clear" w:color="auto" w:fill="FFFFFF"/>
        </w:rPr>
        <w:t>,</w:t>
      </w:r>
    </w:p>
    <w:p w:rsidR="003A690A" w:rsidRPr="0098138E" w:rsidRDefault="00197344" w:rsidP="00B825ED">
      <w:pPr>
        <w:pStyle w:val="a9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C236DF">
        <w:rPr>
          <w:shd w:val="clear" w:color="auto" w:fill="FFFFFF"/>
        </w:rPr>
        <w:t>перативное информирование и обратная связь</w:t>
      </w:r>
      <w:r w:rsidR="00C01D73">
        <w:rPr>
          <w:shd w:val="clear" w:color="auto" w:fill="FFFFFF"/>
        </w:rPr>
        <w:t>.</w:t>
      </w:r>
    </w:p>
    <w:p w:rsidR="00464B2F" w:rsidRDefault="007F5E95" w:rsidP="00C37F24">
      <w:pPr>
        <w:rPr>
          <w:shd w:val="clear" w:color="auto" w:fill="FFFFFF"/>
        </w:rPr>
      </w:pPr>
      <w:r>
        <w:rPr>
          <w:shd w:val="clear" w:color="auto" w:fill="FFFFFF"/>
        </w:rPr>
        <w:t>Таким образом</w:t>
      </w:r>
      <w:r w:rsidR="00E3688A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образовательный портал может не только организовать поддержку образовательного процесса, но и повысить </w:t>
      </w:r>
      <w:r w:rsidR="009F0435">
        <w:rPr>
          <w:shd w:val="clear" w:color="auto" w:fill="FFFFFF"/>
        </w:rPr>
        <w:t xml:space="preserve">его </w:t>
      </w:r>
      <w:r>
        <w:rPr>
          <w:shd w:val="clear" w:color="auto" w:fill="FFFFFF"/>
        </w:rPr>
        <w:t>эффективность</w:t>
      </w:r>
      <w:r w:rsidR="009F0435">
        <w:rPr>
          <w:shd w:val="clear" w:color="auto" w:fill="FFFFFF"/>
        </w:rPr>
        <w:t>.</w:t>
      </w:r>
    </w:p>
    <w:p w:rsidR="001F6481" w:rsidRDefault="007A0F69" w:rsidP="001F648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2</w:t>
      </w:r>
      <w:r w:rsidR="00E427DD">
        <w:rPr>
          <w:shd w:val="clear" w:color="auto" w:fill="FFFFFF"/>
        </w:rPr>
        <w:t>.</w:t>
      </w:r>
      <w:r>
        <w:rPr>
          <w:shd w:val="clear" w:color="auto" w:fill="FFFFFF"/>
        </w:rPr>
        <w:t>2</w:t>
      </w:r>
      <w:r w:rsidR="00E427DD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Обзор</w:t>
      </w:r>
      <w:r w:rsidR="00E50768">
        <w:rPr>
          <w:shd w:val="clear" w:color="auto" w:fill="FFFFFF"/>
        </w:rPr>
        <w:t xml:space="preserve"> </w:t>
      </w:r>
      <w:r w:rsidR="000879C0">
        <w:rPr>
          <w:shd w:val="clear" w:color="auto" w:fill="FFFFFF"/>
        </w:rPr>
        <w:t>образовательных процессов</w:t>
      </w:r>
    </w:p>
    <w:p w:rsidR="00933ABF" w:rsidRDefault="00933ABF" w:rsidP="00933ABF">
      <w:pPr>
        <w:rPr>
          <w:shd w:val="clear" w:color="auto" w:fill="FFFFFF"/>
        </w:rPr>
      </w:pPr>
      <w:r>
        <w:rPr>
          <w:shd w:val="clear" w:color="auto" w:fill="FFFFFF"/>
        </w:rPr>
        <w:t>К основным образовательным процессам, которые необходимо оптимизировать относятся: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новостей,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933ABF">
        <w:rPr>
          <w:shd w:val="clear" w:color="auto" w:fill="FFFFFF"/>
        </w:rPr>
        <w:t>убликация расписания (групп, звонков, обедов),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933ABF">
        <w:rPr>
          <w:shd w:val="clear" w:color="auto" w:fill="FFFFFF"/>
        </w:rPr>
        <w:t>ормирование тестовых заданий для контроля знаний учащихся,</w:t>
      </w:r>
    </w:p>
    <w:p w:rsidR="00933ABF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933ABF">
        <w:rPr>
          <w:shd w:val="clear" w:color="auto" w:fill="FFFFFF"/>
        </w:rPr>
        <w:t>азмещение учебных материалов преподавателям,</w:t>
      </w:r>
    </w:p>
    <w:p w:rsidR="00933ABF" w:rsidRPr="00032D6C" w:rsidRDefault="00707E61" w:rsidP="00B825ED">
      <w:pPr>
        <w:pStyle w:val="a9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о</w:t>
      </w:r>
      <w:r w:rsidR="00933ABF">
        <w:rPr>
          <w:shd w:val="clear" w:color="auto" w:fill="FFFFFF"/>
        </w:rPr>
        <w:t>повещение студентов и родителей по электронной почте.</w:t>
      </w:r>
    </w:p>
    <w:p w:rsidR="00A95697" w:rsidRDefault="00A95697" w:rsidP="001F6481">
      <w:r>
        <w:t>Список участников образовательного процесса приведены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22"/>
        <w:gridCol w:w="5149"/>
      </w:tblGrid>
      <w:tr w:rsidR="004C6C8D" w:rsidTr="00373FCE">
        <w:tc>
          <w:tcPr>
            <w:tcW w:w="4786" w:type="dxa"/>
            <w:shd w:val="clear" w:color="auto" w:fill="D9D9D9" w:themeFill="background1" w:themeFillShade="D9"/>
          </w:tcPr>
          <w:p w:rsidR="004C6C8D" w:rsidRPr="004C6C8D" w:rsidRDefault="00425428" w:rsidP="004C6C8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Участник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4C6C8D" w:rsidRPr="004C6C8D" w:rsidRDefault="004C6C8D" w:rsidP="004C6C8D">
            <w:pPr>
              <w:pStyle w:val="a3"/>
              <w:jc w:val="center"/>
              <w:rPr>
                <w:b/>
              </w:rPr>
            </w:pPr>
            <w:r w:rsidRPr="004C6C8D">
              <w:rPr>
                <w:b/>
              </w:rPr>
              <w:t>Описание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Заведующий отделением</w:t>
            </w:r>
          </w:p>
        </w:tc>
        <w:tc>
          <w:tcPr>
            <w:tcW w:w="5635" w:type="dxa"/>
          </w:tcPr>
          <w:p w:rsidR="004C6C8D" w:rsidRDefault="000E1EBC" w:rsidP="00EF5C9D">
            <w:pPr>
              <w:pStyle w:val="a3"/>
            </w:pPr>
            <w:r>
              <w:t>Контролирует</w:t>
            </w:r>
            <w:r w:rsidR="00BD3606">
              <w:t xml:space="preserve"> наполнение контента</w:t>
            </w:r>
            <w:r w:rsidR="00AD4FD3">
              <w:t xml:space="preserve"> и </w:t>
            </w:r>
            <w:r w:rsidR="00EF5C9D">
              <w:t>о</w:t>
            </w:r>
            <w:r w:rsidR="00D00DA7">
              <w:t>существляет обратную связь</w:t>
            </w:r>
            <w:r w:rsidR="00BD3606">
              <w:t>.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Преподаватель</w:t>
            </w:r>
          </w:p>
        </w:tc>
        <w:tc>
          <w:tcPr>
            <w:tcW w:w="5635" w:type="dxa"/>
          </w:tcPr>
          <w:p w:rsidR="00584B1D" w:rsidRDefault="006012F9" w:rsidP="00091175">
            <w:pPr>
              <w:pStyle w:val="a3"/>
            </w:pPr>
            <w:r>
              <w:t>Публикует</w:t>
            </w:r>
            <w:r w:rsidR="00584B1D">
              <w:t xml:space="preserve"> новостные статьи, </w:t>
            </w:r>
            <w:r w:rsidR="00091175">
              <w:t>формирует</w:t>
            </w:r>
            <w:r>
              <w:t xml:space="preserve"> тестовые задания</w:t>
            </w:r>
            <w:r w:rsidR="005D1223">
              <w:t>.</w:t>
            </w:r>
          </w:p>
        </w:tc>
      </w:tr>
      <w:tr w:rsidR="004C6C8D" w:rsidTr="002D3E79">
        <w:tc>
          <w:tcPr>
            <w:tcW w:w="4786" w:type="dxa"/>
            <w:tcBorders>
              <w:bottom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Студент</w:t>
            </w:r>
          </w:p>
        </w:tc>
        <w:tc>
          <w:tcPr>
            <w:tcW w:w="5635" w:type="dxa"/>
            <w:tcBorders>
              <w:bottom w:val="single" w:sz="4" w:space="0" w:color="auto"/>
            </w:tcBorders>
          </w:tcPr>
          <w:p w:rsidR="004C6C8D" w:rsidRDefault="008D38D7" w:rsidP="001D04FF">
            <w:pPr>
              <w:pStyle w:val="a3"/>
            </w:pPr>
            <w:r>
              <w:t>Проходит тестирование. Знакомится с результатами тестирования</w:t>
            </w:r>
            <w:r w:rsidR="001D04FF">
              <w:t xml:space="preserve">. </w:t>
            </w:r>
            <w:r w:rsidR="007674FD">
              <w:t>Просматривать посещаемость</w:t>
            </w:r>
            <w:r w:rsidR="00441F15">
              <w:t xml:space="preserve"> </w:t>
            </w:r>
          </w:p>
        </w:tc>
      </w:tr>
      <w:tr w:rsidR="004C6C8D" w:rsidTr="002D3E79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C8D" w:rsidRDefault="004C6C8D" w:rsidP="002D3E79">
            <w:pPr>
              <w:pStyle w:val="a3"/>
            </w:pPr>
            <w:r>
              <w:t>Староста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C6C8D" w:rsidRDefault="001D04FF" w:rsidP="00EB2439">
            <w:pPr>
              <w:pStyle w:val="a3"/>
            </w:pPr>
            <w:r>
              <w:t>Вносит данные о посещаемости</w:t>
            </w:r>
            <w:r w:rsidR="00EB2439">
              <w:t xml:space="preserve"> группы</w:t>
            </w:r>
            <w:r w:rsidR="0029489D">
              <w:t>.</w:t>
            </w:r>
          </w:p>
        </w:tc>
      </w:tr>
      <w:tr w:rsidR="004C6C8D" w:rsidTr="002D3E79">
        <w:tc>
          <w:tcPr>
            <w:tcW w:w="4786" w:type="dxa"/>
            <w:vAlign w:val="center"/>
          </w:tcPr>
          <w:p w:rsidR="004C6C8D" w:rsidRDefault="004C6C8D" w:rsidP="002D3E79">
            <w:pPr>
              <w:pStyle w:val="a3"/>
            </w:pPr>
            <w:r>
              <w:t>Родитель</w:t>
            </w:r>
          </w:p>
        </w:tc>
        <w:tc>
          <w:tcPr>
            <w:tcW w:w="5635" w:type="dxa"/>
          </w:tcPr>
          <w:p w:rsidR="004C6C8D" w:rsidRDefault="0000659D" w:rsidP="0000659D">
            <w:pPr>
              <w:pStyle w:val="a3"/>
            </w:pPr>
            <w:r>
              <w:t>Просматривает</w:t>
            </w:r>
            <w:r w:rsidR="00584B1D">
              <w:t xml:space="preserve"> посещаемость и успеваемость своего ребёнка</w:t>
            </w:r>
            <w:r w:rsidR="000F2A61">
              <w:t xml:space="preserve">. Так же </w:t>
            </w:r>
            <w:r>
              <w:t>имеет возможность использовать обратную связь</w:t>
            </w:r>
            <w:r w:rsidR="00632739">
              <w:t>.</w:t>
            </w:r>
          </w:p>
        </w:tc>
      </w:tr>
      <w:tr w:rsidR="00CE0A10" w:rsidTr="002D3E79">
        <w:tc>
          <w:tcPr>
            <w:tcW w:w="4786" w:type="dxa"/>
            <w:vAlign w:val="center"/>
          </w:tcPr>
          <w:p w:rsidR="00CE0A10" w:rsidRDefault="00CE0A10" w:rsidP="002D3E79">
            <w:pPr>
              <w:pStyle w:val="a3"/>
            </w:pPr>
            <w:r>
              <w:t>Администратор</w:t>
            </w:r>
          </w:p>
        </w:tc>
        <w:tc>
          <w:tcPr>
            <w:tcW w:w="5635" w:type="dxa"/>
          </w:tcPr>
          <w:p w:rsidR="00CE0A10" w:rsidRDefault="004277D5" w:rsidP="004277D5">
            <w:pPr>
              <w:pStyle w:val="a3"/>
            </w:pPr>
            <w:r>
              <w:t>Поддерживает портал в рабочем состоянии</w:t>
            </w:r>
            <w:r w:rsidR="00441969">
              <w:t>.</w:t>
            </w:r>
          </w:p>
        </w:tc>
      </w:tr>
    </w:tbl>
    <w:p w:rsidR="00013507" w:rsidRDefault="00013507" w:rsidP="001F6481">
      <w:pPr>
        <w:rPr>
          <w:shd w:val="clear" w:color="auto" w:fill="FFFFFF"/>
        </w:rPr>
      </w:pPr>
    </w:p>
    <w:p w:rsidR="00E063E2" w:rsidRPr="00435BD2" w:rsidRDefault="007A0F69" w:rsidP="00E063E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2</w:t>
      </w:r>
      <w:r w:rsidR="00533002">
        <w:rPr>
          <w:shd w:val="clear" w:color="auto" w:fill="FFFFFF"/>
        </w:rPr>
        <w:t>.</w:t>
      </w:r>
      <w:r>
        <w:rPr>
          <w:shd w:val="clear" w:color="auto" w:fill="FFFFFF"/>
        </w:rPr>
        <w:t>3</w:t>
      </w:r>
      <w:r w:rsidR="00533002">
        <w:rPr>
          <w:shd w:val="clear" w:color="auto" w:fill="FFFFFF"/>
        </w:rPr>
        <w:t xml:space="preserve"> </w:t>
      </w:r>
      <w:r w:rsidR="00E063E2">
        <w:rPr>
          <w:shd w:val="clear" w:color="auto" w:fill="FFFFFF"/>
        </w:rPr>
        <w:t>Обзор текущей версии портала</w:t>
      </w:r>
    </w:p>
    <w:p w:rsidR="00E063E2" w:rsidRDefault="00013507" w:rsidP="00013507">
      <w:pPr>
        <w:rPr>
          <w:shd w:val="clear" w:color="auto" w:fill="FFFFFF"/>
        </w:rPr>
      </w:pPr>
      <w:r>
        <w:rPr>
          <w:shd w:val="clear" w:color="auto" w:fill="FFFFFF"/>
        </w:rPr>
        <w:t>В рамках курсового проектирования был разработан информационно-образовательный портал, основная цель которого – это обмен данными образовательной деятельности.</w:t>
      </w:r>
    </w:p>
    <w:p w:rsidR="00BB3898" w:rsidRDefault="007A0F69" w:rsidP="00BB389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2</w:t>
      </w:r>
      <w:r w:rsidR="00BB3898">
        <w:rPr>
          <w:shd w:val="clear" w:color="auto" w:fill="FFFFFF"/>
        </w:rPr>
        <w:t>.</w:t>
      </w:r>
      <w:r>
        <w:rPr>
          <w:shd w:val="clear" w:color="auto" w:fill="FFFFFF"/>
        </w:rPr>
        <w:t>3</w:t>
      </w:r>
      <w:r w:rsidR="00BB3898">
        <w:rPr>
          <w:shd w:val="clear" w:color="auto" w:fill="FFFFFF"/>
        </w:rPr>
        <w:t>.1 Функциональные возможности</w:t>
      </w:r>
    </w:p>
    <w:p w:rsidR="00013507" w:rsidRDefault="006F5707" w:rsidP="00013507">
      <w:pPr>
        <w:rPr>
          <w:shd w:val="clear" w:color="auto" w:fill="FFFFFF"/>
        </w:rPr>
      </w:pPr>
      <w:r>
        <w:rPr>
          <w:shd w:val="clear" w:color="auto" w:fill="FFFFFF"/>
        </w:rPr>
        <w:t>Разработанный портал решал следующие задачи:</w:t>
      </w:r>
    </w:p>
    <w:p w:rsidR="00D835BB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D835BB">
        <w:rPr>
          <w:shd w:val="clear" w:color="auto" w:fill="FFFFFF"/>
        </w:rPr>
        <w:t>егистрацию/аутен</w:t>
      </w:r>
      <w:r w:rsidR="005E24F3">
        <w:rPr>
          <w:shd w:val="clear" w:color="auto" w:fill="FFFFFF"/>
        </w:rPr>
        <w:t>т</w:t>
      </w:r>
      <w:r w:rsidR="00D835BB">
        <w:rPr>
          <w:shd w:val="clear" w:color="auto" w:fill="FFFFFF"/>
        </w:rPr>
        <w:t xml:space="preserve">ификацию пользователей (участников) образовательного процесса, </w:t>
      </w:r>
    </w:p>
    <w:p w:rsidR="00E7285A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7285A">
        <w:rPr>
          <w:shd w:val="clear" w:color="auto" w:fill="FFFFFF"/>
        </w:rPr>
        <w:t>убликацию новостей</w:t>
      </w:r>
      <w:r w:rsidR="00D835BB">
        <w:rPr>
          <w:shd w:val="clear" w:color="auto" w:fill="FFFFFF"/>
        </w:rPr>
        <w:t>,</w:t>
      </w:r>
    </w:p>
    <w:p w:rsidR="006D3C3D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6D3C3D">
        <w:rPr>
          <w:shd w:val="clear" w:color="auto" w:fill="FFFFFF"/>
        </w:rPr>
        <w:t>убликация расписания (групп, звонков, обедов),</w:t>
      </w:r>
    </w:p>
    <w:p w:rsidR="006F5707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E7285A">
        <w:rPr>
          <w:shd w:val="clear" w:color="auto" w:fill="FFFFFF"/>
        </w:rPr>
        <w:t>ормирование тестовых заданий</w:t>
      </w:r>
      <w:r w:rsidR="00D835BB">
        <w:rPr>
          <w:shd w:val="clear" w:color="auto" w:fill="FFFFFF"/>
        </w:rPr>
        <w:t>,</w:t>
      </w:r>
    </w:p>
    <w:p w:rsidR="00B37A0D" w:rsidRDefault="00CB0710" w:rsidP="00B825ED">
      <w:pPr>
        <w:pStyle w:val="a9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B37A0D">
        <w:rPr>
          <w:shd w:val="clear" w:color="auto" w:fill="FFFFFF"/>
        </w:rPr>
        <w:t>повещения по электронной почте</w:t>
      </w:r>
      <w:r w:rsidR="00900282">
        <w:rPr>
          <w:shd w:val="clear" w:color="auto" w:fill="FFFFFF"/>
        </w:rPr>
        <w:t>.</w:t>
      </w:r>
    </w:p>
    <w:p w:rsidR="0021282A" w:rsidRDefault="0021282A" w:rsidP="00900282">
      <w:pPr>
        <w:rPr>
          <w:shd w:val="clear" w:color="auto" w:fill="FFFFFF"/>
        </w:rPr>
      </w:pPr>
      <w:r>
        <w:rPr>
          <w:shd w:val="clear" w:color="auto" w:fill="FFFFFF"/>
        </w:rPr>
        <w:t>Полный список функциональных возможностей указан в (Таблице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20"/>
        <w:gridCol w:w="4976"/>
        <w:gridCol w:w="2375"/>
      </w:tblGrid>
      <w:tr w:rsidR="000329D8" w:rsidTr="006F1F6D">
        <w:tc>
          <w:tcPr>
            <w:tcW w:w="2220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0329D8" w:rsidRPr="006E7101" w:rsidRDefault="000329D8" w:rsidP="006E7101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0329D8" w:rsidRPr="006E7101" w:rsidRDefault="0005395B" w:rsidP="006E710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 (+/-)</w:t>
            </w:r>
          </w:p>
        </w:tc>
      </w:tr>
      <w:tr w:rsidR="00ED27CC" w:rsidTr="00ED27CC">
        <w:tc>
          <w:tcPr>
            <w:tcW w:w="2220" w:type="dxa"/>
            <w:vMerge w:val="restart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Регистрация/аутентификация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ED27CC" w:rsidRDefault="00ED27CC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ED27CC" w:rsidTr="00ED27CC">
        <w:trPr>
          <w:trHeight w:val="654"/>
        </w:trPr>
        <w:tc>
          <w:tcPr>
            <w:tcW w:w="2220" w:type="dxa"/>
            <w:vMerge/>
            <w:vAlign w:val="center"/>
          </w:tcPr>
          <w:p w:rsidR="00ED27CC" w:rsidRDefault="00ED27CC" w:rsidP="00ED27CC">
            <w:pPr>
              <w:pStyle w:val="a3"/>
              <w:jc w:val="center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ED27CC" w:rsidRDefault="00ED27CC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ED27CC" w:rsidRDefault="00ED27CC" w:rsidP="00E13CF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B61E6C" w:rsidTr="00ED27CC">
        <w:tc>
          <w:tcPr>
            <w:tcW w:w="2220" w:type="dxa"/>
            <w:shd w:val="clear" w:color="auto" w:fill="D9D9D9" w:themeFill="background1" w:themeFillShade="D9"/>
            <w:vAlign w:val="center"/>
          </w:tcPr>
          <w:p w:rsidR="00B61E6C" w:rsidRPr="006E7101" w:rsidRDefault="00B61E6C" w:rsidP="00ED27CC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lastRenderedPageBreak/>
              <w:t>Пользователь</w:t>
            </w:r>
          </w:p>
        </w:tc>
        <w:tc>
          <w:tcPr>
            <w:tcW w:w="4976" w:type="dxa"/>
            <w:shd w:val="clear" w:color="auto" w:fill="D9D9D9" w:themeFill="background1" w:themeFillShade="D9"/>
          </w:tcPr>
          <w:p w:rsidR="00B61E6C" w:rsidRPr="006E7101" w:rsidRDefault="00B61E6C" w:rsidP="00E13CF4">
            <w:pPr>
              <w:pStyle w:val="a3"/>
              <w:jc w:val="center"/>
              <w:rPr>
                <w:b/>
              </w:rPr>
            </w:pPr>
            <w:r w:rsidRPr="006E7101">
              <w:rPr>
                <w:b/>
              </w:rPr>
              <w:t>Функциональные возможности</w:t>
            </w:r>
          </w:p>
        </w:tc>
        <w:tc>
          <w:tcPr>
            <w:tcW w:w="2375" w:type="dxa"/>
            <w:shd w:val="clear" w:color="auto" w:fill="D9D9D9" w:themeFill="background1" w:themeFillShade="D9"/>
          </w:tcPr>
          <w:p w:rsidR="00B61E6C" w:rsidRPr="006E7101" w:rsidRDefault="00B61E6C" w:rsidP="00E13CF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Выполнено (+/-)</w:t>
            </w:r>
          </w:p>
        </w:tc>
      </w:tr>
      <w:tr w:rsidR="000329D8" w:rsidTr="00295BF8">
        <w:tc>
          <w:tcPr>
            <w:tcW w:w="2220" w:type="dxa"/>
            <w:vAlign w:val="center"/>
          </w:tcPr>
          <w:p w:rsidR="000329D8" w:rsidRDefault="00E1001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Гость</w:t>
            </w:r>
          </w:p>
        </w:tc>
        <w:tc>
          <w:tcPr>
            <w:tcW w:w="4976" w:type="dxa"/>
            <w:vAlign w:val="center"/>
          </w:tcPr>
          <w:p w:rsidR="000329D8" w:rsidRDefault="000329D8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информации о </w:t>
            </w:r>
            <w:r w:rsidR="00E2204D">
              <w:rPr>
                <w:shd w:val="clear" w:color="auto" w:fill="FFFFFF"/>
              </w:rPr>
              <w:t>преподав</w:t>
            </w:r>
            <w:r w:rsidR="00295BF8">
              <w:rPr>
                <w:shd w:val="clear" w:color="auto" w:fill="FFFFFF"/>
              </w:rPr>
              <w:t>а</w:t>
            </w:r>
            <w:r w:rsidR="00E2204D">
              <w:rPr>
                <w:shd w:val="clear" w:color="auto" w:fill="FFFFFF"/>
              </w:rPr>
              <w:t>телях</w:t>
            </w:r>
          </w:p>
        </w:tc>
        <w:tc>
          <w:tcPr>
            <w:tcW w:w="2375" w:type="dxa"/>
            <w:vAlign w:val="center"/>
          </w:tcPr>
          <w:p w:rsidR="000329D8" w:rsidRDefault="0096392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 w:val="restart"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Студент</w:t>
            </w: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87B1F" w:rsidRDefault="00644AB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DD7F0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</w:t>
            </w:r>
            <w:r w:rsidR="0052690D">
              <w:rPr>
                <w:shd w:val="clear" w:color="auto" w:fill="FFFFFF"/>
              </w:rPr>
              <w:t>расписания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Тестирование и просмотр результатов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87B1F" w:rsidTr="00295BF8">
        <w:tc>
          <w:tcPr>
            <w:tcW w:w="2220" w:type="dxa"/>
            <w:vMerge/>
            <w:vAlign w:val="center"/>
          </w:tcPr>
          <w:p w:rsidR="00387B1F" w:rsidRDefault="00387B1F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87B1F" w:rsidRDefault="00AD338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Редактирование профиля</w:t>
            </w:r>
          </w:p>
        </w:tc>
        <w:tc>
          <w:tcPr>
            <w:tcW w:w="2375" w:type="dxa"/>
            <w:vAlign w:val="center"/>
          </w:tcPr>
          <w:p w:rsidR="00387B1F" w:rsidRDefault="002A1C1D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+/-</w:t>
            </w:r>
          </w:p>
        </w:tc>
      </w:tr>
      <w:tr w:rsidR="00374840" w:rsidTr="00295BF8">
        <w:tc>
          <w:tcPr>
            <w:tcW w:w="2220" w:type="dxa"/>
            <w:vMerge w:val="restart"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Преподаватель</w:t>
            </w: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40027B" w:rsidTr="00295BF8">
        <w:tc>
          <w:tcPr>
            <w:tcW w:w="2220" w:type="dxa"/>
            <w:vMerge/>
            <w:vAlign w:val="center"/>
          </w:tcPr>
          <w:p w:rsidR="0040027B" w:rsidRDefault="0040027B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40027B" w:rsidRDefault="0040027B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информации о преподавателях</w:t>
            </w:r>
          </w:p>
        </w:tc>
        <w:tc>
          <w:tcPr>
            <w:tcW w:w="2375" w:type="dxa"/>
            <w:vAlign w:val="center"/>
          </w:tcPr>
          <w:p w:rsidR="0040027B" w:rsidRDefault="0040027B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расписания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Default="00374840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Создание, удаление, просмотр и редактирование тестов</w:t>
            </w:r>
          </w:p>
        </w:tc>
        <w:tc>
          <w:tcPr>
            <w:tcW w:w="2375" w:type="dxa"/>
            <w:vAlign w:val="center"/>
          </w:tcPr>
          <w:p w:rsidR="00374840" w:rsidRDefault="00374840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374840" w:rsidTr="00295BF8">
        <w:tc>
          <w:tcPr>
            <w:tcW w:w="2220" w:type="dxa"/>
            <w:vMerge/>
            <w:vAlign w:val="center"/>
          </w:tcPr>
          <w:p w:rsidR="00374840" w:rsidRDefault="00374840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374840" w:rsidRPr="007D0C96" w:rsidRDefault="007D0C96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Просмотр результатов </w:t>
            </w:r>
            <w:r w:rsidR="00100BB0">
              <w:rPr>
                <w:shd w:val="clear" w:color="auto" w:fill="FFFFFF"/>
              </w:rPr>
              <w:t>тестирования</w:t>
            </w:r>
          </w:p>
        </w:tc>
        <w:tc>
          <w:tcPr>
            <w:tcW w:w="2375" w:type="dxa"/>
            <w:vAlign w:val="center"/>
          </w:tcPr>
          <w:p w:rsidR="00374840" w:rsidRDefault="0000747A" w:rsidP="0096392B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</w:p>
        </w:tc>
      </w:tr>
      <w:tr w:rsidR="00D97284" w:rsidTr="00295BF8">
        <w:tc>
          <w:tcPr>
            <w:tcW w:w="2220" w:type="dxa"/>
            <w:vMerge w:val="restart"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Родитель</w:t>
            </w: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новостной ленты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D97284" w:rsidTr="00295BF8">
        <w:tc>
          <w:tcPr>
            <w:tcW w:w="2220" w:type="dxa"/>
            <w:vMerge/>
            <w:vAlign w:val="center"/>
          </w:tcPr>
          <w:p w:rsidR="00D97284" w:rsidRDefault="00D97284" w:rsidP="00ED27CC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D97284" w:rsidRDefault="00D97284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успеваемости и посещаемости ребёнка</w:t>
            </w:r>
          </w:p>
        </w:tc>
        <w:tc>
          <w:tcPr>
            <w:tcW w:w="2375" w:type="dxa"/>
            <w:vAlign w:val="center"/>
          </w:tcPr>
          <w:p w:rsidR="00D97284" w:rsidRDefault="00D97284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 w:val="restart"/>
            <w:vAlign w:val="center"/>
          </w:tcPr>
          <w:p w:rsidR="008E650E" w:rsidRDefault="008E650E" w:rsidP="00ED27CC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Администратор</w:t>
            </w: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Рассылка оповещений по электронной почте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со специальностями</w:t>
            </w:r>
          </w:p>
        </w:tc>
        <w:tc>
          <w:tcPr>
            <w:tcW w:w="2375" w:type="dxa"/>
            <w:vAlign w:val="center"/>
          </w:tcPr>
          <w:p w:rsidR="008E650E" w:rsidRDefault="00C67651" w:rsidP="00F6449C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группами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расписанием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Работа с пользователями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  <w:tr w:rsidR="008E650E" w:rsidTr="00295BF8">
        <w:tc>
          <w:tcPr>
            <w:tcW w:w="2220" w:type="dxa"/>
            <w:vMerge/>
          </w:tcPr>
          <w:p w:rsidR="008E650E" w:rsidRDefault="008E650E" w:rsidP="00E063F5">
            <w:pPr>
              <w:pStyle w:val="a3"/>
              <w:rPr>
                <w:shd w:val="clear" w:color="auto" w:fill="FFFFFF"/>
              </w:rPr>
            </w:pPr>
          </w:p>
        </w:tc>
        <w:tc>
          <w:tcPr>
            <w:tcW w:w="4976" w:type="dxa"/>
            <w:vAlign w:val="center"/>
          </w:tcPr>
          <w:p w:rsidR="008E650E" w:rsidRDefault="008E650E" w:rsidP="00295BF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Просмотр посещаемости студентов</w:t>
            </w:r>
          </w:p>
        </w:tc>
        <w:tc>
          <w:tcPr>
            <w:tcW w:w="2375" w:type="dxa"/>
            <w:vAlign w:val="center"/>
          </w:tcPr>
          <w:p w:rsidR="008E650E" w:rsidRPr="00C67651" w:rsidRDefault="00C67651" w:rsidP="00F6449C">
            <w:pPr>
              <w:pStyle w:val="a3"/>
              <w:jc w:val="center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+</w:t>
            </w:r>
          </w:p>
        </w:tc>
      </w:tr>
    </w:tbl>
    <w:p w:rsidR="006E7101" w:rsidRDefault="0021282A" w:rsidP="006E7101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:rsidR="007867F5" w:rsidRDefault="007867F5" w:rsidP="006E7101">
      <w:pPr>
        <w:rPr>
          <w:shd w:val="clear" w:color="auto" w:fill="FFFFFF"/>
        </w:rPr>
      </w:pPr>
      <w:r>
        <w:rPr>
          <w:shd w:val="clear" w:color="auto" w:fill="FFFFFF"/>
        </w:rPr>
        <w:t>По итогам работы курсового проектирования, информационн</w:t>
      </w:r>
      <w:r w:rsidR="00C12ACC">
        <w:rPr>
          <w:shd w:val="clear" w:color="auto" w:fill="FFFFFF"/>
        </w:rPr>
        <w:t>о-образовательный портал включает</w:t>
      </w:r>
      <w:r>
        <w:rPr>
          <w:shd w:val="clear" w:color="auto" w:fill="FFFFFF"/>
        </w:rPr>
        <w:t xml:space="preserve"> в себя:</w:t>
      </w:r>
    </w:p>
    <w:p w:rsidR="007867F5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д</w:t>
      </w:r>
      <w:r w:rsidR="005A4EEC">
        <w:rPr>
          <w:shd w:val="clear" w:color="auto" w:fill="FFFFFF"/>
        </w:rPr>
        <w:t>окументацию:</w:t>
      </w:r>
    </w:p>
    <w:p w:rsidR="005A4EEC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т</w:t>
      </w:r>
      <w:r w:rsidR="00871F4C">
        <w:rPr>
          <w:shd w:val="clear" w:color="auto" w:fill="FFFFFF"/>
        </w:rPr>
        <w:t>ехническое задание</w:t>
      </w:r>
      <w:r w:rsidR="00C9013D">
        <w:rPr>
          <w:shd w:val="clear" w:color="auto" w:fill="FFFFFF"/>
          <w:lang w:val="en-US"/>
        </w:rPr>
        <w:t>;</w:t>
      </w:r>
    </w:p>
    <w:p w:rsidR="00871F4C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ояснительная записка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EC0470">
        <w:rPr>
          <w:shd w:val="clear" w:color="auto" w:fill="FFFFFF"/>
        </w:rPr>
        <w:t>рограмма и методика испытания</w:t>
      </w:r>
      <w:r w:rsidR="00C9013D">
        <w:rPr>
          <w:shd w:val="clear" w:color="auto" w:fill="FFFFFF"/>
          <w:lang w:val="en-US"/>
        </w:rPr>
        <w:t>;</w:t>
      </w:r>
    </w:p>
    <w:p w:rsidR="00EC0470" w:rsidRDefault="006C3E54" w:rsidP="00B825ED">
      <w:pPr>
        <w:pStyle w:val="a9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и</w:t>
      </w:r>
      <w:r w:rsidR="00103EFA">
        <w:rPr>
          <w:shd w:val="clear" w:color="auto" w:fill="FFFFFF"/>
        </w:rPr>
        <w:t>сходный код</w:t>
      </w:r>
      <w:r w:rsidR="00C9013D">
        <w:rPr>
          <w:shd w:val="clear" w:color="auto" w:fill="FFFFFF"/>
          <w:lang w:val="en-US"/>
        </w:rPr>
        <w:t>.</w:t>
      </w:r>
    </w:p>
    <w:p w:rsidR="00103EFA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103EFA">
        <w:rPr>
          <w:shd w:val="clear" w:color="auto" w:fill="FFFFFF"/>
        </w:rPr>
        <w:t>уководства:</w:t>
      </w:r>
    </w:p>
    <w:p w:rsidR="00103EFA" w:rsidRDefault="006C3E54" w:rsidP="00B825ED">
      <w:pPr>
        <w:pStyle w:val="a9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по исходному коду</w:t>
      </w:r>
      <w:r w:rsidR="00C9013D">
        <w:rPr>
          <w:shd w:val="clear" w:color="auto" w:fill="FFFFFF"/>
          <w:lang w:val="en-US"/>
        </w:rPr>
        <w:t>;</w:t>
      </w:r>
    </w:p>
    <w:p w:rsidR="006C3E54" w:rsidRDefault="006C3E54" w:rsidP="00B825ED">
      <w:pPr>
        <w:pStyle w:val="a9"/>
        <w:numPr>
          <w:ilvl w:val="0"/>
          <w:numId w:val="7"/>
        </w:numPr>
        <w:rPr>
          <w:shd w:val="clear" w:color="auto" w:fill="FFFFFF"/>
        </w:rPr>
      </w:pPr>
      <w:r>
        <w:rPr>
          <w:shd w:val="clear" w:color="auto" w:fill="FFFFFF"/>
        </w:rPr>
        <w:t>по работе с порталом</w:t>
      </w:r>
      <w:r w:rsidR="00AE29D1">
        <w:rPr>
          <w:shd w:val="clear" w:color="auto" w:fill="FFFFFF"/>
        </w:rPr>
        <w:t>.</w:t>
      </w:r>
    </w:p>
    <w:p w:rsidR="0021787D" w:rsidRPr="0010231E" w:rsidRDefault="00651158" w:rsidP="00B825ED">
      <w:pPr>
        <w:pStyle w:val="a9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и</w:t>
      </w:r>
      <w:r w:rsidR="003260D3">
        <w:rPr>
          <w:shd w:val="clear" w:color="auto" w:fill="FFFFFF"/>
        </w:rPr>
        <w:t>нформационно-образовательный портал</w:t>
      </w:r>
      <w:r w:rsidR="009B14CA">
        <w:rPr>
          <w:shd w:val="clear" w:color="auto" w:fill="FFFFFF"/>
        </w:rPr>
        <w:t>.</w:t>
      </w:r>
    </w:p>
    <w:p w:rsidR="00770A24" w:rsidRPr="001264EF" w:rsidRDefault="007A0F69" w:rsidP="001264E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2.3</w:t>
      </w:r>
      <w:r w:rsidR="00533002">
        <w:rPr>
          <w:shd w:val="clear" w:color="auto" w:fill="FFFFFF"/>
        </w:rPr>
        <w:t>.</w:t>
      </w:r>
      <w:r w:rsidR="0025308A">
        <w:rPr>
          <w:shd w:val="clear" w:color="auto" w:fill="FFFFFF"/>
        </w:rPr>
        <w:t>2</w:t>
      </w:r>
      <w:r w:rsidR="00533002">
        <w:rPr>
          <w:shd w:val="clear" w:color="auto" w:fill="FFFFFF"/>
        </w:rPr>
        <w:t xml:space="preserve"> </w:t>
      </w:r>
      <w:r w:rsidR="00825B27">
        <w:rPr>
          <w:shd w:val="clear" w:color="auto" w:fill="FFFFFF"/>
        </w:rPr>
        <w:t>Аппаратно-программная</w:t>
      </w:r>
      <w:r w:rsidR="00BE3D72">
        <w:rPr>
          <w:shd w:val="clear" w:color="auto" w:fill="FFFFFF"/>
        </w:rPr>
        <w:t xml:space="preserve"> реализация</w:t>
      </w:r>
    </w:p>
    <w:p w:rsidR="008C5A3F" w:rsidRDefault="007A0F69" w:rsidP="008C5A3F">
      <w:pPr>
        <w:pStyle w:val="2"/>
      </w:pPr>
      <w:r>
        <w:rPr>
          <w:shd w:val="clear" w:color="auto" w:fill="FFFFFF"/>
        </w:rPr>
        <w:t>2.3</w:t>
      </w:r>
      <w:r w:rsidR="008C5A3F">
        <w:t>.2.1 Аппаратные средства</w:t>
      </w:r>
    </w:p>
    <w:p w:rsidR="008C5A3F" w:rsidRDefault="0061693C" w:rsidP="00435BD2">
      <w:r>
        <w:t>В</w:t>
      </w:r>
      <w:r w:rsidR="0013234B">
        <w:t xml:space="preserve"> качестве сервера был взят </w:t>
      </w:r>
      <w:r w:rsidR="00B40A24">
        <w:t xml:space="preserve">компьютер на базе операционной системы </w:t>
      </w:r>
      <w:r w:rsidR="00B40A24">
        <w:rPr>
          <w:lang w:val="en-US"/>
        </w:rPr>
        <w:t>Windows</w:t>
      </w:r>
      <w:r w:rsidR="00B40A24" w:rsidRPr="00B40A24">
        <w:t xml:space="preserve"> </w:t>
      </w:r>
      <w:r w:rsidR="00B40A24">
        <w:rPr>
          <w:lang w:val="en-US"/>
        </w:rPr>
        <w:t>Server</w:t>
      </w:r>
      <w:r w:rsidR="00B40A24" w:rsidRPr="00B40A24">
        <w:t xml:space="preserve"> 2008 </w:t>
      </w:r>
      <w:r w:rsidR="00B40A24">
        <w:rPr>
          <w:lang w:val="en-US"/>
        </w:rPr>
        <w:t>R</w:t>
      </w:r>
      <w:r w:rsidR="00B40A24">
        <w:t>2</w:t>
      </w:r>
      <w:r w:rsidR="0088313D">
        <w:t>, о</w:t>
      </w:r>
      <w:r w:rsidR="00B40A24">
        <w:t xml:space="preserve">бладающий следующими </w:t>
      </w:r>
      <w:r w:rsidR="005C2C11">
        <w:t xml:space="preserve">техническими </w:t>
      </w:r>
      <w:r w:rsidR="00B40A24">
        <w:t>характеристиками:</w:t>
      </w:r>
    </w:p>
    <w:p w:rsidR="00B40A24" w:rsidRPr="00BB08EB" w:rsidRDefault="00BB08EB" w:rsidP="00B825ED">
      <w:pPr>
        <w:pStyle w:val="a9"/>
        <w:numPr>
          <w:ilvl w:val="0"/>
          <w:numId w:val="11"/>
        </w:numPr>
        <w:rPr>
          <w:lang w:val="en-US"/>
        </w:rPr>
      </w:pPr>
      <w:r>
        <w:t>процессор</w:t>
      </w:r>
      <w:r w:rsidRPr="00BB08EB">
        <w:rPr>
          <w:lang w:val="en-US"/>
        </w:rPr>
        <w:t xml:space="preserve"> </w:t>
      </w:r>
      <w:r>
        <w:rPr>
          <w:lang w:val="en-US"/>
        </w:rPr>
        <w:t xml:space="preserve">Intel Core i5-4590 3.30 </w:t>
      </w:r>
      <w:r>
        <w:t>ГГц</w:t>
      </w:r>
      <w:r>
        <w:rPr>
          <w:lang w:val="en-US"/>
        </w:rPr>
        <w:t>,</w:t>
      </w:r>
    </w:p>
    <w:p w:rsidR="00BB08EB" w:rsidRPr="00BB08EB" w:rsidRDefault="00022080" w:rsidP="00B825ED">
      <w:pPr>
        <w:pStyle w:val="a9"/>
        <w:numPr>
          <w:ilvl w:val="0"/>
          <w:numId w:val="11"/>
        </w:numPr>
        <w:rPr>
          <w:lang w:val="en-US"/>
        </w:rPr>
      </w:pPr>
      <w:r>
        <w:t>оперативная память</w:t>
      </w:r>
      <w:r w:rsidR="00BB08EB">
        <w:t xml:space="preserve"> 8Гб,</w:t>
      </w:r>
    </w:p>
    <w:p w:rsidR="00BB08EB" w:rsidRPr="00BB08EB" w:rsidRDefault="001D0990" w:rsidP="00B825ED">
      <w:pPr>
        <w:pStyle w:val="a9"/>
        <w:numPr>
          <w:ilvl w:val="0"/>
          <w:numId w:val="11"/>
        </w:numPr>
        <w:rPr>
          <w:lang w:val="en-US"/>
        </w:rPr>
      </w:pPr>
      <w:r>
        <w:t>ж</w:t>
      </w:r>
      <w:r w:rsidR="00BB08EB">
        <w:t>ёсткий диск 1ТБ,</w:t>
      </w:r>
    </w:p>
    <w:p w:rsidR="00BB08EB" w:rsidRPr="00BB08EB" w:rsidRDefault="00BB08EB" w:rsidP="00B825ED">
      <w:pPr>
        <w:pStyle w:val="a9"/>
        <w:numPr>
          <w:ilvl w:val="0"/>
          <w:numId w:val="11"/>
        </w:numPr>
        <w:rPr>
          <w:lang w:val="en-US"/>
        </w:rPr>
      </w:pPr>
      <w:r>
        <w:t>и</w:t>
      </w:r>
      <w:r w:rsidR="00A4335C">
        <w:t>нтернет</w:t>
      </w:r>
      <w:r w:rsidR="00862A66">
        <w:t xml:space="preserve"> </w:t>
      </w:r>
      <w:r>
        <w:t>соединение 100 Мб/с</w:t>
      </w:r>
      <w:r w:rsidR="00A4335C">
        <w:t>.</w:t>
      </w:r>
    </w:p>
    <w:p w:rsidR="008C5A3F" w:rsidRDefault="007A0F69" w:rsidP="008C5A3F">
      <w:pPr>
        <w:pStyle w:val="2"/>
      </w:pPr>
      <w:r>
        <w:rPr>
          <w:shd w:val="clear" w:color="auto" w:fill="FFFFFF"/>
        </w:rPr>
        <w:t>2.3.</w:t>
      </w:r>
      <w:r w:rsidR="008C5A3F">
        <w:t>2.2 Программные средства</w:t>
      </w:r>
    </w:p>
    <w:p w:rsidR="00491014" w:rsidRDefault="00491014" w:rsidP="00491014">
      <w:r>
        <w:t xml:space="preserve">В качестве веб-сервера для организации </w:t>
      </w:r>
      <w:r w:rsidR="00C757BD">
        <w:t xml:space="preserve">и поддержки </w:t>
      </w:r>
      <w:r>
        <w:t xml:space="preserve">работы портала используется </w:t>
      </w:r>
      <w:r>
        <w:rPr>
          <w:lang w:val="en-US"/>
        </w:rPr>
        <w:t>OpenServer</w:t>
      </w:r>
      <w:r w:rsidR="006F6E65">
        <w:t xml:space="preserve">, </w:t>
      </w:r>
      <w:r w:rsidR="00C757BD">
        <w:t xml:space="preserve">который содержит </w:t>
      </w:r>
      <w:r w:rsidR="005E2692">
        <w:t>основной набор программ</w:t>
      </w:r>
      <w:r w:rsidR="002611F6">
        <w:t xml:space="preserve"> для развёртывания веб-сайтов</w:t>
      </w:r>
      <w:r>
        <w:t>:</w:t>
      </w:r>
    </w:p>
    <w:p w:rsidR="00491014" w:rsidRPr="006F6E65" w:rsidRDefault="00C40726" w:rsidP="00B825ED">
      <w:pPr>
        <w:pStyle w:val="a9"/>
        <w:numPr>
          <w:ilvl w:val="0"/>
          <w:numId w:val="14"/>
        </w:numPr>
      </w:pPr>
      <w:r>
        <w:t xml:space="preserve">веб-сервер </w:t>
      </w:r>
      <w:r>
        <w:rPr>
          <w:lang w:val="en-US"/>
        </w:rPr>
        <w:t>Apache 2.4</w:t>
      </w:r>
      <w:r w:rsidR="005269D3">
        <w:rPr>
          <w:lang w:val="en-US"/>
        </w:rPr>
        <w:t>,</w:t>
      </w:r>
    </w:p>
    <w:p w:rsidR="006F6E65" w:rsidRDefault="006F6E65" w:rsidP="00B825ED">
      <w:pPr>
        <w:pStyle w:val="a9"/>
        <w:numPr>
          <w:ilvl w:val="0"/>
          <w:numId w:val="14"/>
        </w:numPr>
      </w:pPr>
      <w:r>
        <w:t>инт</w:t>
      </w:r>
      <w:r w:rsidR="005E2692">
        <w:t xml:space="preserve">ерпретатор </w:t>
      </w:r>
      <w:r w:rsidR="005E2692">
        <w:rPr>
          <w:lang w:val="en-US"/>
        </w:rPr>
        <w:t>PHP</w:t>
      </w:r>
      <w:r w:rsidR="005269D3">
        <w:rPr>
          <w:lang w:val="en-US"/>
        </w:rPr>
        <w:t>,</w:t>
      </w:r>
    </w:p>
    <w:p w:rsidR="005269D3" w:rsidRPr="00382E1C" w:rsidRDefault="005269D3" w:rsidP="00B825ED">
      <w:pPr>
        <w:pStyle w:val="a9"/>
        <w:numPr>
          <w:ilvl w:val="0"/>
          <w:numId w:val="14"/>
        </w:numPr>
      </w:pPr>
      <w:r>
        <w:t xml:space="preserve">база данных </w:t>
      </w:r>
      <w:r>
        <w:rPr>
          <w:lang w:val="en-US"/>
        </w:rPr>
        <w:t>MySQL</w:t>
      </w:r>
      <w:r w:rsidR="00382E1C">
        <w:rPr>
          <w:lang w:val="en-US"/>
        </w:rPr>
        <w:t>,</w:t>
      </w:r>
    </w:p>
    <w:p w:rsidR="00382E1C" w:rsidRDefault="00382E1C" w:rsidP="00B825ED">
      <w:pPr>
        <w:pStyle w:val="a9"/>
        <w:numPr>
          <w:ilvl w:val="0"/>
          <w:numId w:val="14"/>
        </w:numPr>
      </w:pPr>
      <w:r>
        <w:t xml:space="preserve">система управления базами данных </w:t>
      </w:r>
      <w:r>
        <w:rPr>
          <w:lang w:val="en-US"/>
        </w:rPr>
        <w:t>phpMyAdmin</w:t>
      </w:r>
      <w:r>
        <w:t>,</w:t>
      </w:r>
    </w:p>
    <w:p w:rsidR="00382E1C" w:rsidRPr="00491014" w:rsidRDefault="00382E1C" w:rsidP="00B825ED">
      <w:pPr>
        <w:pStyle w:val="a9"/>
        <w:numPr>
          <w:ilvl w:val="0"/>
          <w:numId w:val="14"/>
        </w:numPr>
      </w:pPr>
      <w:r>
        <w:t xml:space="preserve">средства конфигурирования </w:t>
      </w:r>
      <w:r>
        <w:rPr>
          <w:lang w:val="en-US"/>
        </w:rPr>
        <w:t>Apache</w:t>
      </w:r>
      <w:r w:rsidRPr="002611F6">
        <w:t xml:space="preserve">, </w:t>
      </w:r>
      <w:r>
        <w:rPr>
          <w:lang w:val="en-US"/>
        </w:rPr>
        <w:t>PHP</w:t>
      </w:r>
      <w:r w:rsidRPr="002611F6">
        <w:t xml:space="preserve">, </w:t>
      </w:r>
      <w:r>
        <w:rPr>
          <w:lang w:val="en-US"/>
        </w:rPr>
        <w:t>MySQL</w:t>
      </w:r>
      <w:r w:rsidR="002611F6" w:rsidRPr="002611F6">
        <w:t>.</w:t>
      </w:r>
    </w:p>
    <w:p w:rsidR="008C5A3F" w:rsidRDefault="00D43E2D" w:rsidP="00C52BDD">
      <w:pPr>
        <w:pStyle w:val="2"/>
      </w:pPr>
      <w:r>
        <w:rPr>
          <w:shd w:val="clear" w:color="auto" w:fill="FFFFFF"/>
        </w:rPr>
        <w:t>2.3.</w:t>
      </w:r>
      <w:r w:rsidR="00841D45">
        <w:t xml:space="preserve">2.2.1 Клиентская </w:t>
      </w:r>
      <w:r w:rsidR="000E4635">
        <w:t>часть</w:t>
      </w:r>
    </w:p>
    <w:p w:rsidR="00841D45" w:rsidRDefault="00841099" w:rsidP="00187332">
      <w:r>
        <w:t xml:space="preserve">На стороне клиента </w:t>
      </w:r>
      <w:r w:rsidR="00665149">
        <w:t xml:space="preserve">в качестве языка </w:t>
      </w:r>
      <w:r>
        <w:t>программирования и вёрстки</w:t>
      </w:r>
      <w:r w:rsidR="00665149">
        <w:t xml:space="preserve"> выступают</w:t>
      </w:r>
      <w:r>
        <w:t>:</w:t>
      </w:r>
    </w:p>
    <w:p w:rsidR="00841099" w:rsidRP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HTML5</w:t>
      </w:r>
      <w:r w:rsidR="0028153C">
        <w:t>,</w:t>
      </w:r>
    </w:p>
    <w:p w:rsidR="001C619E" w:rsidRP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CSS3</w:t>
      </w:r>
      <w:r w:rsidR="0028153C">
        <w:t>,</w:t>
      </w:r>
    </w:p>
    <w:p w:rsidR="001C619E" w:rsidRDefault="001C619E" w:rsidP="00B825ED">
      <w:pPr>
        <w:pStyle w:val="a9"/>
        <w:numPr>
          <w:ilvl w:val="0"/>
          <w:numId w:val="12"/>
        </w:numPr>
      </w:pPr>
      <w:r>
        <w:rPr>
          <w:lang w:val="en-US"/>
        </w:rPr>
        <w:t>JavaScript</w:t>
      </w:r>
      <w:r w:rsidR="0028153C">
        <w:t>.</w:t>
      </w:r>
    </w:p>
    <w:p w:rsidR="00973047" w:rsidRDefault="002C7C42" w:rsidP="00187332">
      <w:r>
        <w:t xml:space="preserve">Помимо основных языков дополнительными </w:t>
      </w:r>
      <w:r w:rsidR="00973047">
        <w:t>средства</w:t>
      </w:r>
      <w:r>
        <w:t>ми выступают</w:t>
      </w:r>
      <w:r w:rsidR="00973047">
        <w:t>:</w:t>
      </w:r>
    </w:p>
    <w:p w:rsidR="00973047" w:rsidRDefault="00973047" w:rsidP="00B825ED">
      <w:pPr>
        <w:pStyle w:val="a9"/>
        <w:numPr>
          <w:ilvl w:val="0"/>
          <w:numId w:val="13"/>
        </w:numPr>
      </w:pPr>
      <w:r>
        <w:t xml:space="preserve">фреймворк </w:t>
      </w:r>
      <w:r w:rsidRPr="00973047">
        <w:rPr>
          <w:lang w:val="en-US"/>
        </w:rPr>
        <w:t>Semantic</w:t>
      </w:r>
      <w:r w:rsidRPr="00973047">
        <w:t xml:space="preserve"> </w:t>
      </w:r>
      <w:r w:rsidRPr="00973047">
        <w:rPr>
          <w:lang w:val="en-US"/>
        </w:rPr>
        <w:t>UI</w:t>
      </w:r>
      <w:r>
        <w:t>,</w:t>
      </w:r>
    </w:p>
    <w:p w:rsidR="00475517" w:rsidRDefault="00973047" w:rsidP="00B825ED">
      <w:pPr>
        <w:pStyle w:val="a9"/>
        <w:numPr>
          <w:ilvl w:val="0"/>
          <w:numId w:val="13"/>
        </w:numPr>
      </w:pPr>
      <w:r>
        <w:t xml:space="preserve">библиотека </w:t>
      </w:r>
      <w:r w:rsidRPr="00973047">
        <w:rPr>
          <w:lang w:val="en-US"/>
        </w:rPr>
        <w:t>jQuery</w:t>
      </w:r>
      <w:r>
        <w:t>.</w:t>
      </w:r>
    </w:p>
    <w:p w:rsidR="00841D45" w:rsidRDefault="00D43E2D" w:rsidP="00475517">
      <w:pPr>
        <w:pStyle w:val="2"/>
      </w:pPr>
      <w:r>
        <w:rPr>
          <w:shd w:val="clear" w:color="auto" w:fill="FFFFFF"/>
        </w:rPr>
        <w:lastRenderedPageBreak/>
        <w:t>2.3.</w:t>
      </w:r>
      <w:r w:rsidR="00841D45">
        <w:t xml:space="preserve">2.2.2 Серверная </w:t>
      </w:r>
      <w:r w:rsidR="00665149">
        <w:t>часть</w:t>
      </w:r>
    </w:p>
    <w:p w:rsidR="00841D45" w:rsidRDefault="00A741E7" w:rsidP="00187332">
      <w:r>
        <w:t xml:space="preserve">На стороне сервера </w:t>
      </w:r>
      <w:r w:rsidR="00DE18C6">
        <w:t xml:space="preserve">основным языком программирования </w:t>
      </w:r>
      <w:r w:rsidR="00B95B80">
        <w:t>выступает</w:t>
      </w:r>
      <w:r w:rsidR="00DE18C6">
        <w:t xml:space="preserve"> </w:t>
      </w:r>
      <w:r w:rsidR="00DE18C6">
        <w:rPr>
          <w:lang w:val="en-US"/>
        </w:rPr>
        <w:t>PHP</w:t>
      </w:r>
      <w:r w:rsidR="00DE18C6">
        <w:t>. Так же дополнительными программными средствами</w:t>
      </w:r>
      <w:r w:rsidR="00B95B80">
        <w:t xml:space="preserve"> выступают</w:t>
      </w:r>
      <w:r w:rsidR="00DE18C6">
        <w:t>:</w:t>
      </w:r>
    </w:p>
    <w:p w:rsidR="00021441" w:rsidRDefault="00021441" w:rsidP="00B825ED">
      <w:pPr>
        <w:pStyle w:val="a9"/>
        <w:numPr>
          <w:ilvl w:val="0"/>
          <w:numId w:val="15"/>
        </w:numPr>
      </w:pPr>
      <w:r>
        <w:t xml:space="preserve">расширение </w:t>
      </w:r>
      <w:r>
        <w:rPr>
          <w:lang w:val="en-US"/>
        </w:rPr>
        <w:t>pdo_mysql</w:t>
      </w:r>
      <w:r>
        <w:t>,</w:t>
      </w:r>
    </w:p>
    <w:p w:rsidR="00DE18C6" w:rsidRPr="00DE18C6" w:rsidRDefault="00DE18C6" w:rsidP="00B825ED">
      <w:pPr>
        <w:pStyle w:val="a9"/>
        <w:numPr>
          <w:ilvl w:val="0"/>
          <w:numId w:val="15"/>
        </w:numPr>
      </w:pPr>
      <w:r>
        <w:t xml:space="preserve">шаблонизатор </w:t>
      </w:r>
      <w:r>
        <w:rPr>
          <w:lang w:val="en-US"/>
        </w:rPr>
        <w:t>Smarty,</w:t>
      </w:r>
    </w:p>
    <w:p w:rsidR="00DE18C6" w:rsidRDefault="00021441" w:rsidP="00B825ED">
      <w:pPr>
        <w:pStyle w:val="a9"/>
        <w:numPr>
          <w:ilvl w:val="0"/>
          <w:numId w:val="15"/>
        </w:numPr>
      </w:pPr>
      <w:r>
        <w:t xml:space="preserve">собственные классы </w:t>
      </w:r>
      <w:r>
        <w:rPr>
          <w:lang w:val="en-US"/>
        </w:rPr>
        <w:t>CForm</w:t>
      </w:r>
      <w:r>
        <w:t xml:space="preserve"> и </w:t>
      </w:r>
      <w:r>
        <w:rPr>
          <w:lang w:val="en-US"/>
        </w:rPr>
        <w:t>CTools</w:t>
      </w:r>
      <w:r>
        <w:t>.</w:t>
      </w:r>
    </w:p>
    <w:p w:rsidR="00475517" w:rsidRDefault="00665149" w:rsidP="00C6183C">
      <w:r>
        <w:t>В разработке серверной части</w:t>
      </w:r>
      <w:r w:rsidR="00D533A0">
        <w:t xml:space="preserve"> активно используется </w:t>
      </w:r>
      <w:r w:rsidR="00C6183C">
        <w:t xml:space="preserve">объектно-ориентированная методология программирования и паттерн проектирования </w:t>
      </w:r>
      <w:r w:rsidR="00C6183C">
        <w:rPr>
          <w:lang w:val="en-US"/>
        </w:rPr>
        <w:t>MVC</w:t>
      </w:r>
      <w:r w:rsidR="00C6183C" w:rsidRPr="00C6183C">
        <w:t xml:space="preserve"> (</w:t>
      </w:r>
      <w:r w:rsidR="00C6183C">
        <w:rPr>
          <w:lang w:val="en-US"/>
        </w:rPr>
        <w:t>Model</w:t>
      </w:r>
      <w:r w:rsidR="00C6183C" w:rsidRPr="00C6183C">
        <w:t xml:space="preserve"> </w:t>
      </w:r>
      <w:r w:rsidR="00C6183C">
        <w:rPr>
          <w:lang w:val="en-US"/>
        </w:rPr>
        <w:t>View</w:t>
      </w:r>
      <w:r w:rsidR="00C6183C" w:rsidRPr="00C6183C">
        <w:t xml:space="preserve"> </w:t>
      </w:r>
      <w:r w:rsidR="00C6183C">
        <w:rPr>
          <w:lang w:val="en-US"/>
        </w:rPr>
        <w:t>Controller</w:t>
      </w:r>
      <w:r w:rsidR="00C6183C" w:rsidRPr="00C6183C">
        <w:t>)</w:t>
      </w:r>
      <w:r w:rsidR="00C6183C">
        <w:t>.</w:t>
      </w:r>
    </w:p>
    <w:p w:rsidR="00841D45" w:rsidRDefault="00D43E2D" w:rsidP="00724D5C">
      <w:pPr>
        <w:pStyle w:val="2"/>
      </w:pPr>
      <w:r>
        <w:rPr>
          <w:shd w:val="clear" w:color="auto" w:fill="FFFFFF"/>
        </w:rPr>
        <w:t>2.3.</w:t>
      </w:r>
      <w:r w:rsidR="00841D45">
        <w:t>2.2.3 База данных</w:t>
      </w:r>
    </w:p>
    <w:p w:rsidR="009C4E18" w:rsidRDefault="003C6A0C" w:rsidP="009C4E18">
      <w:r>
        <w:t xml:space="preserve">В качестве базы данных выступает </w:t>
      </w:r>
      <w:r>
        <w:rPr>
          <w:lang w:val="en-US"/>
        </w:rPr>
        <w:t>MySQL</w:t>
      </w:r>
      <w:r>
        <w:t xml:space="preserve">, работа с которой осуществляется с помощью СУБД </w:t>
      </w:r>
      <w:r>
        <w:rPr>
          <w:lang w:val="en-US"/>
        </w:rPr>
        <w:t>MySQL</w:t>
      </w:r>
      <w:r w:rsidRPr="009C4E18">
        <w:t xml:space="preserve"> </w:t>
      </w:r>
      <w:r>
        <w:rPr>
          <w:lang w:val="en-US"/>
        </w:rPr>
        <w:t>Workbench</w:t>
      </w:r>
      <w:r w:rsidRPr="009C4E18">
        <w:t>.</w:t>
      </w:r>
    </w:p>
    <w:p w:rsidR="009C4E18" w:rsidRDefault="009C4E18" w:rsidP="009C4E18">
      <w:r>
        <w:t>Обзорная статистика по количеству объектов базы данных приведена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33340" w:rsidTr="00933340">
        <w:tc>
          <w:tcPr>
            <w:tcW w:w="4785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Объект базы данных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933340" w:rsidRPr="00933340" w:rsidRDefault="00933340" w:rsidP="00933340">
            <w:pPr>
              <w:pStyle w:val="a3"/>
              <w:jc w:val="center"/>
              <w:rPr>
                <w:b/>
              </w:rPr>
            </w:pPr>
            <w:r w:rsidRPr="00933340">
              <w:rPr>
                <w:b/>
              </w:rPr>
              <w:t>Количество</w:t>
            </w:r>
          </w:p>
        </w:tc>
      </w:tr>
      <w:tr w:rsidR="00933340" w:rsidTr="00933340">
        <w:tc>
          <w:tcPr>
            <w:tcW w:w="4785" w:type="dxa"/>
          </w:tcPr>
          <w:p w:rsidR="00933340" w:rsidRDefault="006C05ED" w:rsidP="00933340">
            <w:pPr>
              <w:pStyle w:val="a3"/>
            </w:pPr>
            <w:r>
              <w:t>Таблицы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24</w:t>
            </w:r>
          </w:p>
        </w:tc>
      </w:tr>
      <w:tr w:rsidR="00933340" w:rsidTr="00933340">
        <w:tc>
          <w:tcPr>
            <w:tcW w:w="4785" w:type="dxa"/>
          </w:tcPr>
          <w:p w:rsidR="00933340" w:rsidRDefault="00D43087" w:rsidP="00933340">
            <w:pPr>
              <w:pStyle w:val="a3"/>
            </w:pPr>
            <w:r>
              <w:t>Представления</w:t>
            </w:r>
          </w:p>
        </w:tc>
        <w:tc>
          <w:tcPr>
            <w:tcW w:w="4786" w:type="dxa"/>
          </w:tcPr>
          <w:p w:rsidR="00933340" w:rsidRDefault="00D43087" w:rsidP="00933340">
            <w:pPr>
              <w:pStyle w:val="a3"/>
            </w:pPr>
            <w:r>
              <w:t>17</w:t>
            </w:r>
          </w:p>
        </w:tc>
      </w:tr>
      <w:tr w:rsidR="00933340" w:rsidTr="00933340">
        <w:tc>
          <w:tcPr>
            <w:tcW w:w="4785" w:type="dxa"/>
          </w:tcPr>
          <w:p w:rsidR="00933340" w:rsidRDefault="00CA6A50" w:rsidP="00933340">
            <w:pPr>
              <w:pStyle w:val="a3"/>
            </w:pPr>
            <w:r>
              <w:t>Хранимые процедуры</w:t>
            </w:r>
          </w:p>
        </w:tc>
        <w:tc>
          <w:tcPr>
            <w:tcW w:w="4786" w:type="dxa"/>
          </w:tcPr>
          <w:p w:rsidR="00933340" w:rsidRDefault="00CA6A50" w:rsidP="00933340">
            <w:pPr>
              <w:pStyle w:val="a3"/>
            </w:pPr>
            <w:r>
              <w:t>111</w:t>
            </w:r>
          </w:p>
        </w:tc>
      </w:tr>
      <w:tr w:rsidR="00D43087" w:rsidTr="00933340">
        <w:tc>
          <w:tcPr>
            <w:tcW w:w="4785" w:type="dxa"/>
          </w:tcPr>
          <w:p w:rsidR="00D43087" w:rsidRDefault="00CA6A50" w:rsidP="00933340">
            <w:pPr>
              <w:pStyle w:val="a3"/>
            </w:pPr>
            <w:r>
              <w:t>Функции</w:t>
            </w:r>
          </w:p>
        </w:tc>
        <w:tc>
          <w:tcPr>
            <w:tcW w:w="4786" w:type="dxa"/>
          </w:tcPr>
          <w:p w:rsidR="00D43087" w:rsidRDefault="00CA6A50" w:rsidP="00933340">
            <w:pPr>
              <w:pStyle w:val="a3"/>
            </w:pPr>
            <w:r>
              <w:t>13</w:t>
            </w:r>
          </w:p>
        </w:tc>
      </w:tr>
      <w:tr w:rsidR="00CA6A50" w:rsidTr="00933340">
        <w:tc>
          <w:tcPr>
            <w:tcW w:w="4785" w:type="dxa"/>
          </w:tcPr>
          <w:p w:rsidR="00CA6A50" w:rsidRDefault="006C05ED" w:rsidP="00CA6A50">
            <w:pPr>
              <w:pStyle w:val="a3"/>
            </w:pPr>
            <w:r>
              <w:t>Триггеры</w:t>
            </w:r>
          </w:p>
        </w:tc>
        <w:tc>
          <w:tcPr>
            <w:tcW w:w="4786" w:type="dxa"/>
          </w:tcPr>
          <w:p w:rsidR="00CA6A50" w:rsidRDefault="005A58C9" w:rsidP="00933340">
            <w:pPr>
              <w:pStyle w:val="a3"/>
            </w:pPr>
            <w:r>
              <w:t>33</w:t>
            </w:r>
          </w:p>
        </w:tc>
      </w:tr>
      <w:tr w:rsidR="006C05ED" w:rsidTr="00933340">
        <w:tc>
          <w:tcPr>
            <w:tcW w:w="4785" w:type="dxa"/>
          </w:tcPr>
          <w:p w:rsidR="006C05ED" w:rsidRDefault="006C05ED" w:rsidP="00E13CF4">
            <w:pPr>
              <w:pStyle w:val="a3"/>
            </w:pPr>
            <w:r>
              <w:t>Пользователи</w:t>
            </w:r>
          </w:p>
        </w:tc>
        <w:tc>
          <w:tcPr>
            <w:tcW w:w="4786" w:type="dxa"/>
          </w:tcPr>
          <w:p w:rsidR="006C05ED" w:rsidRDefault="006C05ED" w:rsidP="00E13CF4">
            <w:pPr>
              <w:pStyle w:val="a3"/>
            </w:pPr>
            <w:r>
              <w:t>1</w:t>
            </w:r>
          </w:p>
        </w:tc>
      </w:tr>
    </w:tbl>
    <w:p w:rsidR="009C4E18" w:rsidRDefault="009C4E18">
      <w:pPr>
        <w:spacing w:after="160" w:line="259" w:lineRule="auto"/>
        <w:ind w:firstLine="0"/>
        <w:jc w:val="left"/>
      </w:pPr>
    </w:p>
    <w:p w:rsidR="00015C7B" w:rsidRDefault="0097008E" w:rsidP="0097008E">
      <w:r>
        <w:t>Описание таблиц приведено в (Таблица 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6202"/>
      </w:tblGrid>
      <w:tr w:rsidR="004440DD" w:rsidTr="0089359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4440DD" w:rsidRPr="004440DD" w:rsidRDefault="004440DD" w:rsidP="00074CF6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Таблица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4440DD" w:rsidRPr="004440DD" w:rsidRDefault="004440DD" w:rsidP="00D80D08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694" w:type="dxa"/>
            <w:vAlign w:val="center"/>
          </w:tcPr>
          <w:p w:rsidR="004440DD" w:rsidRPr="004440DD" w:rsidRDefault="004440DD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Администраторы портала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Admin-News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Публикуемые администраторами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Answers</w:t>
            </w:r>
          </w:p>
        </w:tc>
        <w:tc>
          <w:tcPr>
            <w:tcW w:w="6202" w:type="dxa"/>
          </w:tcPr>
          <w:p w:rsidR="004440DD" w:rsidRDefault="00893597" w:rsidP="00893597">
            <w:pPr>
              <w:pStyle w:val="a3"/>
            </w:pPr>
            <w:r>
              <w:t>Список ответов к вопросам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94" w:type="dxa"/>
            <w:vAlign w:val="center"/>
          </w:tcPr>
          <w:p w:rsidR="004440DD" w:rsidRPr="00C349F1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</w:t>
            </w:r>
          </w:p>
        </w:tc>
        <w:tc>
          <w:tcPr>
            <w:tcW w:w="6202" w:type="dxa"/>
          </w:tcPr>
          <w:p w:rsidR="004440DD" w:rsidRDefault="00893597" w:rsidP="00D80D08">
            <w:pPr>
              <w:pStyle w:val="a3"/>
            </w:pPr>
            <w:r>
              <w:t>Список групп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Groups-tests</w:t>
            </w:r>
          </w:p>
        </w:tc>
        <w:tc>
          <w:tcPr>
            <w:tcW w:w="6202" w:type="dxa"/>
          </w:tcPr>
          <w:p w:rsidR="004440DD" w:rsidRDefault="005E0AC4" w:rsidP="00D80D08">
            <w:pPr>
              <w:pStyle w:val="a3"/>
            </w:pPr>
            <w:r>
              <w:t>Список тест</w:t>
            </w:r>
            <w:r w:rsidR="00D401B5">
              <w:t>ов, относящих</w:t>
            </w:r>
            <w:r>
              <w:t>ся к группе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News</w:t>
            </w:r>
          </w:p>
        </w:tc>
        <w:tc>
          <w:tcPr>
            <w:tcW w:w="6202" w:type="dxa"/>
          </w:tcPr>
          <w:p w:rsidR="004440DD" w:rsidRDefault="00E72A52" w:rsidP="00D80D08">
            <w:pPr>
              <w:pStyle w:val="a3"/>
            </w:pPr>
            <w:r>
              <w:t>Публикуемые преподавателями новости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Parent-Child</w:t>
            </w:r>
          </w:p>
        </w:tc>
        <w:tc>
          <w:tcPr>
            <w:tcW w:w="6202" w:type="dxa"/>
          </w:tcPr>
          <w:p w:rsidR="004440DD" w:rsidRDefault="00FB5544" w:rsidP="00FB5544">
            <w:pPr>
              <w:pStyle w:val="a3"/>
            </w:pPr>
            <w:r>
              <w:t>Список закреплённых студентов за родителями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6202" w:type="dxa"/>
          </w:tcPr>
          <w:p w:rsidR="004440DD" w:rsidRDefault="00394881" w:rsidP="00D80D08">
            <w:pPr>
              <w:pStyle w:val="a3"/>
            </w:pPr>
            <w:r>
              <w:t>Список родителей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Questions</w:t>
            </w:r>
          </w:p>
        </w:tc>
        <w:tc>
          <w:tcPr>
            <w:tcW w:w="6202" w:type="dxa"/>
          </w:tcPr>
          <w:p w:rsidR="004440DD" w:rsidRDefault="00394881" w:rsidP="00394881">
            <w:pPr>
              <w:pStyle w:val="a3"/>
            </w:pPr>
            <w:r>
              <w:t>Список вопросов теста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Relations</w:t>
            </w:r>
          </w:p>
        </w:tc>
        <w:tc>
          <w:tcPr>
            <w:tcW w:w="6202" w:type="dxa"/>
          </w:tcPr>
          <w:p w:rsidR="004440DD" w:rsidRDefault="00394881" w:rsidP="00701A1C">
            <w:pPr>
              <w:pStyle w:val="a3"/>
            </w:pPr>
            <w:r>
              <w:t xml:space="preserve">Список типов </w:t>
            </w:r>
            <w:r w:rsidR="00701A1C">
              <w:t>родственных связей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Specialty</w:t>
            </w:r>
          </w:p>
        </w:tc>
        <w:tc>
          <w:tcPr>
            <w:tcW w:w="6202" w:type="dxa"/>
          </w:tcPr>
          <w:p w:rsidR="004440DD" w:rsidRDefault="007A0C05" w:rsidP="00D80D08">
            <w:pPr>
              <w:pStyle w:val="a3"/>
            </w:pPr>
            <w:r>
              <w:t>Список специальностей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Student-Answers</w:t>
            </w:r>
          </w:p>
        </w:tc>
        <w:tc>
          <w:tcPr>
            <w:tcW w:w="6202" w:type="dxa"/>
          </w:tcPr>
          <w:p w:rsidR="004440DD" w:rsidRDefault="007A0C05" w:rsidP="00EF5996">
            <w:pPr>
              <w:pStyle w:val="a3"/>
            </w:pPr>
            <w:r>
              <w:t xml:space="preserve">Список ответов </w:t>
            </w:r>
            <w:r w:rsidR="00EF5996">
              <w:t xml:space="preserve">студента </w:t>
            </w:r>
            <w:r>
              <w:t>к вопросам теста</w:t>
            </w:r>
          </w:p>
        </w:tc>
      </w:tr>
      <w:tr w:rsidR="00EF5996" w:rsidTr="005042F6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EF5996" w:rsidRPr="004440DD" w:rsidRDefault="00EF5996" w:rsidP="00E13CF4">
            <w:pPr>
              <w:pStyle w:val="a3"/>
              <w:jc w:val="center"/>
              <w:rPr>
                <w:b/>
                <w:lang w:val="en-US"/>
              </w:rPr>
            </w:pPr>
            <w:r>
              <w:rPr>
                <w:b/>
              </w:rPr>
              <w:lastRenderedPageBreak/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:rsidR="00EF5996" w:rsidRPr="004440DD" w:rsidRDefault="00EF5996" w:rsidP="005042F6">
            <w:pPr>
              <w:pStyle w:val="a3"/>
              <w:rPr>
                <w:b/>
              </w:rPr>
            </w:pPr>
            <w:r w:rsidRPr="004440DD">
              <w:rPr>
                <w:b/>
              </w:rPr>
              <w:t>Таблица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:rsidR="00EF5996" w:rsidRPr="004440DD" w:rsidRDefault="00EF5996" w:rsidP="00E13CF4">
            <w:pPr>
              <w:pStyle w:val="a3"/>
              <w:jc w:val="center"/>
              <w:rPr>
                <w:b/>
              </w:rPr>
            </w:pPr>
            <w:r w:rsidRPr="004440DD">
              <w:rPr>
                <w:b/>
              </w:rPr>
              <w:t>Описание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Student-Tests</w:t>
            </w:r>
          </w:p>
        </w:tc>
        <w:tc>
          <w:tcPr>
            <w:tcW w:w="6202" w:type="dxa"/>
          </w:tcPr>
          <w:p w:rsidR="004440DD" w:rsidRDefault="00525DC3" w:rsidP="00D80D08">
            <w:pPr>
              <w:pStyle w:val="a3"/>
            </w:pPr>
            <w:r>
              <w:t>Список пройденных студентом тестов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694" w:type="dxa"/>
            <w:vAlign w:val="center"/>
          </w:tcPr>
          <w:p w:rsidR="004440DD" w:rsidRDefault="00C349F1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Student-Traffic</w:t>
            </w:r>
          </w:p>
        </w:tc>
        <w:tc>
          <w:tcPr>
            <w:tcW w:w="6202" w:type="dxa"/>
          </w:tcPr>
          <w:p w:rsidR="004440DD" w:rsidRDefault="00525DC3" w:rsidP="00525DC3">
            <w:pPr>
              <w:pStyle w:val="a3"/>
            </w:pPr>
            <w:r>
              <w:t>Контроль посещаемости студента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Students</w:t>
            </w:r>
          </w:p>
        </w:tc>
        <w:tc>
          <w:tcPr>
            <w:tcW w:w="6202" w:type="dxa"/>
          </w:tcPr>
          <w:p w:rsidR="004440DD" w:rsidRDefault="003C5FA5" w:rsidP="00D80D08">
            <w:pPr>
              <w:pStyle w:val="a3"/>
            </w:pPr>
            <w:r>
              <w:t>Список студентов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Subjects</w:t>
            </w:r>
          </w:p>
        </w:tc>
        <w:tc>
          <w:tcPr>
            <w:tcW w:w="6202" w:type="dxa"/>
          </w:tcPr>
          <w:p w:rsidR="004440DD" w:rsidRDefault="004F7F74" w:rsidP="004F7F74">
            <w:pPr>
              <w:pStyle w:val="a3"/>
            </w:pPr>
            <w:r>
              <w:t xml:space="preserve">Список </w:t>
            </w:r>
            <w:r w:rsidR="00C35E90">
              <w:t>дисциплин (</w:t>
            </w:r>
            <w:r>
              <w:t>предметов</w:t>
            </w:r>
            <w:r w:rsidR="00C35E90">
              <w:t>)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Teacher-Subjects</w:t>
            </w:r>
          </w:p>
        </w:tc>
        <w:tc>
          <w:tcPr>
            <w:tcW w:w="6202" w:type="dxa"/>
          </w:tcPr>
          <w:p w:rsidR="004440DD" w:rsidRDefault="008777F0" w:rsidP="00D80D08">
            <w:pPr>
              <w:pStyle w:val="a3"/>
            </w:pPr>
            <w:r>
              <w:t>Список преподаваемых преподавателем предметов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Teachers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преподавателей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Tests</w:t>
            </w:r>
          </w:p>
        </w:tc>
        <w:tc>
          <w:tcPr>
            <w:tcW w:w="6202" w:type="dxa"/>
          </w:tcPr>
          <w:p w:rsidR="004440DD" w:rsidRDefault="008D7A98" w:rsidP="008D7A98">
            <w:pPr>
              <w:pStyle w:val="a3"/>
            </w:pPr>
            <w:r>
              <w:t xml:space="preserve">Список создаваемых преподавателем тестов 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694" w:type="dxa"/>
            <w:vAlign w:val="center"/>
          </w:tcPr>
          <w:p w:rsidR="004440DD" w:rsidRDefault="0049161A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TypeUsers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типов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6202" w:type="dxa"/>
          </w:tcPr>
          <w:p w:rsidR="004440DD" w:rsidRDefault="008D7A98" w:rsidP="00D80D08">
            <w:pPr>
              <w:pStyle w:val="a3"/>
            </w:pPr>
            <w:r>
              <w:t>Список пользователей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Основное расписание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Changed-Schedule</w:t>
            </w:r>
          </w:p>
        </w:tc>
        <w:tc>
          <w:tcPr>
            <w:tcW w:w="6202" w:type="dxa"/>
          </w:tcPr>
          <w:p w:rsidR="004440DD" w:rsidRDefault="00CA308F" w:rsidP="00D80D08">
            <w:pPr>
              <w:pStyle w:val="a3"/>
            </w:pPr>
            <w:r>
              <w:t>Изменения в расписании</w:t>
            </w:r>
          </w:p>
        </w:tc>
      </w:tr>
      <w:tr w:rsidR="004440DD" w:rsidTr="005042F6">
        <w:tc>
          <w:tcPr>
            <w:tcW w:w="675" w:type="dxa"/>
            <w:vAlign w:val="center"/>
          </w:tcPr>
          <w:p w:rsidR="004440DD" w:rsidRDefault="004440DD" w:rsidP="00074CF6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694" w:type="dxa"/>
            <w:vAlign w:val="center"/>
          </w:tcPr>
          <w:p w:rsidR="004440DD" w:rsidRDefault="00801383" w:rsidP="005042F6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Logs</w:t>
            </w:r>
          </w:p>
        </w:tc>
        <w:tc>
          <w:tcPr>
            <w:tcW w:w="6202" w:type="dxa"/>
          </w:tcPr>
          <w:p w:rsidR="004440DD" w:rsidRDefault="007A1E17" w:rsidP="00D80D08">
            <w:pPr>
              <w:pStyle w:val="a3"/>
            </w:pPr>
            <w:r>
              <w:t>Протокол действий</w:t>
            </w:r>
          </w:p>
        </w:tc>
      </w:tr>
    </w:tbl>
    <w:p w:rsidR="0097008E" w:rsidRDefault="0097008E" w:rsidP="0097008E"/>
    <w:p w:rsidR="00CB633E" w:rsidRPr="00CB633E" w:rsidRDefault="00173DC8" w:rsidP="00CB633E">
      <w:r>
        <w:t>Схема базы данных изображена на (Рисунок )</w:t>
      </w:r>
    </w:p>
    <w:p w:rsidR="00CB633E" w:rsidRPr="00CB633E" w:rsidRDefault="006B1767" w:rsidP="00CB633E">
      <w:pPr>
        <w:ind w:firstLine="0"/>
        <w:rPr>
          <w:lang w:val="en-US"/>
        </w:r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05pt;height:481.45pt">
            <v:imagedata r:id="rId7" o:title="IEP Database Diagram"/>
          </v:shape>
        </w:pict>
      </w:r>
    </w:p>
    <w:p w:rsidR="00FC4937" w:rsidRPr="00CB633E" w:rsidRDefault="00FC4937" w:rsidP="00187332"/>
    <w:p w:rsidR="00173DC8" w:rsidRDefault="00173DC8" w:rsidP="00187332"/>
    <w:p w:rsidR="003C6A0C" w:rsidRDefault="003C6A0C" w:rsidP="00187332"/>
    <w:p w:rsidR="003C6A0C" w:rsidRDefault="003C6A0C" w:rsidP="00435BD2"/>
    <w:p w:rsidR="00435BD2" w:rsidRDefault="00435BD2" w:rsidP="00CC25F0">
      <w:r>
        <w:t xml:space="preserve"> </w:t>
      </w:r>
    </w:p>
    <w:p w:rsidR="00CC25F0" w:rsidRDefault="00CC25F0" w:rsidP="00CC25F0"/>
    <w:p w:rsidR="004A5584" w:rsidRPr="00BB22E7" w:rsidRDefault="004A5584" w:rsidP="004A5584">
      <w:pPr>
        <w:ind w:firstLine="0"/>
      </w:pPr>
    </w:p>
    <w:p w:rsidR="004A5584" w:rsidRDefault="004A5584" w:rsidP="004A5584">
      <w:pPr>
        <w:ind w:firstLine="0"/>
        <w:jc w:val="center"/>
      </w:pPr>
    </w:p>
    <w:p w:rsidR="004A5584" w:rsidRDefault="004A5584" w:rsidP="004A5584">
      <w:pPr>
        <w:ind w:firstLine="0"/>
        <w:jc w:val="center"/>
      </w:pPr>
    </w:p>
    <w:p w:rsidR="00BE3D72" w:rsidRDefault="00D43E2D" w:rsidP="00BE3D72">
      <w:pPr>
        <w:pStyle w:val="2"/>
      </w:pPr>
      <w:r>
        <w:rPr>
          <w:shd w:val="clear" w:color="auto" w:fill="FFFFFF"/>
        </w:rPr>
        <w:lastRenderedPageBreak/>
        <w:t>2.3.</w:t>
      </w:r>
      <w:r w:rsidR="0025308A">
        <w:t>3</w:t>
      </w:r>
      <w:r w:rsidR="00533002">
        <w:t xml:space="preserve"> </w:t>
      </w:r>
      <w:r w:rsidR="00BE3D72">
        <w:t>Достоинства и недостатки</w:t>
      </w:r>
    </w:p>
    <w:p w:rsidR="00504315" w:rsidRDefault="00504315" w:rsidP="00BE3D72">
      <w:r>
        <w:t>Рассматривая</w:t>
      </w:r>
      <w:r w:rsidR="00554147">
        <w:t xml:space="preserve"> </w:t>
      </w:r>
      <w:r>
        <w:t>достоинства и недостатки разработанного портала можно выделить объективную и субъективную оценку:</w:t>
      </w:r>
    </w:p>
    <w:p w:rsidR="00504315" w:rsidRDefault="00E13CF4" w:rsidP="00B825ED">
      <w:pPr>
        <w:pStyle w:val="a9"/>
        <w:numPr>
          <w:ilvl w:val="0"/>
          <w:numId w:val="10"/>
        </w:numPr>
      </w:pPr>
      <w:r>
        <w:t>п</w:t>
      </w:r>
      <w:r w:rsidR="00504315">
        <w:t xml:space="preserve">од объективной оценкой понимается оценка руководителем проекта и </w:t>
      </w:r>
      <w:r w:rsidR="00167BBC">
        <w:t>заказчиком</w:t>
      </w:r>
      <w:r w:rsidR="00504315" w:rsidRPr="00504315">
        <w:t>;</w:t>
      </w:r>
    </w:p>
    <w:p w:rsidR="00504315" w:rsidRDefault="00E13CF4" w:rsidP="00B825ED">
      <w:pPr>
        <w:pStyle w:val="a9"/>
        <w:numPr>
          <w:ilvl w:val="0"/>
          <w:numId w:val="10"/>
        </w:numPr>
      </w:pPr>
      <w:r>
        <w:t>п</w:t>
      </w:r>
      <w:r w:rsidR="00504315">
        <w:t>од субъективной оценкой понимается оценка разработчиком</w:t>
      </w:r>
      <w:r w:rsidR="00504315" w:rsidRPr="00504315">
        <w:t>.</w:t>
      </w:r>
    </w:p>
    <w:p w:rsidR="00BE3D72" w:rsidRDefault="00EC2343" w:rsidP="00BE3D72">
      <w:r>
        <w:t xml:space="preserve">В качестве объективной оценки </w:t>
      </w:r>
      <w:r w:rsidR="00CD5CCD">
        <w:t>выступает</w:t>
      </w:r>
      <w:r>
        <w:t xml:space="preserve"> составленный руководителем проекта отзыв, который</w:t>
      </w:r>
      <w:r w:rsidR="00BD1A41">
        <w:t xml:space="preserve"> </w:t>
      </w:r>
      <w:r>
        <w:t xml:space="preserve">изображён </w:t>
      </w:r>
      <w:r w:rsidR="00BD1A41">
        <w:t>на (Рисунок ).</w:t>
      </w:r>
    </w:p>
    <w:p w:rsidR="00F81DC2" w:rsidRDefault="006B1767" w:rsidP="00D54055">
      <w:pPr>
        <w:ind w:firstLine="0"/>
        <w:jc w:val="center"/>
      </w:pPr>
      <w:r>
        <w:pict>
          <v:shape id="_x0000_i1026" type="#_x0000_t75" style="width:344.4pt;height:473.9pt">
            <v:imagedata r:id="rId8" o:title="Отзыв о КП Басыров С"/>
          </v:shape>
        </w:pict>
      </w:r>
    </w:p>
    <w:p w:rsidR="00D02C47" w:rsidRDefault="00252261" w:rsidP="00D02C47">
      <w:r>
        <w:t xml:space="preserve">В качестве субъективной оценки можно </w:t>
      </w:r>
      <w:r w:rsidR="004E2749">
        <w:t>проанализировать заключение</w:t>
      </w:r>
      <w:r w:rsidR="00F60F8C">
        <w:t xml:space="preserve"> из пояснительной записки</w:t>
      </w:r>
      <w:r w:rsidR="004E2749">
        <w:t>.</w:t>
      </w:r>
    </w:p>
    <w:p w:rsidR="00D02C47" w:rsidRDefault="00D02C47" w:rsidP="00D02C47">
      <w:r>
        <w:lastRenderedPageBreak/>
        <w:t>Достоинства разработанного портала:</w:t>
      </w:r>
    </w:p>
    <w:p w:rsidR="00D02C47" w:rsidRDefault="00F87F47" w:rsidP="00B825ED">
      <w:pPr>
        <w:pStyle w:val="a9"/>
        <w:numPr>
          <w:ilvl w:val="0"/>
          <w:numId w:val="8"/>
        </w:numPr>
      </w:pPr>
      <w:r>
        <w:t>д</w:t>
      </w:r>
      <w:r w:rsidR="00D02C47">
        <w:t>оступность, так как расположен в сети Интернет</w:t>
      </w:r>
      <w:r w:rsidR="00500473" w:rsidRPr="00500473">
        <w:t>,</w:t>
      </w:r>
    </w:p>
    <w:p w:rsidR="00D02C47" w:rsidRDefault="00F87F47" w:rsidP="00B825ED">
      <w:pPr>
        <w:pStyle w:val="a9"/>
        <w:numPr>
          <w:ilvl w:val="0"/>
          <w:numId w:val="8"/>
        </w:numPr>
      </w:pPr>
      <w:r>
        <w:t>ц</w:t>
      </w:r>
      <w:r w:rsidR="008202C3">
        <w:t>ентрализованное хранение данных</w:t>
      </w:r>
      <w:r w:rsidR="00500473">
        <w:rPr>
          <w:lang w:val="en-US"/>
        </w:rPr>
        <w:t>,</w:t>
      </w:r>
    </w:p>
    <w:p w:rsidR="008202C3" w:rsidRDefault="00F87F47" w:rsidP="00B825ED">
      <w:pPr>
        <w:pStyle w:val="a9"/>
        <w:numPr>
          <w:ilvl w:val="0"/>
          <w:numId w:val="8"/>
        </w:numPr>
      </w:pPr>
      <w:r>
        <w:t>и</w:t>
      </w:r>
      <w:r w:rsidR="008202C3">
        <w:t>нтерфейс пользователя адаптирован под настольные и мобильные экраны</w:t>
      </w:r>
      <w:r w:rsidR="00500473" w:rsidRPr="00500473">
        <w:t>.</w:t>
      </w:r>
    </w:p>
    <w:p w:rsidR="008202C3" w:rsidRDefault="008202C3" w:rsidP="008202C3">
      <w:r>
        <w:t>Недостатки разработанного портала:</w:t>
      </w:r>
    </w:p>
    <w:p w:rsidR="008202C3" w:rsidRDefault="00F87F47" w:rsidP="00B825ED">
      <w:pPr>
        <w:pStyle w:val="a9"/>
        <w:numPr>
          <w:ilvl w:val="0"/>
          <w:numId w:val="9"/>
        </w:numPr>
      </w:pPr>
      <w:r>
        <w:t>с</w:t>
      </w:r>
      <w:r w:rsidR="004F1072">
        <w:t>лабоустойчивая архитектура программного изделия</w:t>
      </w:r>
      <w:r w:rsidR="00500473">
        <w:rPr>
          <w:lang w:val="en-US"/>
        </w:rPr>
        <w:t>,</w:t>
      </w:r>
    </w:p>
    <w:p w:rsidR="004F1072" w:rsidRDefault="00F87F47" w:rsidP="00B825ED">
      <w:pPr>
        <w:pStyle w:val="a9"/>
        <w:numPr>
          <w:ilvl w:val="0"/>
          <w:numId w:val="9"/>
        </w:numPr>
      </w:pPr>
      <w:r>
        <w:t>п</w:t>
      </w:r>
      <w:r w:rsidR="00254734">
        <w:t xml:space="preserve">ортал </w:t>
      </w:r>
      <w:r w:rsidR="00500473">
        <w:t>с</w:t>
      </w:r>
      <w:r w:rsidR="004F1072">
        <w:t>лож</w:t>
      </w:r>
      <w:r w:rsidR="00254734">
        <w:t>е</w:t>
      </w:r>
      <w:r w:rsidR="004F1072">
        <w:t>н в сопровождении, так как является «самописн</w:t>
      </w:r>
      <w:r w:rsidR="00C62710">
        <w:t>ым</w:t>
      </w:r>
      <w:r w:rsidR="004F1072">
        <w:t>»</w:t>
      </w:r>
      <w:r w:rsidR="00232D64">
        <w:t>,</w:t>
      </w:r>
    </w:p>
    <w:p w:rsidR="00232D64" w:rsidRDefault="00F87F47" w:rsidP="00B825ED">
      <w:pPr>
        <w:pStyle w:val="a9"/>
        <w:numPr>
          <w:ilvl w:val="0"/>
          <w:numId w:val="9"/>
        </w:numPr>
      </w:pPr>
      <w:r>
        <w:t>н</w:t>
      </w:r>
      <w:r w:rsidR="00831C7D">
        <w:t>есовместим с аналогичными программными</w:t>
      </w:r>
      <w:r w:rsidR="0093763C">
        <w:t>.</w:t>
      </w:r>
      <w:r w:rsidR="00831C7D">
        <w:t xml:space="preserve"> </w:t>
      </w:r>
    </w:p>
    <w:p w:rsidR="00F610E0" w:rsidRDefault="00EE7D8A" w:rsidP="00131686">
      <w:pPr>
        <w:pStyle w:val="2"/>
      </w:pPr>
      <w:r>
        <w:rPr>
          <w:shd w:val="clear" w:color="auto" w:fill="FFFFFF"/>
        </w:rPr>
        <w:t>2.3.</w:t>
      </w:r>
      <w:r w:rsidR="00131686">
        <w:t xml:space="preserve">4 </w:t>
      </w:r>
      <w:r w:rsidR="0074517B">
        <w:t>Результаты обзора</w:t>
      </w:r>
    </w:p>
    <w:p w:rsidR="00492550" w:rsidRDefault="006869D9" w:rsidP="00BE3D72">
      <w:r>
        <w:t xml:space="preserve">Проанализировав </w:t>
      </w:r>
      <w:r w:rsidR="0076753D">
        <w:t>объективную и субъективную оценку</w:t>
      </w:r>
      <w:r w:rsidR="00A23803">
        <w:t>,</w:t>
      </w:r>
      <w:r>
        <w:t xml:space="preserve"> можно выделить список недостатков, которые необходимо у</w:t>
      </w:r>
      <w:r w:rsidR="0076753D">
        <w:t>честь при модернизации портала</w:t>
      </w:r>
      <w:r w:rsidR="00242ACE">
        <w:t>.</w:t>
      </w:r>
      <w:r w:rsidR="006D41B2">
        <w:t xml:space="preserve"> </w:t>
      </w:r>
    </w:p>
    <w:p w:rsidR="00242ACE" w:rsidRDefault="0096389B" w:rsidP="00BE3D72">
      <w:r>
        <w:t>Список нед</w:t>
      </w:r>
      <w:r w:rsidR="00A14A17">
        <w:t xml:space="preserve">остатков с функциональной стороны </w:t>
      </w:r>
      <w:r>
        <w:t>приведён в (Таблице )</w:t>
      </w:r>
      <w:r w:rsidR="00D512AB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96389B" w:rsidRPr="0096389B" w:rsidTr="000473B1">
        <w:tc>
          <w:tcPr>
            <w:tcW w:w="4077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96389B" w:rsidRPr="0096389B" w:rsidRDefault="0096389B" w:rsidP="0096389B">
            <w:pPr>
              <w:pStyle w:val="a3"/>
              <w:jc w:val="center"/>
              <w:rPr>
                <w:b/>
              </w:rPr>
            </w:pPr>
            <w:r w:rsidRPr="0096389B">
              <w:rPr>
                <w:b/>
              </w:rPr>
              <w:t>Комментарий</w:t>
            </w:r>
          </w:p>
        </w:tc>
      </w:tr>
      <w:tr w:rsidR="0096389B" w:rsidTr="00F87F47">
        <w:tc>
          <w:tcPr>
            <w:tcW w:w="4077" w:type="dxa"/>
            <w:vAlign w:val="center"/>
          </w:tcPr>
          <w:p w:rsidR="0096389B" w:rsidRDefault="000473B1" w:rsidP="00F87F47">
            <w:pPr>
              <w:pStyle w:val="a3"/>
            </w:pPr>
            <w:r>
              <w:t>Тип пользователя «Администратор»</w:t>
            </w:r>
          </w:p>
        </w:tc>
        <w:tc>
          <w:tcPr>
            <w:tcW w:w="5494" w:type="dxa"/>
          </w:tcPr>
          <w:p w:rsidR="0096389B" w:rsidRDefault="000473B1" w:rsidP="003E6DE4">
            <w:pPr>
              <w:pStyle w:val="a3"/>
            </w:pPr>
            <w:r>
              <w:t xml:space="preserve">Под ним подразумевается не заведующий отделением, а специалист, который отвечает за контроль выдачу прав пользователям, </w:t>
            </w:r>
            <w:r w:rsidR="003E6DE4">
              <w:t>создание резервных копий базы данных и в целом поддержку портала в рабочем состоянии.</w:t>
            </w:r>
          </w:p>
        </w:tc>
      </w:tr>
      <w:tr w:rsidR="0096389B" w:rsidTr="00F87F47">
        <w:tc>
          <w:tcPr>
            <w:tcW w:w="4077" w:type="dxa"/>
            <w:vAlign w:val="center"/>
          </w:tcPr>
          <w:p w:rsidR="0096389B" w:rsidRDefault="00BA0840" w:rsidP="00F87F47">
            <w:pPr>
              <w:pStyle w:val="a3"/>
            </w:pPr>
            <w:r>
              <w:t xml:space="preserve">Возможности </w:t>
            </w:r>
            <w:r w:rsidR="00C26973">
              <w:t>заведующего отделением</w:t>
            </w:r>
          </w:p>
        </w:tc>
        <w:tc>
          <w:tcPr>
            <w:tcW w:w="5494" w:type="dxa"/>
          </w:tcPr>
          <w:p w:rsidR="0096389B" w:rsidRDefault="003B0911" w:rsidP="00F46F3C">
            <w:pPr>
              <w:pStyle w:val="a3"/>
            </w:pPr>
            <w:r>
              <w:t>Предоставленные функциональные возможности для заведующего отделени</w:t>
            </w:r>
            <w:r w:rsidR="004F6211">
              <w:t>ем</w:t>
            </w:r>
            <w:r>
              <w:t xml:space="preserve"> по работе с предметами, группами</w:t>
            </w:r>
            <w:r w:rsidR="00886312">
              <w:t xml:space="preserve"> и</w:t>
            </w:r>
            <w:r>
              <w:t xml:space="preserve"> </w:t>
            </w:r>
            <w:r w:rsidR="004F6211">
              <w:t xml:space="preserve">специальностями не должны </w:t>
            </w:r>
            <w:r w:rsidR="00FB0926">
              <w:t>быть включены в рамках работы с веб-порталом</w:t>
            </w:r>
            <w:r w:rsidR="00F46F3C">
              <w:t>, так как непосредственное добавление и изменение данной информации должно происходит внутри колледжа</w:t>
            </w:r>
            <w:r w:rsidR="00FB0926">
              <w:t>.</w:t>
            </w:r>
          </w:p>
        </w:tc>
      </w:tr>
      <w:tr w:rsidR="006F648D" w:rsidTr="00F87F47">
        <w:tc>
          <w:tcPr>
            <w:tcW w:w="4077" w:type="dxa"/>
            <w:vAlign w:val="center"/>
          </w:tcPr>
          <w:p w:rsidR="006F648D" w:rsidRDefault="00335B31" w:rsidP="00F87F47">
            <w:pPr>
              <w:pStyle w:val="a3"/>
            </w:pPr>
            <w:r>
              <w:t xml:space="preserve">Отсутствуют </w:t>
            </w:r>
            <w:r w:rsidR="003B0911">
              <w:t>импорта/</w:t>
            </w:r>
            <w:r>
              <w:t xml:space="preserve">экспорт </w:t>
            </w:r>
            <w:r w:rsidR="003B0911">
              <w:t xml:space="preserve">данных </w:t>
            </w:r>
            <w:r>
              <w:t>в формат</w:t>
            </w:r>
            <w:r w:rsidR="003B0911">
              <w:t>ы</w:t>
            </w:r>
            <w:r>
              <w:t xml:space="preserve"> электронных таблиц</w:t>
            </w:r>
          </w:p>
        </w:tc>
        <w:tc>
          <w:tcPr>
            <w:tcW w:w="5494" w:type="dxa"/>
            <w:vAlign w:val="center"/>
          </w:tcPr>
          <w:p w:rsidR="006F648D" w:rsidRDefault="00335B31" w:rsidP="00974380">
            <w:pPr>
              <w:pStyle w:val="a3"/>
              <w:jc w:val="center"/>
            </w:pPr>
            <w:r>
              <w:t>-</w:t>
            </w:r>
          </w:p>
        </w:tc>
      </w:tr>
      <w:tr w:rsidR="006E3589" w:rsidTr="00F87F47">
        <w:tc>
          <w:tcPr>
            <w:tcW w:w="4077" w:type="dxa"/>
            <w:vAlign w:val="center"/>
          </w:tcPr>
          <w:p w:rsidR="006E3589" w:rsidRDefault="006E3589" w:rsidP="00F87F47">
            <w:pPr>
              <w:pStyle w:val="a3"/>
            </w:pPr>
            <w:r>
              <w:t>Отсутствие полноценного руководства пользователя</w:t>
            </w:r>
          </w:p>
        </w:tc>
        <w:tc>
          <w:tcPr>
            <w:tcW w:w="5494" w:type="dxa"/>
            <w:vAlign w:val="center"/>
          </w:tcPr>
          <w:p w:rsidR="006E3589" w:rsidRDefault="006E3589" w:rsidP="00974380">
            <w:pPr>
              <w:pStyle w:val="a3"/>
              <w:jc w:val="center"/>
            </w:pPr>
            <w:r>
              <w:t>-</w:t>
            </w:r>
          </w:p>
        </w:tc>
      </w:tr>
      <w:tr w:rsidR="006E3589" w:rsidTr="00F87F47">
        <w:tc>
          <w:tcPr>
            <w:tcW w:w="4077" w:type="dxa"/>
            <w:vAlign w:val="center"/>
          </w:tcPr>
          <w:p w:rsidR="006E3589" w:rsidRDefault="00306A26" w:rsidP="00F87F47">
            <w:pPr>
              <w:pStyle w:val="a3"/>
            </w:pPr>
            <w:r>
              <w:t>Неполное соответствие пунктам технического задания</w:t>
            </w:r>
          </w:p>
        </w:tc>
        <w:tc>
          <w:tcPr>
            <w:tcW w:w="5494" w:type="dxa"/>
          </w:tcPr>
          <w:p w:rsidR="006E3589" w:rsidRDefault="00F34ADA" w:rsidP="00335B31">
            <w:pPr>
              <w:pStyle w:val="a3"/>
            </w:pPr>
            <w:r>
              <w:t>Не все функциональные возможности были реализованы</w:t>
            </w:r>
            <w:r w:rsidR="00974380">
              <w:t>.</w:t>
            </w:r>
          </w:p>
        </w:tc>
      </w:tr>
    </w:tbl>
    <w:p w:rsidR="0096389B" w:rsidRDefault="0096389B" w:rsidP="00BE3D72">
      <w:r>
        <w:lastRenderedPageBreak/>
        <w:t>Список недостатков со стороны аппаратно-программной реализации приведён в (Таблице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5F78FD" w:rsidTr="00C26973">
        <w:tc>
          <w:tcPr>
            <w:tcW w:w="4077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Недостаток</w:t>
            </w:r>
          </w:p>
        </w:tc>
        <w:tc>
          <w:tcPr>
            <w:tcW w:w="5494" w:type="dxa"/>
            <w:shd w:val="clear" w:color="auto" w:fill="D9D9D9" w:themeFill="background1" w:themeFillShade="D9"/>
          </w:tcPr>
          <w:p w:rsidR="005F78FD" w:rsidRPr="005F78FD" w:rsidRDefault="005F78FD" w:rsidP="005F78FD">
            <w:pPr>
              <w:pStyle w:val="a3"/>
              <w:jc w:val="center"/>
              <w:rPr>
                <w:b/>
              </w:rPr>
            </w:pPr>
            <w:r w:rsidRPr="005F78FD">
              <w:rPr>
                <w:b/>
              </w:rPr>
              <w:t>Комментарий</w:t>
            </w:r>
          </w:p>
        </w:tc>
      </w:tr>
      <w:tr w:rsidR="005F78FD" w:rsidTr="00F87F47">
        <w:tc>
          <w:tcPr>
            <w:tcW w:w="4077" w:type="dxa"/>
            <w:vAlign w:val="center"/>
          </w:tcPr>
          <w:p w:rsidR="005F78FD" w:rsidRPr="00590C59" w:rsidRDefault="00590C59" w:rsidP="00F87F47">
            <w:pPr>
              <w:pStyle w:val="a3"/>
            </w:pPr>
            <w:r>
              <w:t xml:space="preserve">При создании базы данных не использовалось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>средство</w:t>
            </w:r>
          </w:p>
        </w:tc>
        <w:tc>
          <w:tcPr>
            <w:tcW w:w="5494" w:type="dxa"/>
          </w:tcPr>
          <w:p w:rsidR="005F78FD" w:rsidRPr="00590C59" w:rsidRDefault="00590C59" w:rsidP="00590C59">
            <w:pPr>
              <w:pStyle w:val="a3"/>
            </w:pPr>
            <w:r>
              <w:t xml:space="preserve">При разработке такой системы, использование </w:t>
            </w:r>
            <w:r>
              <w:rPr>
                <w:lang w:val="en-US"/>
              </w:rPr>
              <w:t>CASE</w:t>
            </w:r>
            <w:r w:rsidRPr="00590C59">
              <w:t>-</w:t>
            </w:r>
            <w:r>
              <w:t xml:space="preserve">средства, например, </w:t>
            </w:r>
            <w:r>
              <w:rPr>
                <w:lang w:val="en-US"/>
              </w:rPr>
              <w:t>CA</w:t>
            </w:r>
            <w:r w:rsidRPr="00590C59">
              <w:t xml:space="preserve"> </w:t>
            </w:r>
            <w:r>
              <w:rPr>
                <w:lang w:val="en-US"/>
              </w:rPr>
              <w:t>Erwin</w:t>
            </w:r>
            <w:r w:rsidRPr="00590C59">
              <w:t xml:space="preserve"> </w:t>
            </w:r>
            <w:r>
              <w:rPr>
                <w:lang w:val="en-US"/>
              </w:rPr>
              <w:t>Data</w:t>
            </w:r>
            <w:r w:rsidRPr="00590C59">
              <w:t xml:space="preserve"> </w:t>
            </w:r>
            <w:r>
              <w:rPr>
                <w:lang w:val="en-US"/>
              </w:rPr>
              <w:t>Modeler</w:t>
            </w:r>
            <w:r w:rsidR="00F945C1">
              <w:t xml:space="preserve">, </w:t>
            </w:r>
            <w:r>
              <w:t>существенно упростило бы сопровождение базы данных и оперативное внесение в неё изменений.</w:t>
            </w:r>
          </w:p>
        </w:tc>
      </w:tr>
      <w:tr w:rsidR="006F648D" w:rsidTr="00F87F47">
        <w:tc>
          <w:tcPr>
            <w:tcW w:w="4077" w:type="dxa"/>
            <w:vAlign w:val="center"/>
          </w:tcPr>
          <w:p w:rsidR="006F648D" w:rsidRPr="00F945C1" w:rsidRDefault="008C6F09" w:rsidP="00F87F47">
            <w:pPr>
              <w:pStyle w:val="a3"/>
            </w:pPr>
            <w:r>
              <w:t>При реализации серверной части н</w:t>
            </w:r>
            <w:r w:rsidR="00F945C1">
              <w:t>е использовался фреймворк</w:t>
            </w:r>
          </w:p>
        </w:tc>
        <w:tc>
          <w:tcPr>
            <w:tcW w:w="5494" w:type="dxa"/>
            <w:vAlign w:val="center"/>
          </w:tcPr>
          <w:p w:rsidR="006F648D" w:rsidRDefault="00E25483" w:rsidP="009A089C">
            <w:pPr>
              <w:pStyle w:val="a3"/>
              <w:jc w:val="center"/>
            </w:pPr>
            <w:r>
              <w:t>-</w:t>
            </w:r>
          </w:p>
        </w:tc>
      </w:tr>
      <w:tr w:rsidR="009A089C" w:rsidTr="00F87F47">
        <w:tc>
          <w:tcPr>
            <w:tcW w:w="4077" w:type="dxa"/>
            <w:vAlign w:val="center"/>
          </w:tcPr>
          <w:p w:rsidR="009A089C" w:rsidRPr="009A089C" w:rsidRDefault="009A089C" w:rsidP="00F87F47">
            <w:pPr>
              <w:pStyle w:val="a3"/>
            </w:pPr>
            <w:r>
              <w:t>В названиях таблиц базы данных нет префиксов</w:t>
            </w:r>
          </w:p>
        </w:tc>
        <w:tc>
          <w:tcPr>
            <w:tcW w:w="5494" w:type="dxa"/>
          </w:tcPr>
          <w:p w:rsidR="009A089C" w:rsidRDefault="009A089C" w:rsidP="009A089C">
            <w:pPr>
              <w:pStyle w:val="a3"/>
            </w:pPr>
            <w:r>
              <w:t>Данные префиксы могут использоваться как пространства имён, чтобы отделять к примеру данные от кодовых словарей и от промежуточных таблиц.</w:t>
            </w:r>
          </w:p>
        </w:tc>
      </w:tr>
    </w:tbl>
    <w:p w:rsidR="00FE1F13" w:rsidRDefault="00FE1F13" w:rsidP="00BE3D72"/>
    <w:p w:rsidR="0064560A" w:rsidRDefault="006F648D" w:rsidP="00BE3D72">
      <w:r>
        <w:t xml:space="preserve">В результате, необходимо рассматривать информационно-образовательный портал, как </w:t>
      </w:r>
      <w:r w:rsidR="000904B3">
        <w:t xml:space="preserve">средство </w:t>
      </w:r>
      <w:r w:rsidR="0064560A">
        <w:t xml:space="preserve">для внешнего взаимодействия с участниками образовательного процесса. </w:t>
      </w:r>
      <w:r w:rsidR="00DD4573">
        <w:t>А внутри колледжа необходимо разработать АРМ или подобную систему, которая позволяла автоматизировать следующие задачи</w:t>
      </w:r>
      <w:r w:rsidR="00870EF7">
        <w:t xml:space="preserve"> таких</w:t>
      </w:r>
      <w:r w:rsidR="007E2060">
        <w:t xml:space="preserve"> структурных подразделений</w:t>
      </w:r>
      <w:r w:rsidR="00870EF7">
        <w:t xml:space="preserve"> как</w:t>
      </w:r>
      <w:r w:rsidR="00DD4573">
        <w:t>:</w:t>
      </w:r>
    </w:p>
    <w:p w:rsidR="00DD4573" w:rsidRDefault="0089204C" w:rsidP="00B825ED">
      <w:pPr>
        <w:pStyle w:val="a9"/>
        <w:numPr>
          <w:ilvl w:val="0"/>
          <w:numId w:val="16"/>
        </w:numPr>
      </w:pPr>
      <w:r>
        <w:t>п</w:t>
      </w:r>
      <w:r w:rsidR="007E2060">
        <w:t>риёмная комиссия,</w:t>
      </w:r>
    </w:p>
    <w:p w:rsidR="007E2060" w:rsidRDefault="00896D59" w:rsidP="00B825ED">
      <w:pPr>
        <w:pStyle w:val="a9"/>
        <w:numPr>
          <w:ilvl w:val="0"/>
          <w:numId w:val="16"/>
        </w:numPr>
      </w:pPr>
      <w:r>
        <w:t>о</w:t>
      </w:r>
      <w:r w:rsidR="007E2060">
        <w:t>тделение,</w:t>
      </w:r>
    </w:p>
    <w:p w:rsidR="001F6481" w:rsidRPr="00327F60" w:rsidRDefault="0089204C" w:rsidP="00B825ED">
      <w:pPr>
        <w:pStyle w:val="a9"/>
        <w:numPr>
          <w:ilvl w:val="0"/>
          <w:numId w:val="16"/>
        </w:numPr>
      </w:pPr>
      <w:r>
        <w:t>у</w:t>
      </w:r>
      <w:r w:rsidR="007E2060">
        <w:t>чебная часть.</w:t>
      </w:r>
    </w:p>
    <w:p w:rsidR="0093220E" w:rsidRDefault="00EE7D8A" w:rsidP="0093220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2</w:t>
      </w:r>
      <w:r w:rsidR="00533002">
        <w:rPr>
          <w:shd w:val="clear" w:color="auto" w:fill="FFFFFF"/>
        </w:rPr>
        <w:t>.</w:t>
      </w:r>
      <w:r>
        <w:rPr>
          <w:shd w:val="clear" w:color="auto" w:fill="FFFFFF"/>
        </w:rPr>
        <w:t>4</w:t>
      </w:r>
      <w:r w:rsidR="00533002">
        <w:rPr>
          <w:shd w:val="clear" w:color="auto" w:fill="FFFFFF"/>
        </w:rPr>
        <w:t xml:space="preserve"> </w:t>
      </w:r>
      <w:r w:rsidR="0093220E">
        <w:rPr>
          <w:shd w:val="clear" w:color="auto" w:fill="FFFFFF"/>
        </w:rPr>
        <w:t xml:space="preserve">Анализ </w:t>
      </w:r>
      <w:r w:rsidR="00920C9C">
        <w:rPr>
          <w:shd w:val="clear" w:color="auto" w:fill="FFFFFF"/>
        </w:rPr>
        <w:t xml:space="preserve">аналогичных </w:t>
      </w:r>
      <w:r w:rsidR="0093220E">
        <w:rPr>
          <w:shd w:val="clear" w:color="auto" w:fill="FFFFFF"/>
        </w:rPr>
        <w:t xml:space="preserve">программных </w:t>
      </w:r>
      <w:r w:rsidR="00F9567C">
        <w:rPr>
          <w:shd w:val="clear" w:color="auto" w:fill="FFFFFF"/>
        </w:rPr>
        <w:t>продуктов</w:t>
      </w:r>
    </w:p>
    <w:p w:rsidR="001F6481" w:rsidRDefault="00920C9C" w:rsidP="001F6481">
      <w:r>
        <w:t>Основными аналогичными программными продуктами, которые позволяют оптимизировать организацию образовательного процесса, являются</w:t>
      </w:r>
      <w:r w:rsidR="00755201">
        <w:t>:</w:t>
      </w:r>
    </w:p>
    <w:p w:rsidR="00755201" w:rsidRDefault="00ED26A7" w:rsidP="00B825ED">
      <w:pPr>
        <w:pStyle w:val="a9"/>
        <w:numPr>
          <w:ilvl w:val="0"/>
          <w:numId w:val="1"/>
        </w:numPr>
      </w:pPr>
      <w:r>
        <w:t>п</w:t>
      </w:r>
      <w:r w:rsidR="008E1BE3">
        <w:t xml:space="preserve">рограммные продукты </w:t>
      </w:r>
      <w:r w:rsidR="000845E0">
        <w:t xml:space="preserve">фирмы </w:t>
      </w:r>
      <w:r w:rsidR="00755201">
        <w:t>1С</w:t>
      </w:r>
      <w:r w:rsidR="0019522F">
        <w:t>,</w:t>
      </w:r>
    </w:p>
    <w:p w:rsidR="00755201" w:rsidRDefault="0031355C" w:rsidP="00B825ED">
      <w:pPr>
        <w:pStyle w:val="a9"/>
        <w:numPr>
          <w:ilvl w:val="0"/>
          <w:numId w:val="1"/>
        </w:numPr>
      </w:pPr>
      <w:r>
        <w:t>МРКО</w:t>
      </w:r>
      <w:r w:rsidR="0019522F">
        <w:t>,</w:t>
      </w:r>
    </w:p>
    <w:p w:rsidR="00440F05" w:rsidRDefault="008F30FD" w:rsidP="00B825ED">
      <w:pPr>
        <w:pStyle w:val="a9"/>
        <w:numPr>
          <w:ilvl w:val="0"/>
          <w:numId w:val="1"/>
        </w:numPr>
      </w:pPr>
      <w:r>
        <w:t xml:space="preserve">АСУ </w:t>
      </w:r>
      <w:r w:rsidR="00F35607">
        <w:t>«</w:t>
      </w:r>
      <w:r>
        <w:t>СПРУТ</w:t>
      </w:r>
      <w:r w:rsidR="00F35607">
        <w:t>»</w:t>
      </w:r>
      <w:r w:rsidR="00440F05">
        <w:t>,</w:t>
      </w:r>
    </w:p>
    <w:p w:rsidR="00DB7E95" w:rsidRDefault="00440F05" w:rsidP="00B825ED">
      <w:pPr>
        <w:pStyle w:val="a9"/>
        <w:numPr>
          <w:ilvl w:val="0"/>
          <w:numId w:val="1"/>
        </w:numPr>
      </w:pPr>
      <w:r>
        <w:t>программные продукты от компании Программный Центр «Помощь образованию».</w:t>
      </w:r>
    </w:p>
    <w:p w:rsidR="008D009D" w:rsidRDefault="008D009D" w:rsidP="008D009D">
      <w:r>
        <w:lastRenderedPageBreak/>
        <w:t>При этом</w:t>
      </w:r>
      <w:r w:rsidR="00DE58AE">
        <w:t xml:space="preserve"> необходимо перечислить</w:t>
      </w:r>
      <w:r>
        <w:t xml:space="preserve">, какие конкретно </w:t>
      </w:r>
      <w:r w:rsidR="009A4674">
        <w:t>задачи должен решать рассматриваемый программный продукт.</w:t>
      </w:r>
      <w:r w:rsidR="00FD7C5F">
        <w:t xml:space="preserve"> К ним относятся: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725F85">
        <w:rPr>
          <w:shd w:val="clear" w:color="auto" w:fill="FFFFFF"/>
        </w:rPr>
        <w:t>егистрация/аутентификация пользователей (участников) образовательного процесса,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725F85">
        <w:rPr>
          <w:shd w:val="clear" w:color="auto" w:fill="FFFFFF"/>
        </w:rPr>
        <w:t>убликация новостей,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725F85">
        <w:rPr>
          <w:shd w:val="clear" w:color="auto" w:fill="FFFFFF"/>
        </w:rPr>
        <w:t>убликация расписания (групп, звонков, обедов),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ф</w:t>
      </w:r>
      <w:r w:rsidR="00725F85">
        <w:rPr>
          <w:shd w:val="clear" w:color="auto" w:fill="FFFFFF"/>
        </w:rPr>
        <w:t>ормирование тестовых заданий для контроля знаний учащихся,</w:t>
      </w:r>
    </w:p>
    <w:p w:rsid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р</w:t>
      </w:r>
      <w:r w:rsidR="00725F85">
        <w:rPr>
          <w:shd w:val="clear" w:color="auto" w:fill="FFFFFF"/>
        </w:rPr>
        <w:t>азмещение учебных материалов преподавателям,</w:t>
      </w:r>
    </w:p>
    <w:p w:rsidR="00FD7C5F" w:rsidRPr="00725F85" w:rsidRDefault="000845E0" w:rsidP="00B825ED">
      <w:pPr>
        <w:pStyle w:val="a9"/>
        <w:numPr>
          <w:ilvl w:val="0"/>
          <w:numId w:val="23"/>
        </w:numPr>
        <w:rPr>
          <w:shd w:val="clear" w:color="auto" w:fill="FFFFFF"/>
        </w:rPr>
      </w:pPr>
      <w:r>
        <w:rPr>
          <w:shd w:val="clear" w:color="auto" w:fill="FFFFFF"/>
        </w:rPr>
        <w:t>о</w:t>
      </w:r>
      <w:r w:rsidR="00725F85">
        <w:rPr>
          <w:shd w:val="clear" w:color="auto" w:fill="FFFFFF"/>
        </w:rPr>
        <w:t>повещение по электронной почте.</w:t>
      </w:r>
    </w:p>
    <w:p w:rsidR="00493A80" w:rsidRDefault="00EE7D8A" w:rsidP="00493A80">
      <w:pPr>
        <w:pStyle w:val="2"/>
      </w:pPr>
      <w:r>
        <w:rPr>
          <w:shd w:val="clear" w:color="auto" w:fill="FFFFFF"/>
        </w:rPr>
        <w:t>2.4</w:t>
      </w:r>
      <w:r w:rsidR="00C74DF0">
        <w:t xml:space="preserve">.1 </w:t>
      </w:r>
      <w:r w:rsidR="002A0256">
        <w:t>Программные продукты</w:t>
      </w:r>
      <w:r w:rsidR="00542379">
        <w:t xml:space="preserve"> фирмы</w:t>
      </w:r>
      <w:r w:rsidR="002A0256">
        <w:t xml:space="preserve"> </w:t>
      </w:r>
      <w:r w:rsidR="00493A80">
        <w:t>1С</w:t>
      </w:r>
    </w:p>
    <w:p w:rsidR="00C15327" w:rsidRDefault="00C15327" w:rsidP="00493A80">
      <w:r>
        <w:t xml:space="preserve">Проанализировав каталог программных продуктов 1С для образовательной сферы, то можно выделить </w:t>
      </w:r>
      <w:r w:rsidR="00476790">
        <w:t>3</w:t>
      </w:r>
      <w:r>
        <w:t xml:space="preserve"> основных программных продукта: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6433B6">
        <w:t>1С: Колледж</w:t>
      </w:r>
      <w:r>
        <w:t>»</w:t>
      </w:r>
      <w:r w:rsidR="006433B6">
        <w:t>,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6433B6">
        <w:t>1С: Автоматизированное составление расписания. Колледж</w:t>
      </w:r>
      <w:r>
        <w:t>»</w:t>
      </w:r>
      <w:r w:rsidR="006433B6">
        <w:t>,</w:t>
      </w:r>
    </w:p>
    <w:p w:rsidR="006433B6" w:rsidRDefault="00717130" w:rsidP="00B825ED">
      <w:pPr>
        <w:pStyle w:val="a9"/>
        <w:numPr>
          <w:ilvl w:val="0"/>
          <w:numId w:val="18"/>
        </w:numPr>
      </w:pPr>
      <w:r>
        <w:t>«</w:t>
      </w:r>
      <w:r w:rsidR="004C6964">
        <w:t>1С: Электронное обучение. Образовательная организация</w:t>
      </w:r>
      <w:r>
        <w:t>»</w:t>
      </w:r>
      <w:r w:rsidR="001F1FDD">
        <w:t>.</w:t>
      </w:r>
    </w:p>
    <w:p w:rsidR="001F4724" w:rsidRDefault="00EE7D8A" w:rsidP="00C86237">
      <w:pPr>
        <w:pStyle w:val="2"/>
      </w:pPr>
      <w:r>
        <w:rPr>
          <w:shd w:val="clear" w:color="auto" w:fill="FFFFFF"/>
        </w:rPr>
        <w:t>2.4</w:t>
      </w:r>
      <w:r w:rsidR="001F4724">
        <w:t xml:space="preserve">.1.1 </w:t>
      </w:r>
      <w:r w:rsidR="00717130">
        <w:t>«</w:t>
      </w:r>
      <w:r w:rsidR="001F4724">
        <w:t>1С: Колледж</w:t>
      </w:r>
      <w:r w:rsidR="00717130">
        <w:t>»</w:t>
      </w:r>
    </w:p>
    <w:p w:rsidR="001F7569" w:rsidRDefault="001F7569" w:rsidP="001F7569">
      <w:r>
        <w:t xml:space="preserve">1С: Колледж является комплексным решением для различных задач, связанных </w:t>
      </w:r>
      <w:r w:rsidR="008E5CB5">
        <w:t xml:space="preserve">для автоматизации основных процессов </w:t>
      </w:r>
      <w:r>
        <w:t xml:space="preserve">подразделений колледжа </w:t>
      </w:r>
      <w:r w:rsidR="008E5CB5">
        <w:t xml:space="preserve">, а так же может быть </w:t>
      </w:r>
      <w:r>
        <w:t xml:space="preserve">интегрировано с другими </w:t>
      </w:r>
      <w:r w:rsidR="008E5CB5">
        <w:t xml:space="preserve">программными продуктами от </w:t>
      </w:r>
      <w:r>
        <w:t>1С, такими как бухгалтерия и кадры.</w:t>
      </w:r>
    </w:p>
    <w:p w:rsidR="001F7569" w:rsidRDefault="001F7569" w:rsidP="001F7569">
      <w:r>
        <w:t>Подходит для:</w:t>
      </w:r>
    </w:p>
    <w:p w:rsidR="001F7569" w:rsidRDefault="00A41827" w:rsidP="00B825ED">
      <w:pPr>
        <w:pStyle w:val="a9"/>
        <w:numPr>
          <w:ilvl w:val="0"/>
          <w:numId w:val="17"/>
        </w:numPr>
      </w:pPr>
      <w:r>
        <w:t>учебных заведений</w:t>
      </w:r>
      <w:r w:rsidR="001F7569">
        <w:t xml:space="preserve"> начального профессионального образования,</w:t>
      </w:r>
    </w:p>
    <w:p w:rsidR="001F7569" w:rsidRDefault="00A41827" w:rsidP="00B825ED">
      <w:pPr>
        <w:pStyle w:val="a9"/>
        <w:numPr>
          <w:ilvl w:val="0"/>
          <w:numId w:val="17"/>
        </w:numPr>
      </w:pPr>
      <w:r>
        <w:t xml:space="preserve">учебных заведений </w:t>
      </w:r>
      <w:r w:rsidR="001F7569">
        <w:t>среднего профессионального образования.</w:t>
      </w:r>
    </w:p>
    <w:p w:rsidR="003A5B82" w:rsidRDefault="003A5B82" w:rsidP="003A5B82">
      <w:r>
        <w:t>Существуют две версии:</w:t>
      </w:r>
    </w:p>
    <w:p w:rsidR="001F7569" w:rsidRDefault="00717130" w:rsidP="00B825ED">
      <w:pPr>
        <w:pStyle w:val="a9"/>
        <w:numPr>
          <w:ilvl w:val="0"/>
          <w:numId w:val="32"/>
        </w:numPr>
      </w:pPr>
      <w:r>
        <w:t>«</w:t>
      </w:r>
      <w:r w:rsidR="001F7569">
        <w:t>1С: Колледж</w:t>
      </w:r>
      <w:r>
        <w:t>»</w:t>
      </w:r>
      <w:r w:rsidR="001F7569">
        <w:t>,</w:t>
      </w:r>
    </w:p>
    <w:p w:rsidR="001F7569" w:rsidRDefault="00717130" w:rsidP="00B825ED">
      <w:pPr>
        <w:pStyle w:val="a9"/>
        <w:numPr>
          <w:ilvl w:val="0"/>
          <w:numId w:val="32"/>
        </w:numPr>
      </w:pPr>
      <w:r>
        <w:t>«</w:t>
      </w:r>
      <w:r w:rsidR="001F7569">
        <w:t>1С: Колледж ПРОФ</w:t>
      </w:r>
      <w:r>
        <w:t>»</w:t>
      </w:r>
      <w:r w:rsidR="001F7569">
        <w:t>.</w:t>
      </w:r>
    </w:p>
    <w:p w:rsidR="003A5B82" w:rsidRDefault="003A5B82" w:rsidP="001F7569">
      <w:r>
        <w:t>Версии различаются между собой функциональными возможностями и стоимостью.</w:t>
      </w:r>
    </w:p>
    <w:p w:rsidR="001F7569" w:rsidRDefault="00B53172" w:rsidP="001F7569">
      <w:r>
        <w:lastRenderedPageBreak/>
        <w:t xml:space="preserve">Основные подразделения, работу которых позволяет автоматизировать </w:t>
      </w:r>
      <w:r w:rsidR="00717130">
        <w:t>«</w:t>
      </w:r>
      <w:r>
        <w:t>1С: Колледж</w:t>
      </w:r>
      <w:r w:rsidR="00717130">
        <w:t>»</w:t>
      </w:r>
      <w:r w:rsidR="005C6D05">
        <w:t xml:space="preserve"> приведены в (Таблица )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3261"/>
        <w:gridCol w:w="5635"/>
      </w:tblGrid>
      <w:tr w:rsidR="00F105F1" w:rsidTr="00F105F1">
        <w:tc>
          <w:tcPr>
            <w:tcW w:w="675" w:type="dxa"/>
            <w:shd w:val="clear" w:color="auto" w:fill="D9D9D9" w:themeFill="background1" w:themeFillShade="D9"/>
          </w:tcPr>
          <w:p w:rsidR="00F105F1" w:rsidRPr="00463DAA" w:rsidRDefault="00F105F1" w:rsidP="00F105F1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Подразделение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F105F1" w:rsidRPr="00463DAA" w:rsidRDefault="00F105F1" w:rsidP="00463DAA">
            <w:pPr>
              <w:pStyle w:val="a3"/>
              <w:jc w:val="center"/>
              <w:rPr>
                <w:b/>
              </w:rPr>
            </w:pPr>
            <w:r w:rsidRPr="00463DAA">
              <w:rPr>
                <w:b/>
              </w:rPr>
              <w:t>Описание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1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Приёмная комиссия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планирование приёма в учебное заведение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 xml:space="preserve">приём документов, 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 xml:space="preserve">проведение вступительных экзаменов, 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зачисление абитуриентов</w:t>
            </w:r>
          </w:p>
          <w:p w:rsidR="00F105F1" w:rsidRDefault="00F105F1" w:rsidP="00B825ED">
            <w:pPr>
              <w:pStyle w:val="a3"/>
              <w:numPr>
                <w:ilvl w:val="0"/>
                <w:numId w:val="20"/>
              </w:numPr>
            </w:pPr>
            <w:r>
              <w:t>анализ работы приёмной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2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Деканат (Отделение)</w:t>
            </w:r>
          </w:p>
        </w:tc>
        <w:tc>
          <w:tcPr>
            <w:tcW w:w="5635" w:type="dxa"/>
          </w:tcPr>
          <w:p w:rsidR="00F105F1" w:rsidRDefault="00F105F1" w:rsidP="00B124FB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учёт движения контингента,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посещаемость,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успеваемость,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выпуск,</w:t>
            </w:r>
          </w:p>
          <w:p w:rsidR="00F105F1" w:rsidRDefault="00F105F1" w:rsidP="00B825ED">
            <w:pPr>
              <w:pStyle w:val="a3"/>
              <w:numPr>
                <w:ilvl w:val="0"/>
                <w:numId w:val="21"/>
              </w:numPr>
            </w:pPr>
            <w:r>
              <w:t>воинский учёт.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3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Учебная часть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планирование учебного процесса,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управление нагрузкой,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расписание,</w:t>
            </w:r>
          </w:p>
          <w:p w:rsidR="00F105F1" w:rsidRDefault="00F105F1" w:rsidP="00B825ED">
            <w:pPr>
              <w:pStyle w:val="a3"/>
              <w:numPr>
                <w:ilvl w:val="0"/>
                <w:numId w:val="22"/>
              </w:numPr>
            </w:pPr>
            <w:r>
              <w:t>цикловые методические комиссии.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4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Воспитательная работа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формирование приказов о поощрениях и наказаниях студентов,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управление проведением различных мероприятий,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управление трудоустройством выпускников,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управление досугом студентов,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>учёт и анализ работы кураторов,</w:t>
            </w:r>
          </w:p>
          <w:p w:rsidR="00F105F1" w:rsidRDefault="00F105F1" w:rsidP="00B825ED">
            <w:pPr>
              <w:pStyle w:val="a3"/>
              <w:numPr>
                <w:ilvl w:val="0"/>
                <w:numId w:val="24"/>
              </w:numPr>
            </w:pPr>
            <w:r>
              <w:t xml:space="preserve">анкетирование. 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5</w:t>
            </w:r>
          </w:p>
        </w:tc>
        <w:tc>
          <w:tcPr>
            <w:tcW w:w="3261" w:type="dxa"/>
            <w:vAlign w:val="center"/>
          </w:tcPr>
          <w:p w:rsidR="00F105F1" w:rsidRDefault="00F105F1" w:rsidP="00B0617B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5635" w:type="dxa"/>
          </w:tcPr>
          <w:p w:rsidR="00F105F1" w:rsidRDefault="00F105F1" w:rsidP="00463DAA">
            <w:pPr>
              <w:pStyle w:val="a3"/>
            </w:pPr>
            <w:r>
              <w:t>Включает в себя:</w:t>
            </w:r>
          </w:p>
          <w:p w:rsidR="00F105F1" w:rsidRDefault="00F105F1" w:rsidP="00B825ED">
            <w:pPr>
              <w:pStyle w:val="a3"/>
              <w:numPr>
                <w:ilvl w:val="0"/>
                <w:numId w:val="25"/>
              </w:numPr>
            </w:pPr>
            <w:r>
              <w:t>организация производственных практик,</w:t>
            </w:r>
          </w:p>
          <w:p w:rsidR="00F105F1" w:rsidRDefault="00F105F1" w:rsidP="00B825ED">
            <w:pPr>
              <w:pStyle w:val="a3"/>
              <w:numPr>
                <w:ilvl w:val="0"/>
                <w:numId w:val="25"/>
              </w:numPr>
            </w:pPr>
            <w:r>
              <w:t>учёт аудиторного фонда.</w:t>
            </w:r>
          </w:p>
        </w:tc>
      </w:tr>
      <w:tr w:rsidR="00626A48" w:rsidTr="00F105F1">
        <w:tc>
          <w:tcPr>
            <w:tcW w:w="675" w:type="dxa"/>
            <w:vAlign w:val="center"/>
          </w:tcPr>
          <w:p w:rsidR="00626A48" w:rsidRDefault="00626A48" w:rsidP="00F105F1">
            <w:pPr>
              <w:pStyle w:val="a3"/>
              <w:jc w:val="center"/>
            </w:pPr>
            <w:r>
              <w:t>6</w:t>
            </w:r>
          </w:p>
        </w:tc>
        <w:tc>
          <w:tcPr>
            <w:tcW w:w="3261" w:type="dxa"/>
            <w:vAlign w:val="center"/>
          </w:tcPr>
          <w:p w:rsidR="00626A48" w:rsidRDefault="00626A48" w:rsidP="00B0617B">
            <w:pPr>
              <w:pStyle w:val="a3"/>
            </w:pPr>
            <w:r>
              <w:t>Методическая работа</w:t>
            </w:r>
          </w:p>
        </w:tc>
        <w:tc>
          <w:tcPr>
            <w:tcW w:w="5635" w:type="dxa"/>
          </w:tcPr>
          <w:p w:rsidR="00626A48" w:rsidRDefault="00626A48" w:rsidP="00626A48">
            <w:pPr>
              <w:pStyle w:val="a3"/>
            </w:pPr>
            <w:r>
              <w:t>Включает в себя: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и оценка работы сотрудников,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и хранение методических материалов,</w:t>
            </w:r>
          </w:p>
          <w:p w:rsidR="00626A48" w:rsidRDefault="00626A48" w:rsidP="00B825ED">
            <w:pPr>
              <w:pStyle w:val="a3"/>
              <w:numPr>
                <w:ilvl w:val="0"/>
                <w:numId w:val="26"/>
              </w:numPr>
            </w:pPr>
            <w:r>
              <w:t>учёт работы цикловых методических комиссий,</w:t>
            </w:r>
          </w:p>
          <w:p w:rsidR="00626A48" w:rsidRDefault="00626A48" w:rsidP="00626A48">
            <w:pPr>
              <w:pStyle w:val="a3"/>
            </w:pPr>
            <w:r>
              <w:t>ведение списка ЦМК.</w:t>
            </w:r>
          </w:p>
        </w:tc>
      </w:tr>
      <w:tr w:rsidR="001133AE" w:rsidTr="001133AE">
        <w:tc>
          <w:tcPr>
            <w:tcW w:w="675" w:type="dxa"/>
            <w:shd w:val="clear" w:color="auto" w:fill="D9D9D9" w:themeFill="background1" w:themeFillShade="D9"/>
          </w:tcPr>
          <w:p w:rsidR="001133AE" w:rsidRPr="001133AE" w:rsidRDefault="001133AE" w:rsidP="00FC5AF6">
            <w:pPr>
              <w:pStyle w:val="a3"/>
              <w:jc w:val="center"/>
              <w:rPr>
                <w:b/>
              </w:rPr>
            </w:pPr>
            <w:r w:rsidRPr="001133AE">
              <w:rPr>
                <w:b/>
              </w:rPr>
              <w:lastRenderedPageBreak/>
              <w:t>№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1133AE" w:rsidRPr="001133AE" w:rsidRDefault="001133AE" w:rsidP="00FC5AF6">
            <w:pPr>
              <w:pStyle w:val="a3"/>
              <w:jc w:val="center"/>
              <w:rPr>
                <w:b/>
              </w:rPr>
            </w:pPr>
            <w:r w:rsidRPr="001133AE">
              <w:rPr>
                <w:b/>
              </w:rPr>
              <w:t>Подразделение</w:t>
            </w:r>
          </w:p>
        </w:tc>
        <w:tc>
          <w:tcPr>
            <w:tcW w:w="5635" w:type="dxa"/>
            <w:shd w:val="clear" w:color="auto" w:fill="D9D9D9" w:themeFill="background1" w:themeFillShade="D9"/>
          </w:tcPr>
          <w:p w:rsidR="001133AE" w:rsidRPr="001133AE" w:rsidRDefault="001133AE" w:rsidP="00FC5AF6">
            <w:pPr>
              <w:pStyle w:val="a3"/>
              <w:jc w:val="center"/>
              <w:rPr>
                <w:b/>
              </w:rPr>
            </w:pPr>
            <w:r w:rsidRPr="001133AE">
              <w:rPr>
                <w:b/>
              </w:rPr>
              <w:t>Описание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7</w:t>
            </w:r>
          </w:p>
        </w:tc>
        <w:tc>
          <w:tcPr>
            <w:tcW w:w="3261" w:type="dxa"/>
            <w:vAlign w:val="center"/>
          </w:tcPr>
          <w:p w:rsidR="00F105F1" w:rsidRDefault="00651E45" w:rsidP="00B0617B">
            <w:pPr>
              <w:pStyle w:val="a3"/>
            </w:pPr>
            <w:r>
              <w:t>Кадровый учёт</w:t>
            </w:r>
          </w:p>
        </w:tc>
        <w:tc>
          <w:tcPr>
            <w:tcW w:w="5635" w:type="dxa"/>
          </w:tcPr>
          <w:p w:rsidR="00F105F1" w:rsidRDefault="00651E45" w:rsidP="00463DAA">
            <w:pPr>
              <w:pStyle w:val="a3"/>
            </w:pPr>
            <w:r>
              <w:t>Включает в себя:</w:t>
            </w:r>
          </w:p>
          <w:p w:rsidR="00651E45" w:rsidRDefault="002C029A" w:rsidP="00B825ED">
            <w:pPr>
              <w:pStyle w:val="a3"/>
              <w:numPr>
                <w:ilvl w:val="0"/>
                <w:numId w:val="27"/>
              </w:numPr>
            </w:pPr>
            <w:r>
              <w:t>кадровый учёт,</w:t>
            </w:r>
          </w:p>
          <w:p w:rsidR="002C029A" w:rsidRDefault="002C029A" w:rsidP="00B825ED">
            <w:pPr>
              <w:pStyle w:val="a3"/>
              <w:numPr>
                <w:ilvl w:val="0"/>
                <w:numId w:val="27"/>
              </w:numPr>
            </w:pPr>
            <w:r>
              <w:t>учёт повышения квалификации,</w:t>
            </w:r>
          </w:p>
          <w:p w:rsidR="002C029A" w:rsidRDefault="0082016D" w:rsidP="00B825ED">
            <w:pPr>
              <w:pStyle w:val="a3"/>
              <w:numPr>
                <w:ilvl w:val="0"/>
                <w:numId w:val="27"/>
              </w:numPr>
            </w:pPr>
            <w:r>
              <w:t>учёт и планирование аттестаций.</w:t>
            </w:r>
          </w:p>
        </w:tc>
      </w:tr>
      <w:tr w:rsidR="00F105F1" w:rsidTr="00F105F1">
        <w:tc>
          <w:tcPr>
            <w:tcW w:w="675" w:type="dxa"/>
            <w:vAlign w:val="center"/>
          </w:tcPr>
          <w:p w:rsidR="00F105F1" w:rsidRDefault="00F105F1" w:rsidP="00F105F1">
            <w:pPr>
              <w:pStyle w:val="a3"/>
              <w:jc w:val="center"/>
            </w:pPr>
            <w:r>
              <w:t>8</w:t>
            </w:r>
          </w:p>
        </w:tc>
        <w:tc>
          <w:tcPr>
            <w:tcW w:w="3261" w:type="dxa"/>
            <w:vAlign w:val="center"/>
          </w:tcPr>
          <w:p w:rsidR="00F105F1" w:rsidRDefault="00584301" w:rsidP="00B0617B">
            <w:pPr>
              <w:pStyle w:val="a3"/>
            </w:pPr>
            <w:r>
              <w:t>Расчёты со студентами</w:t>
            </w:r>
          </w:p>
        </w:tc>
        <w:tc>
          <w:tcPr>
            <w:tcW w:w="5635" w:type="dxa"/>
          </w:tcPr>
          <w:p w:rsidR="00F105F1" w:rsidRDefault="00584301" w:rsidP="00463DAA">
            <w:pPr>
              <w:pStyle w:val="a3"/>
            </w:pPr>
            <w:r>
              <w:t>Включает в себя:</w:t>
            </w:r>
          </w:p>
          <w:p w:rsidR="00584301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социальный учёт,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поддержка работы стипендиальной комиссии,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 стипендий,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расчёты по социальным выплатам,</w:t>
            </w:r>
          </w:p>
          <w:p w:rsidR="003E2A60" w:rsidRDefault="003E2A60" w:rsidP="00B825ED">
            <w:pPr>
              <w:pStyle w:val="a3"/>
              <w:numPr>
                <w:ilvl w:val="0"/>
                <w:numId w:val="28"/>
              </w:numPr>
            </w:pPr>
            <w:r>
              <w:t>расчёты по платным образовательным услугам</w:t>
            </w:r>
            <w:r w:rsidR="00F4719B">
              <w:t>.</w:t>
            </w:r>
          </w:p>
        </w:tc>
      </w:tr>
      <w:tr w:rsidR="00F105F1" w:rsidTr="00F4719B">
        <w:tc>
          <w:tcPr>
            <w:tcW w:w="675" w:type="dxa"/>
            <w:vAlign w:val="center"/>
          </w:tcPr>
          <w:p w:rsidR="00F105F1" w:rsidRDefault="00F4719B" w:rsidP="00F4719B">
            <w:pPr>
              <w:pStyle w:val="a3"/>
              <w:jc w:val="center"/>
            </w:pPr>
            <w:r>
              <w:t>9</w:t>
            </w:r>
          </w:p>
        </w:tc>
        <w:tc>
          <w:tcPr>
            <w:tcW w:w="3261" w:type="dxa"/>
            <w:vAlign w:val="center"/>
          </w:tcPr>
          <w:p w:rsidR="00F105F1" w:rsidRDefault="00F4719B" w:rsidP="00B0617B">
            <w:pPr>
              <w:pStyle w:val="a3"/>
            </w:pPr>
            <w:r>
              <w:t>Управление качеством</w:t>
            </w:r>
          </w:p>
        </w:tc>
        <w:tc>
          <w:tcPr>
            <w:tcW w:w="5635" w:type="dxa"/>
          </w:tcPr>
          <w:p w:rsidR="00F105F1" w:rsidRDefault="00F4719B" w:rsidP="00463DAA">
            <w:pPr>
              <w:pStyle w:val="a3"/>
            </w:pPr>
            <w:r>
              <w:t>Включает в себя:</w:t>
            </w:r>
          </w:p>
          <w:p w:rsidR="00F4719B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ведение базы процессов учебного заведения,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работа с нормативной базой,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управления внутренними аудитами,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работа с жалобами,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регистрация жалоб,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процесс разбора жалоб,</w:t>
            </w:r>
          </w:p>
          <w:p w:rsidR="009D55B5" w:rsidRDefault="009D55B5" w:rsidP="00B825ED">
            <w:pPr>
              <w:pStyle w:val="a3"/>
              <w:numPr>
                <w:ilvl w:val="0"/>
                <w:numId w:val="29"/>
              </w:numPr>
            </w:pPr>
            <w:r>
              <w:t>регистрация результатов работы с жалобами,</w:t>
            </w:r>
          </w:p>
          <w:p w:rsidR="009D55B5" w:rsidRDefault="003557E1" w:rsidP="00B825ED">
            <w:pPr>
              <w:pStyle w:val="a3"/>
              <w:numPr>
                <w:ilvl w:val="0"/>
                <w:numId w:val="29"/>
              </w:numPr>
            </w:pPr>
            <w:r>
              <w:t>управление несоответствиями.</w:t>
            </w:r>
          </w:p>
        </w:tc>
      </w:tr>
      <w:tr w:rsidR="00F105F1" w:rsidTr="00FD22E6">
        <w:tc>
          <w:tcPr>
            <w:tcW w:w="675" w:type="dxa"/>
            <w:vAlign w:val="center"/>
          </w:tcPr>
          <w:p w:rsidR="00F105F1" w:rsidRDefault="00FD22E6" w:rsidP="00F4719B">
            <w:pPr>
              <w:pStyle w:val="a3"/>
              <w:jc w:val="center"/>
            </w:pPr>
            <w:r>
              <w:t>10</w:t>
            </w:r>
          </w:p>
        </w:tc>
        <w:tc>
          <w:tcPr>
            <w:tcW w:w="3261" w:type="dxa"/>
            <w:vAlign w:val="center"/>
          </w:tcPr>
          <w:p w:rsidR="00F105F1" w:rsidRDefault="00FD22E6" w:rsidP="00FD22E6">
            <w:pPr>
              <w:pStyle w:val="a3"/>
            </w:pPr>
            <w:r>
              <w:t>Информационные сервисы</w:t>
            </w:r>
          </w:p>
        </w:tc>
        <w:tc>
          <w:tcPr>
            <w:tcW w:w="5635" w:type="dxa"/>
          </w:tcPr>
          <w:p w:rsidR="00F105F1" w:rsidRDefault="00FD22E6" w:rsidP="00463DAA">
            <w:pPr>
              <w:pStyle w:val="a3"/>
            </w:pPr>
            <w:r>
              <w:t>Включает в себя:</w:t>
            </w:r>
          </w:p>
          <w:p w:rsidR="00FD22E6" w:rsidRDefault="00B31EF2" w:rsidP="00B825ED">
            <w:pPr>
              <w:pStyle w:val="a3"/>
              <w:numPr>
                <w:ilvl w:val="0"/>
                <w:numId w:val="30"/>
              </w:numPr>
            </w:pPr>
            <w:r>
              <w:t>ведение базы подписчиков на информационные рассылки</w:t>
            </w:r>
            <w:r w:rsidR="00892484">
              <w:t>,</w:t>
            </w:r>
          </w:p>
          <w:p w:rsidR="00B31EF2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 xml:space="preserve">подготовка информационной рассылки с помощью обычной почты, электронной почты и </w:t>
            </w:r>
            <w:r>
              <w:rPr>
                <w:lang w:val="en-US"/>
              </w:rPr>
              <w:t>sms</w:t>
            </w:r>
            <w:r>
              <w:t>,</w:t>
            </w:r>
          </w:p>
          <w:p w:rsidR="00892484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>интеграция с веб-сайтом учебного заведения,</w:t>
            </w:r>
          </w:p>
          <w:p w:rsidR="00892484" w:rsidRDefault="00892484" w:rsidP="00B825ED">
            <w:pPr>
              <w:pStyle w:val="a3"/>
              <w:numPr>
                <w:ilvl w:val="0"/>
                <w:numId w:val="30"/>
              </w:numPr>
            </w:pPr>
            <w:r>
              <w:t>информационный киоск</w:t>
            </w:r>
            <w:r w:rsidR="00D0463E">
              <w:t>.</w:t>
            </w:r>
          </w:p>
        </w:tc>
      </w:tr>
    </w:tbl>
    <w:p w:rsidR="00B53172" w:rsidRDefault="00B53172" w:rsidP="001F7569"/>
    <w:p w:rsidR="00DE3E68" w:rsidRDefault="0041286C" w:rsidP="001F7569">
      <w:r>
        <w:t xml:space="preserve">В связи с тем, что </w:t>
      </w:r>
      <w:r w:rsidR="00F35607">
        <w:t>«</w:t>
      </w:r>
      <w:r>
        <w:t>1С:</w:t>
      </w:r>
      <w:r w:rsidR="00C4119E">
        <w:t xml:space="preserve"> </w:t>
      </w:r>
      <w:r>
        <w:t>Колледж</w:t>
      </w:r>
      <w:r w:rsidR="00F35607">
        <w:t>»</w:t>
      </w:r>
      <w:r>
        <w:t xml:space="preserve"> имеет две версии, необходимо</w:t>
      </w:r>
      <w:r w:rsidR="00DC6B02">
        <w:t xml:space="preserve"> с</w:t>
      </w:r>
      <w:r>
        <w:t xml:space="preserve">равнение, чтобы лучше понимать их </w:t>
      </w:r>
      <w:r w:rsidR="00DC6B02">
        <w:t>различия</w:t>
      </w:r>
      <w:r>
        <w:t>. Сравнение</w:t>
      </w:r>
      <w:r w:rsidR="00DC6B02">
        <w:t xml:space="preserve"> версий</w:t>
      </w:r>
      <w:r w:rsidR="00DE3E68">
        <w:t xml:space="preserve"> приведено в (Таблица )</w:t>
      </w:r>
      <w:r w:rsidR="003C37A9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36"/>
        <w:gridCol w:w="2976"/>
        <w:gridCol w:w="2659"/>
      </w:tblGrid>
      <w:tr w:rsidR="006571E9" w:rsidTr="008A3D11">
        <w:tc>
          <w:tcPr>
            <w:tcW w:w="3936" w:type="dxa"/>
            <w:shd w:val="clear" w:color="auto" w:fill="D9D9D9" w:themeFill="background1" w:themeFillShade="D9"/>
          </w:tcPr>
          <w:p w:rsidR="006571E9" w:rsidRPr="006571E9" w:rsidRDefault="006571E9" w:rsidP="006571E9">
            <w:pPr>
              <w:pStyle w:val="a3"/>
              <w:jc w:val="center"/>
              <w:rPr>
                <w:b/>
              </w:rPr>
            </w:pPr>
            <w:r w:rsidRPr="006571E9">
              <w:rPr>
                <w:b/>
              </w:rPr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</w:tcPr>
          <w:p w:rsidR="006571E9" w:rsidRPr="006571E9" w:rsidRDefault="004E431D" w:rsidP="006571E9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</w:tcPr>
          <w:p w:rsidR="006571E9" w:rsidRPr="006571E9" w:rsidRDefault="006571E9" w:rsidP="004E431D">
            <w:pPr>
              <w:pStyle w:val="a3"/>
              <w:jc w:val="center"/>
              <w:rPr>
                <w:b/>
              </w:rPr>
            </w:pPr>
            <w:r w:rsidRPr="006571E9">
              <w:rPr>
                <w:b/>
              </w:rPr>
              <w:t>ПРОФ</w:t>
            </w:r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Приёмная комиссия</w:t>
            </w:r>
          </w:p>
        </w:tc>
        <w:tc>
          <w:tcPr>
            <w:tcW w:w="2976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8A3D11" w:rsidP="008A3D11">
            <w:pPr>
              <w:pStyle w:val="a3"/>
              <w:jc w:val="center"/>
            </w:pPr>
            <w:r>
              <w:t>+</w:t>
            </w:r>
          </w:p>
        </w:tc>
      </w:tr>
      <w:tr w:rsidR="0095768E" w:rsidTr="00E13CF4">
        <w:trPr>
          <w:trHeight w:val="654"/>
        </w:trPr>
        <w:tc>
          <w:tcPr>
            <w:tcW w:w="3936" w:type="dxa"/>
          </w:tcPr>
          <w:p w:rsidR="0095768E" w:rsidRDefault="0095768E" w:rsidP="0095768E">
            <w:pPr>
              <w:pStyle w:val="a3"/>
            </w:pPr>
            <w:r>
              <w:t>Отделения, успеваемость, посещаемость, выпуск</w:t>
            </w:r>
          </w:p>
        </w:tc>
        <w:tc>
          <w:tcPr>
            <w:tcW w:w="2976" w:type="dxa"/>
            <w:vAlign w:val="center"/>
          </w:tcPr>
          <w:p w:rsidR="0095768E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95768E" w:rsidRDefault="0095768E" w:rsidP="008A3D11">
            <w:pPr>
              <w:pStyle w:val="a3"/>
              <w:jc w:val="center"/>
            </w:pPr>
            <w:r>
              <w:t>+</w:t>
            </w:r>
          </w:p>
        </w:tc>
      </w:tr>
      <w:tr w:rsidR="00CD11B0" w:rsidTr="00C71A03">
        <w:trPr>
          <w:trHeight w:val="273"/>
        </w:trPr>
        <w:tc>
          <w:tcPr>
            <w:tcW w:w="393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lastRenderedPageBreak/>
              <w:t>Раздел</w:t>
            </w:r>
          </w:p>
        </w:tc>
        <w:tc>
          <w:tcPr>
            <w:tcW w:w="2976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Базовая</w:t>
            </w:r>
          </w:p>
        </w:tc>
        <w:tc>
          <w:tcPr>
            <w:tcW w:w="2659" w:type="dxa"/>
            <w:shd w:val="clear" w:color="auto" w:fill="D9D9D9" w:themeFill="background1" w:themeFillShade="D9"/>
            <w:vAlign w:val="center"/>
          </w:tcPr>
          <w:p w:rsidR="00CD11B0" w:rsidRPr="00CD11B0" w:rsidRDefault="00CD11B0" w:rsidP="00CD11B0">
            <w:pPr>
              <w:pStyle w:val="a3"/>
              <w:jc w:val="center"/>
              <w:rPr>
                <w:b/>
              </w:rPr>
            </w:pPr>
            <w:r w:rsidRPr="00CD11B0">
              <w:rPr>
                <w:b/>
              </w:rPr>
              <w:t>ПРОФ</w:t>
            </w:r>
          </w:p>
        </w:tc>
      </w:tr>
      <w:tr w:rsidR="006571E9" w:rsidTr="008A3D11">
        <w:tc>
          <w:tcPr>
            <w:tcW w:w="3936" w:type="dxa"/>
          </w:tcPr>
          <w:p w:rsidR="006571E9" w:rsidRDefault="006571E9" w:rsidP="006571E9">
            <w:pPr>
              <w:pStyle w:val="a3"/>
            </w:pPr>
            <w:r>
              <w:t>Интеграция</w:t>
            </w:r>
            <w:r w:rsidR="006217BA">
              <w:t xml:space="preserve"> с </w:t>
            </w:r>
            <w:r>
              <w:t>:</w:t>
            </w:r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ФИС ГИА,</w:t>
            </w:r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АИС «Контингент»,</w:t>
            </w:r>
          </w:p>
          <w:p w:rsidR="006571E9" w:rsidRDefault="006571E9" w:rsidP="00B825ED">
            <w:pPr>
              <w:pStyle w:val="a3"/>
              <w:numPr>
                <w:ilvl w:val="0"/>
                <w:numId w:val="19"/>
              </w:numPr>
            </w:pPr>
            <w:r>
              <w:t>ФИС «ФРДО».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571E9" w:rsidTr="008A3D11">
        <w:tc>
          <w:tcPr>
            <w:tcW w:w="3936" w:type="dxa"/>
          </w:tcPr>
          <w:p w:rsidR="006571E9" w:rsidRDefault="00642078" w:rsidP="006571E9">
            <w:pPr>
              <w:pStyle w:val="a3"/>
            </w:pPr>
            <w:r>
              <w:t>Учебная часть</w:t>
            </w:r>
          </w:p>
        </w:tc>
        <w:tc>
          <w:tcPr>
            <w:tcW w:w="2976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571E9" w:rsidRDefault="006F78D4" w:rsidP="008A3D11">
            <w:pPr>
              <w:pStyle w:val="a3"/>
              <w:jc w:val="center"/>
            </w:pPr>
            <w:r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Рабочие программы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Календарный график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Воспитательная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Производственное обучение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</w:tcPr>
          <w:p w:rsidR="006F78D4" w:rsidRDefault="006F78D4" w:rsidP="006571E9">
            <w:pPr>
              <w:pStyle w:val="a3"/>
            </w:pPr>
            <w:r>
              <w:t>Методическая работа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Профессиональное обучение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Кадровый учет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Охрана труда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Расчеты со студентами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Общежитие, Воспитание в общежитиях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Канцелярия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Медицинский кабинет</w:t>
            </w:r>
          </w:p>
        </w:tc>
        <w:tc>
          <w:tcPr>
            <w:tcW w:w="2976" w:type="dxa"/>
            <w:vAlign w:val="center"/>
          </w:tcPr>
          <w:p w:rsidR="006F78D4" w:rsidRDefault="00E73EFB" w:rsidP="008A3D11">
            <w:pPr>
              <w:pStyle w:val="a3"/>
              <w:jc w:val="center"/>
            </w:pPr>
            <w:r>
              <w:t>+</w:t>
            </w: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Электронный журнал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Отправка смс с помощью gsm-терминала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Интеграция со СКУД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  <w:tr w:rsidR="006F78D4" w:rsidTr="006F78D4">
        <w:tc>
          <w:tcPr>
            <w:tcW w:w="3936" w:type="dxa"/>
            <w:vAlign w:val="bottom"/>
          </w:tcPr>
          <w:p w:rsidR="006F78D4" w:rsidRDefault="006F78D4" w:rsidP="00642078">
            <w:pPr>
              <w:pStyle w:val="a3"/>
            </w:pPr>
            <w:r>
              <w:t>Информационный киоск</w:t>
            </w:r>
          </w:p>
        </w:tc>
        <w:tc>
          <w:tcPr>
            <w:tcW w:w="2976" w:type="dxa"/>
            <w:vAlign w:val="center"/>
          </w:tcPr>
          <w:p w:rsidR="006F78D4" w:rsidRDefault="006F78D4" w:rsidP="008A3D11">
            <w:pPr>
              <w:pStyle w:val="a3"/>
              <w:jc w:val="center"/>
            </w:pPr>
          </w:p>
        </w:tc>
        <w:tc>
          <w:tcPr>
            <w:tcW w:w="2659" w:type="dxa"/>
            <w:vAlign w:val="center"/>
          </w:tcPr>
          <w:p w:rsidR="006F78D4" w:rsidRDefault="006F78D4" w:rsidP="006F78D4">
            <w:pPr>
              <w:pStyle w:val="a3"/>
              <w:jc w:val="center"/>
            </w:pPr>
            <w:r w:rsidRPr="00764C29">
              <w:t>+</w:t>
            </w:r>
          </w:p>
        </w:tc>
      </w:tr>
    </w:tbl>
    <w:p w:rsidR="00DE3E68" w:rsidRDefault="00DE3E68" w:rsidP="001F7569"/>
    <w:p w:rsidR="00CF511A" w:rsidRDefault="00CF511A" w:rsidP="001F7569">
      <w:r>
        <w:t xml:space="preserve">По результатам сравнения можно рассматривать </w:t>
      </w:r>
      <w:r w:rsidR="00F35607">
        <w:t>«</w:t>
      </w:r>
      <w:r>
        <w:t>1С: Колледж ПРОФ</w:t>
      </w:r>
      <w:r w:rsidR="00F35607">
        <w:t>»</w:t>
      </w:r>
      <w:r>
        <w:t xml:space="preserve">, как лучший вариант, позволяющий полностью </w:t>
      </w:r>
      <w:r w:rsidR="008873E0">
        <w:t>охватить работу всех подразделений учебного заведения.</w:t>
      </w:r>
      <w:r w:rsidR="00A50D9E">
        <w:t xml:space="preserve"> </w:t>
      </w:r>
    </w:p>
    <w:p w:rsidR="00FF7C26" w:rsidRDefault="0041286C" w:rsidP="00AA5356">
      <w:r>
        <w:t xml:space="preserve">Рассматривая стоимость приобретения </w:t>
      </w:r>
      <w:r w:rsidR="00F35607">
        <w:t>«</w:t>
      </w:r>
      <w:r>
        <w:t>1С: Колледж</w:t>
      </w:r>
      <w:r w:rsidR="00F35607">
        <w:t>»</w:t>
      </w:r>
      <w:r>
        <w:t xml:space="preserve">, как самостоятельного продукта, </w:t>
      </w:r>
      <w:r w:rsidR="00A50D9E">
        <w:t>то его стоимость варьируется. Стоимость приведена в (Таблица ).</w:t>
      </w:r>
    </w:p>
    <w:p w:rsidR="00AA5356" w:rsidRDefault="00AA5356" w:rsidP="00AA5356">
      <w:pPr>
        <w:ind w:firstLine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05"/>
        <w:gridCol w:w="1573"/>
        <w:gridCol w:w="1560"/>
        <w:gridCol w:w="2233"/>
      </w:tblGrid>
      <w:tr w:rsidR="00AF370D" w:rsidTr="00804528">
        <w:tc>
          <w:tcPr>
            <w:tcW w:w="4205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Наименование продукта</w:t>
            </w:r>
          </w:p>
        </w:tc>
        <w:tc>
          <w:tcPr>
            <w:tcW w:w="1573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Розничная цена (руб.)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Дилер (руб.)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:rsidR="00AF370D" w:rsidRPr="00EC1747" w:rsidRDefault="00AF370D" w:rsidP="00804528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Постоянный партнёр (руб.)</w:t>
            </w:r>
          </w:p>
        </w:tc>
      </w:tr>
      <w:tr w:rsidR="00AF370D" w:rsidTr="00AF370D">
        <w:tc>
          <w:tcPr>
            <w:tcW w:w="4205" w:type="dxa"/>
          </w:tcPr>
          <w:p w:rsidR="00AF370D" w:rsidRDefault="00AF370D" w:rsidP="00AF370D">
            <w:pPr>
              <w:pStyle w:val="a3"/>
            </w:pPr>
            <w:r>
              <w:t>1С: Колледж</w:t>
            </w:r>
          </w:p>
        </w:tc>
        <w:tc>
          <w:tcPr>
            <w:tcW w:w="1573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58 000</w:t>
            </w:r>
          </w:p>
        </w:tc>
        <w:tc>
          <w:tcPr>
            <w:tcW w:w="1560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58 000</w:t>
            </w:r>
          </w:p>
        </w:tc>
        <w:tc>
          <w:tcPr>
            <w:tcW w:w="2233" w:type="dxa"/>
            <w:vAlign w:val="center"/>
          </w:tcPr>
          <w:p w:rsidR="00AF370D" w:rsidRDefault="00AF370D" w:rsidP="00AF370D">
            <w:pPr>
              <w:pStyle w:val="a3"/>
              <w:jc w:val="center"/>
            </w:pPr>
            <w:r>
              <w:t>26 100</w:t>
            </w:r>
          </w:p>
        </w:tc>
      </w:tr>
      <w:tr w:rsidR="00AF370D" w:rsidTr="00AF370D">
        <w:tc>
          <w:tcPr>
            <w:tcW w:w="4205" w:type="dxa"/>
          </w:tcPr>
          <w:p w:rsidR="00AF370D" w:rsidRDefault="00AF370D" w:rsidP="00AF370D">
            <w:pPr>
              <w:pStyle w:val="a3"/>
            </w:pPr>
            <w:r>
              <w:t>1С: Колледж ПРОФ</w:t>
            </w:r>
          </w:p>
        </w:tc>
        <w:tc>
          <w:tcPr>
            <w:tcW w:w="1573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94 000</w:t>
            </w:r>
          </w:p>
        </w:tc>
        <w:tc>
          <w:tcPr>
            <w:tcW w:w="1560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94 000</w:t>
            </w:r>
          </w:p>
        </w:tc>
        <w:tc>
          <w:tcPr>
            <w:tcW w:w="2233" w:type="dxa"/>
            <w:vAlign w:val="center"/>
          </w:tcPr>
          <w:p w:rsidR="00AF370D" w:rsidRDefault="00804528" w:rsidP="00AF370D">
            <w:pPr>
              <w:pStyle w:val="a3"/>
              <w:jc w:val="center"/>
            </w:pPr>
            <w:r>
              <w:t>не указано</w:t>
            </w:r>
          </w:p>
        </w:tc>
      </w:tr>
    </w:tbl>
    <w:p w:rsidR="00375E53" w:rsidRDefault="00375E53" w:rsidP="001F7569"/>
    <w:p w:rsidR="001F7569" w:rsidRPr="00AD3FCB" w:rsidRDefault="00EC1747" w:rsidP="001F7569">
      <w:r>
        <w:lastRenderedPageBreak/>
        <w:t>Однако, чтобы получит</w:t>
      </w:r>
      <w:r w:rsidR="00BD7C8A">
        <w:t>ь</w:t>
      </w:r>
      <w:r>
        <w:t xml:space="preserve"> полную и окончательную стоимость покупки </w:t>
      </w:r>
      <w:r w:rsidR="00306F7E">
        <w:t>«</w:t>
      </w:r>
      <w:r>
        <w:t>1С:</w:t>
      </w:r>
      <w:r w:rsidR="00306F7E">
        <w:t xml:space="preserve"> </w:t>
      </w:r>
      <w:r>
        <w:t>Колледж</w:t>
      </w:r>
      <w:r w:rsidR="00306F7E">
        <w:t>»</w:t>
      </w:r>
      <w:r>
        <w:t xml:space="preserve">, воспользуемся </w:t>
      </w:r>
      <w:r w:rsidR="00AD3FCB">
        <w:t>сред</w:t>
      </w:r>
      <w:r w:rsidR="000F48F0">
        <w:t xml:space="preserve">ством автоподбора продуктов 1С, укажем </w:t>
      </w:r>
      <w:r w:rsidR="00AD3FCB">
        <w:t xml:space="preserve">следующие данные, </w:t>
      </w:r>
      <w:r w:rsidR="000F48F0">
        <w:t xml:space="preserve">приведённые </w:t>
      </w:r>
      <w:r w:rsidR="00AD3FCB">
        <w:t xml:space="preserve">в (Таблица </w:t>
      </w:r>
      <w:r w:rsidR="00713539">
        <w:t>)</w:t>
      </w:r>
      <w:r>
        <w:t xml:space="preserve"> и подберём</w:t>
      </w:r>
      <w:r w:rsidR="000F48F0">
        <w:t xml:space="preserve"> решение</w:t>
      </w:r>
      <w:r w:rsidR="00713539">
        <w:t>.</w:t>
      </w:r>
      <w:r w:rsidR="000F48F0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C4CCF" w:rsidTr="006C4CCF">
        <w:tc>
          <w:tcPr>
            <w:tcW w:w="4785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  <w:r w:rsidR="001E2962">
              <w:rPr>
                <w:b/>
              </w:rPr>
              <w:t xml:space="preserve"> подбора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6C4CCF" w:rsidRPr="006C4CCF" w:rsidRDefault="006C4CCF" w:rsidP="006C4CCF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Образование, культура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Подотрасль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Колледжи (СПО)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Все задачи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Россия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Государственное</w:t>
            </w:r>
          </w:p>
        </w:tc>
      </w:tr>
      <w:tr w:rsidR="004F5D3E" w:rsidTr="004F5D3E">
        <w:tc>
          <w:tcPr>
            <w:tcW w:w="4785" w:type="dxa"/>
          </w:tcPr>
          <w:p w:rsidR="004F5D3E" w:rsidRDefault="004F5D3E" w:rsidP="004F5D3E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4F5D3E" w:rsidRDefault="004F5D3E" w:rsidP="004F5D3E">
            <w:pPr>
              <w:pStyle w:val="a3"/>
            </w:pPr>
            <w:r>
              <w:t>10</w:t>
            </w:r>
          </w:p>
        </w:tc>
      </w:tr>
    </w:tbl>
    <w:p w:rsidR="001F7569" w:rsidRDefault="001F7569" w:rsidP="001F7569"/>
    <w:p w:rsidR="00F672E3" w:rsidRDefault="00F672E3" w:rsidP="00F672E3">
      <w:r>
        <w:t xml:space="preserve">В результате, средство автоподбора выдаёт результат, приведённый в (Таблица ).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6C4CCF" w:rsidTr="006F7F82">
        <w:tc>
          <w:tcPr>
            <w:tcW w:w="3295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6C4CCF" w:rsidRPr="006F7F82" w:rsidRDefault="006C4CCF" w:rsidP="006F7F82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 w:rsidR="00DE39B7">
              <w:rPr>
                <w:b/>
              </w:rPr>
              <w:t xml:space="preserve"> (в руб.)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1С: Колледж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58 000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Клиентская лицензия на 10 р.м. 1С:Предпр.8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41 400</w:t>
            </w:r>
          </w:p>
        </w:tc>
      </w:tr>
      <w:tr w:rsidR="006C4CCF" w:rsidTr="00DE39B7">
        <w:tc>
          <w:tcPr>
            <w:tcW w:w="3295" w:type="dxa"/>
            <w:vAlign w:val="center"/>
          </w:tcPr>
          <w:p w:rsidR="006C4CCF" w:rsidRDefault="00713539" w:rsidP="006F7F82">
            <w:pPr>
              <w:pStyle w:val="a3"/>
            </w:pPr>
            <w:r>
              <w:t>1С:Предприятие 8.2. Лицензия на сервер</w:t>
            </w:r>
          </w:p>
        </w:tc>
        <w:tc>
          <w:tcPr>
            <w:tcW w:w="2868" w:type="dxa"/>
            <w:vAlign w:val="center"/>
          </w:tcPr>
          <w:p w:rsidR="006C4CCF" w:rsidRDefault="00713539" w:rsidP="006F7F82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6C4CCF" w:rsidRDefault="00B73D23" w:rsidP="00DE39B7">
            <w:pPr>
              <w:pStyle w:val="a3"/>
              <w:jc w:val="center"/>
            </w:pPr>
            <w:r>
              <w:t>50 400</w:t>
            </w:r>
          </w:p>
        </w:tc>
      </w:tr>
      <w:tr w:rsidR="006F7F82" w:rsidTr="00DE39B7">
        <w:tc>
          <w:tcPr>
            <w:tcW w:w="6163" w:type="dxa"/>
            <w:gridSpan w:val="2"/>
            <w:shd w:val="clear" w:color="auto" w:fill="D9D9D9" w:themeFill="background1" w:themeFillShade="D9"/>
          </w:tcPr>
          <w:p w:rsidR="006F7F82" w:rsidRPr="00B73D23" w:rsidRDefault="006F7F82" w:rsidP="006C4CCF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6F7F82" w:rsidRDefault="00B73D23" w:rsidP="00DE39B7">
            <w:pPr>
              <w:pStyle w:val="a3"/>
              <w:jc w:val="center"/>
            </w:pPr>
            <w:r>
              <w:t>149 800</w:t>
            </w:r>
          </w:p>
        </w:tc>
      </w:tr>
    </w:tbl>
    <w:p w:rsidR="006C4CCF" w:rsidRDefault="006C4CCF" w:rsidP="001F7569"/>
    <w:p w:rsidR="001B03DC" w:rsidRDefault="0061731D" w:rsidP="00493A80">
      <w:r>
        <w:t>Исходя из</w:t>
      </w:r>
      <w:r w:rsidR="00A20135">
        <w:t xml:space="preserve"> </w:t>
      </w:r>
      <w:r w:rsidR="0014199C">
        <w:t>данных приведённых в таблице</w:t>
      </w:r>
      <w:r w:rsidR="00B80D8B">
        <w:t xml:space="preserve"> выше</w:t>
      </w:r>
      <w:r w:rsidR="00A20135">
        <w:t>,</w:t>
      </w:r>
      <w:r>
        <w:t xml:space="preserve"> можно сказать, что стоимость внедрения </w:t>
      </w:r>
      <w:r w:rsidR="00306F7E">
        <w:t>«</w:t>
      </w:r>
      <w:r>
        <w:t>1С: Колледж</w:t>
      </w:r>
      <w:r w:rsidR="00306F7E">
        <w:t>»</w:t>
      </w:r>
      <w:r>
        <w:t xml:space="preserve"> достаточно </w:t>
      </w:r>
      <w:r w:rsidR="004F05E4">
        <w:t>высокая</w:t>
      </w:r>
      <w:r>
        <w:t>, причём</w:t>
      </w:r>
      <w:r w:rsidR="006B58AC">
        <w:t xml:space="preserve"> данная стоимость не учитывает </w:t>
      </w:r>
      <w:r>
        <w:t xml:space="preserve">затраты на оборудования и специалиста, </w:t>
      </w:r>
      <w:r w:rsidR="006B58AC">
        <w:t>занимающимся</w:t>
      </w:r>
      <w:r>
        <w:t xml:space="preserve"> сопровождением.</w:t>
      </w:r>
    </w:p>
    <w:p w:rsidR="00EE1C68" w:rsidRDefault="00EE1C68" w:rsidP="00EE1C68">
      <w:r>
        <w:t xml:space="preserve">Проанализируем </w:t>
      </w:r>
      <w:r w:rsidR="00306F7E">
        <w:t>«</w:t>
      </w:r>
      <w:r>
        <w:t>1С: Колледж</w:t>
      </w:r>
      <w:r w:rsidR="00306F7E">
        <w:t>»</w:t>
      </w:r>
      <w:r>
        <w:t xml:space="preserve"> на предмет соответствия поставленным задачам. Полученный результат приведён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CA6134" w:rsidTr="00CA6134">
        <w:tc>
          <w:tcPr>
            <w:tcW w:w="675" w:type="dxa"/>
            <w:shd w:val="clear" w:color="auto" w:fill="D9D9D9" w:themeFill="background1" w:themeFillShade="D9"/>
          </w:tcPr>
          <w:p w:rsidR="00CA6134" w:rsidRPr="00071B04" w:rsidRDefault="00CA6134" w:rsidP="00071B04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CA6134" w:rsidRPr="00071B04" w:rsidRDefault="00CA6134" w:rsidP="00071B04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CA6134" w:rsidRPr="00071B04" w:rsidRDefault="00B703BC" w:rsidP="00B703BC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1С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CA6134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-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CA6134" w:rsidRPr="00CA6134">
              <w:rPr>
                <w:shd w:val="clear" w:color="auto" w:fill="FFFFFF"/>
              </w:rPr>
              <w:t>убликация новостей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-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CA6134" w:rsidRPr="00CA6134" w:rsidRDefault="00EE1C68" w:rsidP="00CA6134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CA6134" w:rsidRPr="00CA6134">
              <w:rPr>
                <w:shd w:val="clear" w:color="auto" w:fill="FFFFFF"/>
              </w:rPr>
              <w:t>убликация расп</w:t>
            </w:r>
            <w:r w:rsidR="00E25040"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CA6134" w:rsidRDefault="00201268" w:rsidP="0053752F">
            <w:pPr>
              <w:pStyle w:val="a3"/>
              <w:jc w:val="center"/>
            </w:pPr>
            <w:r>
              <w:t>+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CA6134" w:rsidRPr="00CA6134" w:rsidRDefault="00EE1C68" w:rsidP="00E25040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CA6134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E25040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-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CA6134" w:rsidRPr="00CA6134" w:rsidRDefault="00EE1C68" w:rsidP="00CA6134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CA6134" w:rsidRPr="00CA6134">
              <w:rPr>
                <w:shd w:val="clear" w:color="auto" w:fill="FFFFFF"/>
              </w:rPr>
              <w:t>азмещение уч</w:t>
            </w:r>
            <w:r w:rsidR="00E25040"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+</w:t>
            </w:r>
          </w:p>
        </w:tc>
      </w:tr>
      <w:tr w:rsidR="00CA6134" w:rsidTr="0053752F">
        <w:tc>
          <w:tcPr>
            <w:tcW w:w="675" w:type="dxa"/>
            <w:vAlign w:val="center"/>
          </w:tcPr>
          <w:p w:rsidR="00CA6134" w:rsidRPr="00CA6134" w:rsidRDefault="00CA6134" w:rsidP="00CA6134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CA6134" w:rsidRPr="00CA6134" w:rsidRDefault="00EE1C68" w:rsidP="00EE1C6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="00CA6134"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CA6134" w:rsidRDefault="0053752F" w:rsidP="0053752F">
            <w:pPr>
              <w:pStyle w:val="a3"/>
              <w:jc w:val="center"/>
            </w:pPr>
            <w:r>
              <w:t>+</w:t>
            </w:r>
          </w:p>
        </w:tc>
      </w:tr>
    </w:tbl>
    <w:p w:rsidR="00DA48DF" w:rsidRDefault="00DA48DF" w:rsidP="00493A80">
      <w:r>
        <w:lastRenderedPageBreak/>
        <w:t xml:space="preserve">По полученным результатам сравнения </w:t>
      </w:r>
      <w:r w:rsidR="00DF6F48">
        <w:t xml:space="preserve">можно сделать заключение о том, что </w:t>
      </w:r>
      <w:r w:rsidR="00A076FC">
        <w:t>«</w:t>
      </w:r>
      <w:r w:rsidR="00DF6F48">
        <w:t>1С: Колледж</w:t>
      </w:r>
      <w:r w:rsidR="00A076FC">
        <w:t>»</w:t>
      </w:r>
      <w:r w:rsidR="00DF6F48">
        <w:t xml:space="preserve"> частично выполняет поставленные нами задачами, но </w:t>
      </w:r>
      <w:r w:rsidR="002E3148">
        <w:t xml:space="preserve">данное программное решение </w:t>
      </w:r>
      <w:r w:rsidR="00610294">
        <w:t xml:space="preserve">подходит </w:t>
      </w:r>
      <w:r w:rsidR="00C23429">
        <w:t xml:space="preserve">только </w:t>
      </w:r>
      <w:r w:rsidR="00610294">
        <w:t>для внутренней о</w:t>
      </w:r>
      <w:r w:rsidR="001152C5">
        <w:t>рганизации работы учебного заведения</w:t>
      </w:r>
      <w:r w:rsidR="00871C0B">
        <w:t>.</w:t>
      </w:r>
    </w:p>
    <w:p w:rsidR="001F4724" w:rsidRDefault="00EE7D8A" w:rsidP="00542BE9">
      <w:pPr>
        <w:pStyle w:val="2"/>
      </w:pPr>
      <w:r>
        <w:rPr>
          <w:shd w:val="clear" w:color="auto" w:fill="FFFFFF"/>
        </w:rPr>
        <w:t>2.4</w:t>
      </w:r>
      <w:r w:rsidR="001F4724">
        <w:t xml:space="preserve">.1.2 </w:t>
      </w:r>
      <w:r w:rsidR="00A076FC">
        <w:t>«</w:t>
      </w:r>
      <w:r w:rsidR="001F4724">
        <w:t>1С: Автоматизированное составление расписания. Колледж</w:t>
      </w:r>
      <w:r w:rsidR="00A076FC">
        <w:t>»</w:t>
      </w:r>
    </w:p>
    <w:p w:rsidR="004D307D" w:rsidRDefault="00D7520C" w:rsidP="00493A80">
      <w:r>
        <w:t xml:space="preserve">1С: Автоматизированное составление расписания. Колледж является </w:t>
      </w:r>
      <w:r w:rsidR="009B1026">
        <w:t>отдельным продуктом, который решает задачи связанные с составлением расписания</w:t>
      </w:r>
      <w:r w:rsidR="00F74889">
        <w:t xml:space="preserve"> и управлением помещениями</w:t>
      </w:r>
      <w:r w:rsidR="009B1026">
        <w:t>. Так же имеется совместимость с 1С: Колледж.</w:t>
      </w:r>
      <w:r w:rsidR="00C4119E">
        <w:t xml:space="preserve"> </w:t>
      </w:r>
      <w:r w:rsidR="00051271">
        <w:t>Существует две версии:</w:t>
      </w:r>
    </w:p>
    <w:p w:rsidR="00051271" w:rsidRDefault="00A076FC" w:rsidP="00B825ED">
      <w:pPr>
        <w:pStyle w:val="a9"/>
        <w:numPr>
          <w:ilvl w:val="0"/>
          <w:numId w:val="31"/>
        </w:numPr>
      </w:pPr>
      <w:r>
        <w:t>«</w:t>
      </w:r>
      <w:r w:rsidR="00051271">
        <w:t>1С: Автоматизированное составление расписания. Колледж</w:t>
      </w:r>
      <w:r>
        <w:t>»</w:t>
      </w:r>
      <w:r w:rsidR="00051271">
        <w:t>,</w:t>
      </w:r>
    </w:p>
    <w:p w:rsidR="00051271" w:rsidRDefault="00A076FC" w:rsidP="00B825ED">
      <w:pPr>
        <w:pStyle w:val="a9"/>
        <w:numPr>
          <w:ilvl w:val="0"/>
          <w:numId w:val="31"/>
        </w:numPr>
      </w:pPr>
      <w:r>
        <w:t>«</w:t>
      </w:r>
      <w:r w:rsidR="00051271">
        <w:t xml:space="preserve">1С: Автоматизированное составление расписания. Колледж </w:t>
      </w:r>
      <w:r w:rsidR="00051271" w:rsidRPr="00051271">
        <w:t>(</w:t>
      </w:r>
      <w:r w:rsidR="00051271">
        <w:rPr>
          <w:lang w:val="en-US"/>
        </w:rPr>
        <w:t>USB</w:t>
      </w:r>
      <w:r w:rsidR="00051271" w:rsidRPr="00051271">
        <w:t>)</w:t>
      </w:r>
      <w:r>
        <w:t>»</w:t>
      </w:r>
      <w:r w:rsidR="00051271" w:rsidRPr="00051271">
        <w:t>.</w:t>
      </w:r>
    </w:p>
    <w:p w:rsidR="003A5B82" w:rsidRDefault="00727C17" w:rsidP="00493A80">
      <w:r>
        <w:t xml:space="preserve">Разница между версиями </w:t>
      </w:r>
      <w:r w:rsidR="004A7686">
        <w:t xml:space="preserve">заключается </w:t>
      </w:r>
      <w:r>
        <w:t>в вариантах поставки.</w:t>
      </w:r>
      <w:r w:rsidR="003A5B82">
        <w:t xml:space="preserve"> </w:t>
      </w:r>
      <w:r w:rsidR="00EE0ABF">
        <w:t>(потом добавить таблицу).</w:t>
      </w:r>
    </w:p>
    <w:p w:rsidR="003A5B82" w:rsidRDefault="00AD018D" w:rsidP="00493A80">
      <w:r>
        <w:t>Список функциональных возможностей приведён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4"/>
        <w:gridCol w:w="9037"/>
      </w:tblGrid>
      <w:tr w:rsidR="00532BA4" w:rsidTr="00362543">
        <w:tc>
          <w:tcPr>
            <w:tcW w:w="534" w:type="dxa"/>
            <w:shd w:val="clear" w:color="auto" w:fill="D9D9D9" w:themeFill="background1" w:themeFillShade="D9"/>
            <w:vAlign w:val="center"/>
          </w:tcPr>
          <w:p w:rsidR="00532BA4" w:rsidRPr="00E31070" w:rsidRDefault="00532BA4" w:rsidP="00532BA4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t>№</w:t>
            </w:r>
          </w:p>
        </w:tc>
        <w:tc>
          <w:tcPr>
            <w:tcW w:w="9037" w:type="dxa"/>
            <w:shd w:val="clear" w:color="auto" w:fill="D9D9D9" w:themeFill="background1" w:themeFillShade="D9"/>
          </w:tcPr>
          <w:p w:rsidR="00532BA4" w:rsidRPr="00E31070" w:rsidRDefault="00532BA4" w:rsidP="0087791D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t>Реализованная функция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1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Ручная модификация расписания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2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Составление расписаний в разрезе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3</w:t>
            </w:r>
          </w:p>
        </w:tc>
        <w:tc>
          <w:tcPr>
            <w:tcW w:w="9037" w:type="dxa"/>
          </w:tcPr>
          <w:p w:rsidR="00532BA4" w:rsidRDefault="00532BA4" w:rsidP="00BE0987">
            <w:pPr>
              <w:pStyle w:val="a3"/>
            </w:pPr>
            <w:r>
              <w:t>Учёт пожеланий и возможностей преподавателей, групп студентов, помещений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4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В</w:t>
            </w:r>
            <w:r w:rsidRPr="00BE0987">
              <w:t>ыбор произвольной периодичности расписания (неделя, две недели, фиксированный период и т.д.)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5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С</w:t>
            </w:r>
            <w:r w:rsidRPr="00BE0987">
              <w:t>оставление расписания сессии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6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У</w:t>
            </w:r>
            <w:r w:rsidRPr="00BE0987">
              <w:t>чет параллельных занятий, разбиения на подгруппы и потоковых лекций при составлении расписания</w:t>
            </w:r>
          </w:p>
        </w:tc>
      </w:tr>
      <w:tr w:rsidR="00532BA4" w:rsidTr="00362543">
        <w:tc>
          <w:tcPr>
            <w:tcW w:w="534" w:type="dxa"/>
            <w:vAlign w:val="center"/>
          </w:tcPr>
          <w:p w:rsidR="00532BA4" w:rsidRPr="00532BA4" w:rsidRDefault="00532BA4" w:rsidP="00532BA4">
            <w:pPr>
              <w:pStyle w:val="a3"/>
              <w:jc w:val="center"/>
            </w:pPr>
            <w:r>
              <w:t>7</w:t>
            </w:r>
          </w:p>
        </w:tc>
        <w:tc>
          <w:tcPr>
            <w:tcW w:w="9037" w:type="dxa"/>
          </w:tcPr>
          <w:p w:rsidR="00532BA4" w:rsidRPr="00BE0987" w:rsidRDefault="00532BA4" w:rsidP="00BE0987">
            <w:pPr>
              <w:pStyle w:val="a3"/>
            </w:pPr>
            <w:r>
              <w:t>У</w:t>
            </w:r>
            <w:r w:rsidRPr="00BE0987">
              <w:t>чет максимального допустимого количества занятий в день для группы студентов или преподавателя при составлении расписания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3114A5">
            <w:pPr>
              <w:pStyle w:val="a3"/>
              <w:jc w:val="center"/>
            </w:pPr>
            <w:r>
              <w:t>8</w:t>
            </w:r>
          </w:p>
        </w:tc>
        <w:tc>
          <w:tcPr>
            <w:tcW w:w="9037" w:type="dxa"/>
          </w:tcPr>
          <w:p w:rsidR="006957B0" w:rsidRPr="00BE0987" w:rsidRDefault="006957B0" w:rsidP="003114A5">
            <w:pPr>
              <w:pStyle w:val="a3"/>
            </w:pPr>
            <w:r>
              <w:t>У</w:t>
            </w:r>
            <w:r w:rsidRPr="00BE0987">
              <w:t>чет смены, в которую занимается группа студентов, при составлении расписаний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9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птимизация учебных расписаний по одному из критериев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10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перативное резервирование помещений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11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П</w:t>
            </w:r>
            <w:r w:rsidRPr="00BE0987">
              <w:t>росмотр расписаний и ввод предпочтений по web-интерфейсу</w:t>
            </w:r>
          </w:p>
        </w:tc>
      </w:tr>
      <w:tr w:rsidR="00362543" w:rsidTr="00011517">
        <w:trPr>
          <w:trHeight w:val="976"/>
        </w:trPr>
        <w:tc>
          <w:tcPr>
            <w:tcW w:w="534" w:type="dxa"/>
            <w:vAlign w:val="center"/>
          </w:tcPr>
          <w:p w:rsidR="00362543" w:rsidRPr="00532BA4" w:rsidRDefault="00362543" w:rsidP="00532BA4">
            <w:pPr>
              <w:pStyle w:val="a3"/>
              <w:jc w:val="center"/>
            </w:pPr>
            <w:r>
              <w:t>12</w:t>
            </w:r>
          </w:p>
        </w:tc>
        <w:tc>
          <w:tcPr>
            <w:tcW w:w="9037" w:type="dxa"/>
          </w:tcPr>
          <w:p w:rsidR="00362543" w:rsidRPr="00BE0987" w:rsidRDefault="00362543" w:rsidP="00BE0987">
            <w:pPr>
              <w:pStyle w:val="a3"/>
            </w:pPr>
            <w:r>
              <w:t>У</w:t>
            </w:r>
            <w:r w:rsidRPr="00BE0987">
              <w:t>ведомление об изменении расписаний по e-mail для студентов и преподавателей</w:t>
            </w:r>
          </w:p>
        </w:tc>
      </w:tr>
      <w:tr w:rsidR="00E31070" w:rsidTr="00FC5AF6">
        <w:tc>
          <w:tcPr>
            <w:tcW w:w="534" w:type="dxa"/>
            <w:shd w:val="clear" w:color="auto" w:fill="D9D9D9" w:themeFill="background1" w:themeFillShade="D9"/>
            <w:vAlign w:val="center"/>
          </w:tcPr>
          <w:p w:rsidR="00E31070" w:rsidRPr="00E31070" w:rsidRDefault="00E31070" w:rsidP="00FC5AF6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lastRenderedPageBreak/>
              <w:t>№</w:t>
            </w:r>
          </w:p>
        </w:tc>
        <w:tc>
          <w:tcPr>
            <w:tcW w:w="9037" w:type="dxa"/>
            <w:shd w:val="clear" w:color="auto" w:fill="D9D9D9" w:themeFill="background1" w:themeFillShade="D9"/>
          </w:tcPr>
          <w:p w:rsidR="00E31070" w:rsidRPr="00E31070" w:rsidRDefault="00E31070" w:rsidP="00FC5AF6">
            <w:pPr>
              <w:pStyle w:val="a3"/>
              <w:jc w:val="center"/>
              <w:rPr>
                <w:b/>
              </w:rPr>
            </w:pPr>
            <w:r w:rsidRPr="00E31070">
              <w:rPr>
                <w:b/>
              </w:rPr>
              <w:t>Реализованная функция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13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бмен данными с 1С:Колледж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14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З</w:t>
            </w:r>
            <w:r w:rsidRPr="00BE0987">
              <w:t>агрузка справочников и учебных планов из Excel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15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О</w:t>
            </w:r>
            <w:r w:rsidRPr="00BE0987">
              <w:t>перативное изменение расписаний и составление «текущих» расписаний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16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К</w:t>
            </w:r>
            <w:r w:rsidRPr="00BE0987">
              <w:t>омпоновка расписаний по отделениям в расписания по колледжу</w:t>
            </w:r>
          </w:p>
        </w:tc>
      </w:tr>
      <w:tr w:rsidR="006957B0" w:rsidTr="00362543">
        <w:tc>
          <w:tcPr>
            <w:tcW w:w="534" w:type="dxa"/>
            <w:vAlign w:val="center"/>
          </w:tcPr>
          <w:p w:rsidR="006957B0" w:rsidRPr="00532BA4" w:rsidRDefault="006957B0" w:rsidP="00532BA4">
            <w:pPr>
              <w:pStyle w:val="a3"/>
              <w:jc w:val="center"/>
            </w:pPr>
            <w:r>
              <w:t>17</w:t>
            </w:r>
          </w:p>
        </w:tc>
        <w:tc>
          <w:tcPr>
            <w:tcW w:w="9037" w:type="dxa"/>
          </w:tcPr>
          <w:p w:rsidR="006957B0" w:rsidRPr="00BE0987" w:rsidRDefault="006957B0" w:rsidP="00BE0987">
            <w:pPr>
              <w:pStyle w:val="a3"/>
            </w:pPr>
            <w:r>
              <w:t>Р</w:t>
            </w:r>
            <w:r w:rsidRPr="00BE0987">
              <w:t>азграничение доступа подокументно</w:t>
            </w:r>
          </w:p>
        </w:tc>
      </w:tr>
    </w:tbl>
    <w:p w:rsidR="00A10F76" w:rsidRDefault="00A10F76" w:rsidP="00493A80"/>
    <w:p w:rsidR="00A310E2" w:rsidRDefault="00A310E2" w:rsidP="00225776">
      <w:r>
        <w:t xml:space="preserve">Рассматривая стоимость приобретения </w:t>
      </w:r>
      <w:r w:rsidR="001923BD">
        <w:t>«</w:t>
      </w:r>
      <w:r>
        <w:t xml:space="preserve">1С: </w:t>
      </w:r>
      <w:r w:rsidR="005B7183">
        <w:t>Автоматизированное составление расписания. Колледж</w:t>
      </w:r>
      <w:r w:rsidR="001923BD">
        <w:t>»</w:t>
      </w:r>
      <w:r>
        <w:t>, как самостоятельного продукта, то его стоимость варьируется</w:t>
      </w:r>
      <w:r w:rsidR="00550C9A">
        <w:t xml:space="preserve"> в зависимости от версии</w:t>
      </w:r>
      <w:r>
        <w:t>. Стоимость</w:t>
      </w:r>
      <w:r w:rsidR="00CC7FF6">
        <w:t xml:space="preserve"> приведена в (Таблица )</w:t>
      </w:r>
      <w:r w:rsidR="006E2F20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05"/>
        <w:gridCol w:w="1573"/>
        <w:gridCol w:w="1560"/>
        <w:gridCol w:w="2233"/>
      </w:tblGrid>
      <w:tr w:rsidR="00FD11CB" w:rsidTr="001923BD">
        <w:tc>
          <w:tcPr>
            <w:tcW w:w="4205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Наименование продукта</w:t>
            </w:r>
          </w:p>
        </w:tc>
        <w:tc>
          <w:tcPr>
            <w:tcW w:w="1573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Розничная цена (руб.)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Дилер (руб.)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:rsidR="00FD11CB" w:rsidRPr="00EC1747" w:rsidRDefault="00FD11CB" w:rsidP="001923BD">
            <w:pPr>
              <w:pStyle w:val="a3"/>
              <w:jc w:val="center"/>
              <w:rPr>
                <w:b/>
              </w:rPr>
            </w:pPr>
            <w:r w:rsidRPr="00EC1747">
              <w:rPr>
                <w:b/>
              </w:rPr>
              <w:t>Постоянный партнёр (руб.)</w:t>
            </w:r>
          </w:p>
        </w:tc>
      </w:tr>
      <w:tr w:rsidR="00FD11CB" w:rsidTr="004D684E">
        <w:tc>
          <w:tcPr>
            <w:tcW w:w="4205" w:type="dxa"/>
          </w:tcPr>
          <w:p w:rsidR="00FD11CB" w:rsidRDefault="00FD11CB" w:rsidP="00FD11CB">
            <w:pPr>
              <w:pStyle w:val="a3"/>
            </w:pPr>
            <w:r>
              <w:t>1С: Автоматизированное составление расписания. Колледж</w:t>
            </w:r>
          </w:p>
        </w:tc>
        <w:tc>
          <w:tcPr>
            <w:tcW w:w="157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22 000</w:t>
            </w:r>
          </w:p>
        </w:tc>
        <w:tc>
          <w:tcPr>
            <w:tcW w:w="1560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22 000</w:t>
            </w:r>
          </w:p>
        </w:tc>
        <w:tc>
          <w:tcPr>
            <w:tcW w:w="223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9 900</w:t>
            </w:r>
          </w:p>
        </w:tc>
      </w:tr>
      <w:tr w:rsidR="00FD11CB" w:rsidTr="004D684E">
        <w:tc>
          <w:tcPr>
            <w:tcW w:w="4205" w:type="dxa"/>
          </w:tcPr>
          <w:p w:rsidR="00FD11CB" w:rsidRDefault="00FD11CB" w:rsidP="00FD11CB">
            <w:pPr>
              <w:pStyle w:val="a3"/>
            </w:pPr>
            <w:r>
              <w:t>1С: Автоматизированное составление расписания. Колледж (</w:t>
            </w:r>
            <w:r>
              <w:rPr>
                <w:lang w:val="en-US"/>
              </w:rPr>
              <w:t>USB</w:t>
            </w:r>
            <w:r w:rsidRPr="00AF00A4">
              <w:t>)</w:t>
            </w:r>
          </w:p>
        </w:tc>
        <w:tc>
          <w:tcPr>
            <w:tcW w:w="157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26 000</w:t>
            </w:r>
          </w:p>
        </w:tc>
        <w:tc>
          <w:tcPr>
            <w:tcW w:w="1560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26 000</w:t>
            </w:r>
          </w:p>
        </w:tc>
        <w:tc>
          <w:tcPr>
            <w:tcW w:w="2233" w:type="dxa"/>
            <w:vAlign w:val="center"/>
          </w:tcPr>
          <w:p w:rsidR="00FD11CB" w:rsidRDefault="004D684E" w:rsidP="00FD11CB">
            <w:pPr>
              <w:pStyle w:val="a3"/>
              <w:jc w:val="center"/>
            </w:pPr>
            <w:r>
              <w:t>11 700</w:t>
            </w:r>
          </w:p>
        </w:tc>
      </w:tr>
    </w:tbl>
    <w:p w:rsidR="00A310E2" w:rsidRDefault="00A310E2" w:rsidP="00225776"/>
    <w:p w:rsidR="00A310E2" w:rsidRPr="00AD3FCB" w:rsidRDefault="00A310E2" w:rsidP="00225776">
      <w:r>
        <w:t>Однако, чтобы получит</w:t>
      </w:r>
      <w:r w:rsidR="00CC625B">
        <w:t>ь</w:t>
      </w:r>
      <w:r>
        <w:t xml:space="preserve"> полную и окончательную </w:t>
      </w:r>
      <w:r w:rsidR="004D307D">
        <w:t>стоимость покупки 1С: Автоматизированное составление расписания. Колледж</w:t>
      </w:r>
      <w:r>
        <w:t>, воспользуемся средством автоподбора продуктов 1С, укажем следующие данные, приведённые в (Таблица ) и подберём решение.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310E2" w:rsidTr="00225776">
        <w:tc>
          <w:tcPr>
            <w:tcW w:w="4785" w:type="dxa"/>
            <w:shd w:val="clear" w:color="auto" w:fill="D9D9D9" w:themeFill="background1" w:themeFillShade="D9"/>
          </w:tcPr>
          <w:p w:rsidR="00A310E2" w:rsidRPr="006C4CCF" w:rsidRDefault="00A310E2" w:rsidP="00A310E2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Критерий</w:t>
            </w:r>
            <w:r>
              <w:rPr>
                <w:b/>
              </w:rPr>
              <w:t xml:space="preserve"> подбора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A310E2" w:rsidRPr="006C4CCF" w:rsidRDefault="00A310E2" w:rsidP="00A310E2">
            <w:pPr>
              <w:pStyle w:val="a3"/>
              <w:jc w:val="center"/>
              <w:rPr>
                <w:b/>
              </w:rPr>
            </w:pPr>
            <w:r w:rsidRPr="006C4CCF">
              <w:rPr>
                <w:b/>
              </w:rPr>
              <w:t>Значение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Отрасль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Образование, культура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Подотрасль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Колледжи (СПО)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Функциональная задача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Все задачи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Продукт для стран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Россия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Тип предприятия</w:t>
            </w:r>
          </w:p>
        </w:tc>
        <w:tc>
          <w:tcPr>
            <w:tcW w:w="4786" w:type="dxa"/>
          </w:tcPr>
          <w:p w:rsidR="00A310E2" w:rsidRDefault="00A310E2" w:rsidP="00A310E2">
            <w:pPr>
              <w:pStyle w:val="a3"/>
            </w:pPr>
            <w:r>
              <w:t>Государственное</w:t>
            </w:r>
          </w:p>
        </w:tc>
      </w:tr>
      <w:tr w:rsidR="00A310E2" w:rsidTr="00225776">
        <w:tc>
          <w:tcPr>
            <w:tcW w:w="4785" w:type="dxa"/>
          </w:tcPr>
          <w:p w:rsidR="00A310E2" w:rsidRDefault="00A310E2" w:rsidP="00A310E2">
            <w:pPr>
              <w:pStyle w:val="a3"/>
            </w:pPr>
            <w:r>
              <w:t>Число рабочих мест</w:t>
            </w:r>
          </w:p>
        </w:tc>
        <w:tc>
          <w:tcPr>
            <w:tcW w:w="4786" w:type="dxa"/>
          </w:tcPr>
          <w:p w:rsidR="00A310E2" w:rsidRDefault="00222598" w:rsidP="00A310E2">
            <w:pPr>
              <w:pStyle w:val="a3"/>
            </w:pPr>
            <w:r>
              <w:t>3</w:t>
            </w:r>
          </w:p>
        </w:tc>
      </w:tr>
    </w:tbl>
    <w:p w:rsidR="00E53FC6" w:rsidRDefault="00E53FC6" w:rsidP="00A310E2"/>
    <w:p w:rsidR="00A310E2" w:rsidRDefault="00A310E2" w:rsidP="00A310E2">
      <w:r>
        <w:t xml:space="preserve">В результате, </w:t>
      </w:r>
      <w:r w:rsidR="001923BD">
        <w:t xml:space="preserve">получаем </w:t>
      </w:r>
      <w:r>
        <w:t xml:space="preserve">результат, приведённый в (Таблица ).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542BE9" w:rsidTr="00E13CF4">
        <w:tc>
          <w:tcPr>
            <w:tcW w:w="3295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542BE9" w:rsidRPr="006F7F82" w:rsidRDefault="00542BE9" w:rsidP="00E13CF4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t>1С: Автоматизированное составление расписания. Колледж</w:t>
            </w:r>
          </w:p>
        </w:tc>
        <w:tc>
          <w:tcPr>
            <w:tcW w:w="2868" w:type="dxa"/>
            <w:vAlign w:val="center"/>
          </w:tcPr>
          <w:p w:rsidR="00542BE9" w:rsidRDefault="00542BE9" w:rsidP="00E13CF4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542BE9" w:rsidRDefault="00146D2D" w:rsidP="00E13CF4">
            <w:pPr>
              <w:pStyle w:val="a3"/>
              <w:jc w:val="center"/>
            </w:pPr>
            <w:r>
              <w:t>22 000</w:t>
            </w:r>
          </w:p>
        </w:tc>
      </w:tr>
      <w:tr w:rsidR="004E362B" w:rsidTr="00FC5AF6">
        <w:tc>
          <w:tcPr>
            <w:tcW w:w="3295" w:type="dxa"/>
            <w:shd w:val="clear" w:color="auto" w:fill="D9D9D9" w:themeFill="background1" w:themeFillShade="D9"/>
          </w:tcPr>
          <w:p w:rsidR="004E362B" w:rsidRPr="006F7F82" w:rsidRDefault="004E362B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lastRenderedPageBreak/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4E362B" w:rsidRPr="006F7F82" w:rsidRDefault="004E362B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4E362B" w:rsidRPr="006F7F82" w:rsidRDefault="004E362B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542BE9" w:rsidTr="00E13CF4">
        <w:tc>
          <w:tcPr>
            <w:tcW w:w="3295" w:type="dxa"/>
            <w:vAlign w:val="center"/>
          </w:tcPr>
          <w:p w:rsidR="00542BE9" w:rsidRDefault="00542BE9" w:rsidP="00E13CF4">
            <w:pPr>
              <w:pStyle w:val="a3"/>
            </w:pPr>
            <w:r>
              <w:t>Клиентская лицензия на 10 р.м. 1С:Предпр.8</w:t>
            </w:r>
          </w:p>
        </w:tc>
        <w:tc>
          <w:tcPr>
            <w:tcW w:w="2868" w:type="dxa"/>
            <w:vAlign w:val="center"/>
          </w:tcPr>
          <w:p w:rsidR="00542BE9" w:rsidRDefault="00396D7F" w:rsidP="00E13CF4">
            <w:pPr>
              <w:pStyle w:val="a3"/>
              <w:jc w:val="center"/>
            </w:pPr>
            <w:r>
              <w:t>2 ш</w:t>
            </w:r>
            <w:r w:rsidR="00542BE9">
              <w:t>т.</w:t>
            </w:r>
          </w:p>
        </w:tc>
        <w:tc>
          <w:tcPr>
            <w:tcW w:w="3408" w:type="dxa"/>
            <w:vAlign w:val="center"/>
          </w:tcPr>
          <w:p w:rsidR="00542BE9" w:rsidRDefault="00146D2D" w:rsidP="00E13CF4">
            <w:pPr>
              <w:pStyle w:val="a3"/>
              <w:jc w:val="center"/>
            </w:pPr>
            <w:r>
              <w:t>12 600</w:t>
            </w:r>
          </w:p>
        </w:tc>
      </w:tr>
      <w:tr w:rsidR="00542BE9" w:rsidTr="00E13CF4">
        <w:tc>
          <w:tcPr>
            <w:tcW w:w="6163" w:type="dxa"/>
            <w:gridSpan w:val="2"/>
            <w:shd w:val="clear" w:color="auto" w:fill="D9D9D9" w:themeFill="background1" w:themeFillShade="D9"/>
          </w:tcPr>
          <w:p w:rsidR="00542BE9" w:rsidRPr="00B73D23" w:rsidRDefault="00542BE9" w:rsidP="00E13CF4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542BE9" w:rsidRDefault="00222598" w:rsidP="00024DD6">
            <w:pPr>
              <w:pStyle w:val="a3"/>
              <w:jc w:val="center"/>
            </w:pPr>
            <w:r>
              <w:t>34 600</w:t>
            </w:r>
          </w:p>
        </w:tc>
      </w:tr>
    </w:tbl>
    <w:p w:rsidR="00542BE9" w:rsidRDefault="00542BE9" w:rsidP="00542BE9"/>
    <w:p w:rsidR="00530A6F" w:rsidRDefault="00530A6F" w:rsidP="00530A6F">
      <w:r>
        <w:t>Исходя из данных приведённых в таблице выше, можно сказать, что стоимость в</w:t>
      </w:r>
      <w:r w:rsidR="00D9529B">
        <w:t xml:space="preserve">недрения </w:t>
      </w:r>
      <w:r w:rsidR="001923BD">
        <w:t>«</w:t>
      </w:r>
      <w:r w:rsidR="00D9529B">
        <w:t>1С: Автоматизированное составление расписания. Колледж</w:t>
      </w:r>
      <w:r w:rsidR="001923BD">
        <w:t>»</w:t>
      </w:r>
      <w:r w:rsidR="00D9529B">
        <w:t xml:space="preserve"> не слишком высока</w:t>
      </w:r>
      <w:r w:rsidR="00F645CD">
        <w:t>я и покупка данного</w:t>
      </w:r>
      <w:r w:rsidR="000A20FE">
        <w:t xml:space="preserve"> программного продукта повысила эффективность работы учебного отдела</w:t>
      </w:r>
      <w:r w:rsidR="00D9529B">
        <w:t>. Однако</w:t>
      </w:r>
      <w:r>
        <w:t xml:space="preserve"> данная стоимость не учитывает затраты на оборудования и специалиста, занимающимся сопровождением.</w:t>
      </w:r>
    </w:p>
    <w:p w:rsidR="00EC5F52" w:rsidRDefault="00EC5F52" w:rsidP="00EC5F52">
      <w:r>
        <w:t xml:space="preserve">Проанализируем </w:t>
      </w:r>
      <w:r w:rsidR="001923BD">
        <w:t>«</w:t>
      </w:r>
      <w:r w:rsidR="000763DB">
        <w:t>1С: Автоматизированное составление расписания. Колледж</w:t>
      </w:r>
      <w:r w:rsidR="001923BD">
        <w:t>»</w:t>
      </w:r>
      <w:r w:rsidR="000763DB">
        <w:t xml:space="preserve"> </w:t>
      </w:r>
      <w:r>
        <w:t>на предмет соответствия поставленным задачам. Полученный результат приведён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A23549" w:rsidTr="00225776">
        <w:tc>
          <w:tcPr>
            <w:tcW w:w="675" w:type="dxa"/>
            <w:shd w:val="clear" w:color="auto" w:fill="D9D9D9" w:themeFill="background1" w:themeFillShade="D9"/>
          </w:tcPr>
          <w:p w:rsidR="00A23549" w:rsidRPr="00071B04" w:rsidRDefault="00A23549" w:rsidP="0022577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A23549" w:rsidRPr="00071B04" w:rsidRDefault="00A23549" w:rsidP="0022577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A23549" w:rsidRPr="00B703BC" w:rsidRDefault="00B703BC" w:rsidP="00225776">
            <w:pPr>
              <w:pStyle w:val="a3"/>
              <w:jc w:val="center"/>
              <w:rPr>
                <w:b/>
              </w:rPr>
            </w:pPr>
            <w:r w:rsidRPr="00B703BC">
              <w:rPr>
                <w:b/>
              </w:rPr>
              <w:t>1С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A23549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-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A23549" w:rsidRPr="00CA6134">
              <w:rPr>
                <w:shd w:val="clear" w:color="auto" w:fill="FFFFFF"/>
              </w:rPr>
              <w:t>убликация новостей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-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A23549" w:rsidRPr="00CA6134">
              <w:rPr>
                <w:shd w:val="clear" w:color="auto" w:fill="FFFFFF"/>
              </w:rPr>
              <w:t>убликация расп</w:t>
            </w:r>
            <w:r w:rsidR="00A23549"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+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A23549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A23549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A23549" w:rsidRDefault="00A23549" w:rsidP="00225776">
            <w:pPr>
              <w:pStyle w:val="a3"/>
              <w:jc w:val="center"/>
            </w:pPr>
            <w:r>
              <w:t>-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A23549" w:rsidRPr="00CA6134" w:rsidRDefault="00EC5F52" w:rsidP="0022577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A23549" w:rsidRPr="00CA6134">
              <w:rPr>
                <w:shd w:val="clear" w:color="auto" w:fill="FFFFFF"/>
              </w:rPr>
              <w:t>азмещение уч</w:t>
            </w:r>
            <w:r w:rsidR="00A23549"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A23549" w:rsidRDefault="00BD4F63" w:rsidP="00225776">
            <w:pPr>
              <w:pStyle w:val="a3"/>
              <w:jc w:val="center"/>
            </w:pPr>
            <w:r>
              <w:t>-</w:t>
            </w:r>
          </w:p>
        </w:tc>
      </w:tr>
      <w:tr w:rsidR="00A23549" w:rsidTr="00225776">
        <w:tc>
          <w:tcPr>
            <w:tcW w:w="675" w:type="dxa"/>
            <w:vAlign w:val="center"/>
          </w:tcPr>
          <w:p w:rsidR="00A23549" w:rsidRPr="00CA6134" w:rsidRDefault="00A23549" w:rsidP="0022577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A23549" w:rsidRPr="00CA6134" w:rsidRDefault="00EC5F52" w:rsidP="000763DB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="00A23549"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A23549" w:rsidRDefault="00BD4F63" w:rsidP="00225776">
            <w:pPr>
              <w:pStyle w:val="a3"/>
              <w:jc w:val="center"/>
            </w:pPr>
            <w:r>
              <w:t>-</w:t>
            </w:r>
          </w:p>
        </w:tc>
      </w:tr>
    </w:tbl>
    <w:p w:rsidR="00F24770" w:rsidRDefault="00F24770" w:rsidP="00A23549"/>
    <w:p w:rsidR="00255E44" w:rsidRDefault="00A23549" w:rsidP="00A87BD1">
      <w:r>
        <w:t>По результатам сравнения</w:t>
      </w:r>
      <w:r w:rsidR="00BD3A83">
        <w:t xml:space="preserve"> следует вывод </w:t>
      </w:r>
      <w:r>
        <w:t>о том</w:t>
      </w:r>
      <w:r w:rsidR="00BE0AED">
        <w:t xml:space="preserve">, что </w:t>
      </w:r>
      <w:r w:rsidR="0045452A">
        <w:t>«</w:t>
      </w:r>
      <w:r w:rsidR="00BE0AED">
        <w:t>1С: Автоматизированное составление расписания. Колледж</w:t>
      </w:r>
      <w:r w:rsidR="0045452A">
        <w:t>»</w:t>
      </w:r>
      <w:r>
        <w:t xml:space="preserve"> </w:t>
      </w:r>
      <w:r w:rsidR="00BE0AED">
        <w:t>подходит только для составления расписания и не</w:t>
      </w:r>
      <w:r>
        <w:t xml:space="preserve"> выполняет поставленные </w:t>
      </w:r>
      <w:r w:rsidR="00ED11A7">
        <w:t>задачи</w:t>
      </w:r>
      <w:r>
        <w:t>.</w:t>
      </w:r>
    </w:p>
    <w:p w:rsidR="00F57C15" w:rsidRPr="00A87BD1" w:rsidRDefault="00A87BD1" w:rsidP="00631B1A">
      <w:pPr>
        <w:pStyle w:val="2"/>
      </w:pPr>
      <w:r>
        <w:t>2.4.1.3</w:t>
      </w:r>
      <w:r w:rsidR="00631B1A">
        <w:t xml:space="preserve"> «1С: Электронное обучение. Образовательная организация»</w:t>
      </w:r>
    </w:p>
    <w:p w:rsidR="00416F11" w:rsidRDefault="00873235" w:rsidP="00993629">
      <w:r>
        <w:t xml:space="preserve">Программный продукт </w:t>
      </w:r>
      <w:r w:rsidR="00423A67">
        <w:t>предназначен для организации и проведения электронного обучения в учебных заведениях среднего и высшего профессионального образования, а так же может использоваться в учебных центрах.</w:t>
      </w:r>
      <w:r w:rsidR="00416F11">
        <w:t xml:space="preserve"> Так же м</w:t>
      </w:r>
      <w:r w:rsidR="00B00A4D">
        <w:t>ожет быть интегрирован с</w:t>
      </w:r>
      <w:r w:rsidR="00416F11">
        <w:t xml:space="preserve"> конфигурацией</w:t>
      </w:r>
      <w:r w:rsidR="00B00A4D">
        <w:t xml:space="preserve"> «1С: Колледж», тем самым </w:t>
      </w:r>
      <w:r w:rsidR="00993629">
        <w:t>более полно</w:t>
      </w:r>
      <w:r w:rsidR="00416F11">
        <w:t xml:space="preserve"> интегрируясь в образовательном процессе.</w:t>
      </w:r>
    </w:p>
    <w:p w:rsidR="00416F11" w:rsidRDefault="007C1853" w:rsidP="001F6481">
      <w:r>
        <w:lastRenderedPageBreak/>
        <w:t xml:space="preserve">Список функциональных возможностей приведён в </w:t>
      </w:r>
      <w:r w:rsidR="00EE7301">
        <w:t>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8896"/>
      </w:tblGrid>
      <w:tr w:rsidR="00F8347E" w:rsidTr="00236BA4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F8347E" w:rsidRPr="00236BA4" w:rsidRDefault="00F8347E" w:rsidP="00236BA4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№</w:t>
            </w:r>
          </w:p>
        </w:tc>
        <w:tc>
          <w:tcPr>
            <w:tcW w:w="8896" w:type="dxa"/>
            <w:shd w:val="clear" w:color="auto" w:fill="D9D9D9" w:themeFill="background1" w:themeFillShade="D9"/>
            <w:vAlign w:val="center"/>
          </w:tcPr>
          <w:p w:rsidR="00F8347E" w:rsidRPr="00236BA4" w:rsidRDefault="00F8347E" w:rsidP="00236BA4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Функциональная возможность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1</w:t>
            </w:r>
          </w:p>
        </w:tc>
        <w:tc>
          <w:tcPr>
            <w:tcW w:w="8896" w:type="dxa"/>
          </w:tcPr>
          <w:p w:rsidR="00F8347E" w:rsidRDefault="004916CE" w:rsidP="003A4ABA">
            <w:pPr>
              <w:pStyle w:val="a3"/>
            </w:pPr>
            <w:r>
              <w:t xml:space="preserve">Создание </w:t>
            </w:r>
            <w:r w:rsidR="003A4ABA">
              <w:t xml:space="preserve">учебных </w:t>
            </w:r>
            <w:r>
              <w:t>курсов</w:t>
            </w:r>
            <w:r w:rsidR="00D83429">
              <w:t xml:space="preserve">, </w:t>
            </w:r>
            <w:r w:rsidR="000F36BA">
              <w:t>тестов</w:t>
            </w:r>
            <w:r w:rsidR="003A4ABA">
              <w:t xml:space="preserve">, </w:t>
            </w:r>
            <w:r w:rsidR="00D83429">
              <w:t>форумов</w:t>
            </w:r>
            <w:r w:rsidR="003A4ABA">
              <w:t>, словарей терминов и глоссариев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2</w:t>
            </w:r>
          </w:p>
        </w:tc>
        <w:tc>
          <w:tcPr>
            <w:tcW w:w="8896" w:type="dxa"/>
          </w:tcPr>
          <w:p w:rsidR="00F8347E" w:rsidRDefault="004916CE" w:rsidP="00F8347E">
            <w:pPr>
              <w:pStyle w:val="a3"/>
            </w:pPr>
            <w:r>
              <w:t>Размещение материалов имеющих различные форматы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3</w:t>
            </w:r>
          </w:p>
        </w:tc>
        <w:tc>
          <w:tcPr>
            <w:tcW w:w="8896" w:type="dxa"/>
          </w:tcPr>
          <w:p w:rsidR="00F8347E" w:rsidRDefault="00477E18" w:rsidP="000F36BA">
            <w:pPr>
              <w:pStyle w:val="a3"/>
            </w:pPr>
            <w:r>
              <w:t xml:space="preserve">Оповещение путём рассылки сообщений внутри </w:t>
            </w:r>
            <w:r w:rsidR="00993629">
              <w:t>системы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4</w:t>
            </w:r>
          </w:p>
        </w:tc>
        <w:tc>
          <w:tcPr>
            <w:tcW w:w="8896" w:type="dxa"/>
          </w:tcPr>
          <w:p w:rsidR="00F8347E" w:rsidRDefault="00FB3949" w:rsidP="00FB3949">
            <w:pPr>
              <w:pStyle w:val="a3"/>
            </w:pPr>
            <w:r>
              <w:t xml:space="preserve">Организация доступа </w:t>
            </w:r>
            <w:r w:rsidR="0034571E">
              <w:t>к информационным ресурсам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5</w:t>
            </w:r>
          </w:p>
        </w:tc>
        <w:tc>
          <w:tcPr>
            <w:tcW w:w="8896" w:type="dxa"/>
          </w:tcPr>
          <w:p w:rsidR="00F8347E" w:rsidRDefault="0034571E" w:rsidP="00F8347E">
            <w:pPr>
              <w:pStyle w:val="a3"/>
            </w:pPr>
            <w:r>
              <w:t>Обмен личными сообщениями</w:t>
            </w:r>
          </w:p>
        </w:tc>
      </w:tr>
      <w:tr w:rsidR="00F8347E" w:rsidTr="00236BA4">
        <w:tc>
          <w:tcPr>
            <w:tcW w:w="675" w:type="dxa"/>
            <w:vAlign w:val="center"/>
          </w:tcPr>
          <w:p w:rsidR="00F8347E" w:rsidRDefault="00F8347E" w:rsidP="00236BA4">
            <w:pPr>
              <w:pStyle w:val="a3"/>
              <w:jc w:val="center"/>
            </w:pPr>
            <w:r>
              <w:t>6</w:t>
            </w:r>
          </w:p>
        </w:tc>
        <w:tc>
          <w:tcPr>
            <w:tcW w:w="8896" w:type="dxa"/>
          </w:tcPr>
          <w:p w:rsidR="00F8347E" w:rsidRDefault="0034571E" w:rsidP="00F8347E">
            <w:pPr>
              <w:pStyle w:val="a3"/>
            </w:pPr>
            <w:r>
              <w:t>Публикация новостей</w:t>
            </w:r>
          </w:p>
        </w:tc>
      </w:tr>
    </w:tbl>
    <w:p w:rsidR="00EE7301" w:rsidRDefault="00EE7301" w:rsidP="001F6481"/>
    <w:p w:rsidR="00B014D8" w:rsidRDefault="00B014D8" w:rsidP="001F6481">
      <w:r>
        <w:t>Стоит отметить, что при интеграции с «1С: Электронное обучение. Веб-кабинет преподавателя и студента», функциональные возможности расширяются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8896"/>
      </w:tblGrid>
      <w:tr w:rsidR="00077E93" w:rsidRPr="00236BA4" w:rsidTr="00FC5AF6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077E93" w:rsidRPr="00236BA4" w:rsidRDefault="00077E93" w:rsidP="00FC5AF6">
            <w:pPr>
              <w:pStyle w:val="a3"/>
              <w:jc w:val="center"/>
              <w:rPr>
                <w:b/>
              </w:rPr>
            </w:pPr>
            <w:r w:rsidRPr="00236BA4">
              <w:rPr>
                <w:b/>
              </w:rPr>
              <w:t>№</w:t>
            </w:r>
          </w:p>
        </w:tc>
        <w:tc>
          <w:tcPr>
            <w:tcW w:w="8896" w:type="dxa"/>
            <w:shd w:val="clear" w:color="auto" w:fill="D9D9D9" w:themeFill="background1" w:themeFillShade="D9"/>
            <w:vAlign w:val="center"/>
          </w:tcPr>
          <w:p w:rsidR="00077E93" w:rsidRPr="00236BA4" w:rsidRDefault="00BF5659" w:rsidP="00BF5659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Дополнительные ф</w:t>
            </w:r>
            <w:r w:rsidR="00077E93" w:rsidRPr="00236BA4">
              <w:rPr>
                <w:b/>
              </w:rPr>
              <w:t>ункциональная возможност</w:t>
            </w:r>
            <w:r>
              <w:rPr>
                <w:b/>
              </w:rPr>
              <w:t>и</w:t>
            </w:r>
          </w:p>
        </w:tc>
      </w:tr>
      <w:tr w:rsidR="00077E93" w:rsidTr="00FC5AF6">
        <w:tc>
          <w:tcPr>
            <w:tcW w:w="675" w:type="dxa"/>
            <w:vAlign w:val="center"/>
          </w:tcPr>
          <w:p w:rsidR="00077E93" w:rsidRDefault="00077E93" w:rsidP="00FC5AF6">
            <w:pPr>
              <w:pStyle w:val="a3"/>
              <w:jc w:val="center"/>
            </w:pPr>
            <w:r>
              <w:t>1</w:t>
            </w:r>
          </w:p>
        </w:tc>
        <w:tc>
          <w:tcPr>
            <w:tcW w:w="8896" w:type="dxa"/>
          </w:tcPr>
          <w:p w:rsidR="00077E93" w:rsidRPr="00BF5659" w:rsidRDefault="00AF1A84" w:rsidP="00FC5AF6">
            <w:pPr>
              <w:pStyle w:val="a3"/>
            </w:pPr>
            <w:r>
              <w:t xml:space="preserve">Экспорт электронных ресурсов в формат </w:t>
            </w:r>
            <w:r>
              <w:rPr>
                <w:lang w:val="en-US"/>
              </w:rPr>
              <w:t>HTML</w:t>
            </w:r>
          </w:p>
        </w:tc>
      </w:tr>
      <w:tr w:rsidR="00077E93" w:rsidTr="00FC5AF6">
        <w:tc>
          <w:tcPr>
            <w:tcW w:w="675" w:type="dxa"/>
            <w:vAlign w:val="center"/>
          </w:tcPr>
          <w:p w:rsidR="00077E93" w:rsidRDefault="00077E93" w:rsidP="00FC5AF6">
            <w:pPr>
              <w:pStyle w:val="a3"/>
              <w:jc w:val="center"/>
            </w:pPr>
            <w:r>
              <w:t>2</w:t>
            </w:r>
          </w:p>
        </w:tc>
        <w:tc>
          <w:tcPr>
            <w:tcW w:w="8896" w:type="dxa"/>
          </w:tcPr>
          <w:p w:rsidR="00077E93" w:rsidRDefault="00BF5659" w:rsidP="00FC5AF6">
            <w:pPr>
              <w:pStyle w:val="a3"/>
            </w:pPr>
            <w:r>
              <w:t>Управление пользователями</w:t>
            </w:r>
          </w:p>
        </w:tc>
      </w:tr>
      <w:tr w:rsidR="00077E93" w:rsidTr="00FC5AF6">
        <w:tc>
          <w:tcPr>
            <w:tcW w:w="675" w:type="dxa"/>
            <w:vAlign w:val="center"/>
          </w:tcPr>
          <w:p w:rsidR="00077E93" w:rsidRDefault="00077E93" w:rsidP="00FC5AF6">
            <w:pPr>
              <w:pStyle w:val="a3"/>
              <w:jc w:val="center"/>
            </w:pPr>
            <w:r>
              <w:t>3</w:t>
            </w:r>
          </w:p>
        </w:tc>
        <w:tc>
          <w:tcPr>
            <w:tcW w:w="8896" w:type="dxa"/>
          </w:tcPr>
          <w:p w:rsidR="00077E93" w:rsidRDefault="00715573" w:rsidP="00FC5AF6">
            <w:pPr>
              <w:pStyle w:val="a3"/>
            </w:pPr>
            <w:r>
              <w:t>Формирование групп пользователей</w:t>
            </w:r>
          </w:p>
        </w:tc>
      </w:tr>
      <w:tr w:rsidR="0078278A" w:rsidTr="00FC5AF6">
        <w:tc>
          <w:tcPr>
            <w:tcW w:w="675" w:type="dxa"/>
            <w:vAlign w:val="center"/>
          </w:tcPr>
          <w:p w:rsidR="0078278A" w:rsidRDefault="0078278A" w:rsidP="00FC5AF6">
            <w:pPr>
              <w:pStyle w:val="a3"/>
              <w:jc w:val="center"/>
            </w:pPr>
            <w:r>
              <w:t>4</w:t>
            </w:r>
          </w:p>
        </w:tc>
        <w:tc>
          <w:tcPr>
            <w:tcW w:w="8896" w:type="dxa"/>
          </w:tcPr>
          <w:p w:rsidR="0078278A" w:rsidRDefault="0078278A" w:rsidP="00FC5AF6">
            <w:pPr>
              <w:pStyle w:val="a3"/>
            </w:pPr>
            <w:r>
              <w:t>Доступ к материалам с мобильных устройств</w:t>
            </w:r>
          </w:p>
        </w:tc>
      </w:tr>
    </w:tbl>
    <w:p w:rsidR="00B014D8" w:rsidRDefault="00B014D8" w:rsidP="001F6481"/>
    <w:p w:rsidR="00077E93" w:rsidRDefault="00077E93" w:rsidP="001F6481">
      <w:r>
        <w:t>Стоимость</w:t>
      </w:r>
      <w:r w:rsidR="00E5494E">
        <w:t xml:space="preserve"> обоих программных продуктов указано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A91042" w:rsidTr="00FC5AF6">
        <w:tc>
          <w:tcPr>
            <w:tcW w:w="3295" w:type="dxa"/>
            <w:shd w:val="clear" w:color="auto" w:fill="D9D9D9" w:themeFill="background1" w:themeFillShade="D9"/>
          </w:tcPr>
          <w:p w:rsidR="00A91042" w:rsidRPr="006F7F82" w:rsidRDefault="00A91042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A91042" w:rsidRPr="006F7F82" w:rsidRDefault="00A91042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A91042" w:rsidRPr="006F7F82" w:rsidRDefault="00A91042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A91042" w:rsidTr="00FC5AF6">
        <w:tc>
          <w:tcPr>
            <w:tcW w:w="3295" w:type="dxa"/>
            <w:vAlign w:val="center"/>
          </w:tcPr>
          <w:p w:rsidR="00A91042" w:rsidRDefault="00BE2F3E" w:rsidP="00FC5AF6">
            <w:pPr>
              <w:pStyle w:val="a3"/>
            </w:pPr>
            <w:r>
              <w:t>1С: Электронное обучение. Образовательная организация</w:t>
            </w:r>
          </w:p>
        </w:tc>
        <w:tc>
          <w:tcPr>
            <w:tcW w:w="2868" w:type="dxa"/>
            <w:vAlign w:val="center"/>
          </w:tcPr>
          <w:p w:rsidR="00A91042" w:rsidRDefault="00A91042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A91042" w:rsidRDefault="00BE2F3E" w:rsidP="00FC5AF6">
            <w:pPr>
              <w:pStyle w:val="a3"/>
              <w:jc w:val="center"/>
            </w:pPr>
            <w:r>
              <w:t>48 000</w:t>
            </w:r>
          </w:p>
        </w:tc>
      </w:tr>
      <w:tr w:rsidR="00A91042" w:rsidTr="00FC5AF6">
        <w:tc>
          <w:tcPr>
            <w:tcW w:w="3295" w:type="dxa"/>
            <w:vAlign w:val="center"/>
          </w:tcPr>
          <w:p w:rsidR="00A91042" w:rsidRDefault="00BE2F3E" w:rsidP="00BE2F3E">
            <w:pPr>
              <w:pStyle w:val="a3"/>
            </w:pPr>
            <w:r>
              <w:t>1С: Электронное обучение. Веб-кабинет преподавателя и студента</w:t>
            </w:r>
          </w:p>
        </w:tc>
        <w:tc>
          <w:tcPr>
            <w:tcW w:w="2868" w:type="dxa"/>
            <w:vAlign w:val="center"/>
          </w:tcPr>
          <w:p w:rsidR="00A91042" w:rsidRDefault="00BE2F3E" w:rsidP="00FC5AF6">
            <w:pPr>
              <w:pStyle w:val="a3"/>
              <w:jc w:val="center"/>
            </w:pPr>
            <w:r>
              <w:t>1</w:t>
            </w:r>
            <w:r w:rsidR="00A91042">
              <w:t xml:space="preserve"> шт.</w:t>
            </w:r>
          </w:p>
        </w:tc>
        <w:tc>
          <w:tcPr>
            <w:tcW w:w="3408" w:type="dxa"/>
            <w:vAlign w:val="center"/>
          </w:tcPr>
          <w:p w:rsidR="00A91042" w:rsidRDefault="00BE2F3E" w:rsidP="00BE2F3E">
            <w:pPr>
              <w:pStyle w:val="a3"/>
              <w:jc w:val="center"/>
            </w:pPr>
            <w:r>
              <w:t>6 300</w:t>
            </w:r>
          </w:p>
        </w:tc>
      </w:tr>
      <w:tr w:rsidR="00A91042" w:rsidTr="00FC5AF6">
        <w:tc>
          <w:tcPr>
            <w:tcW w:w="6163" w:type="dxa"/>
            <w:gridSpan w:val="2"/>
            <w:shd w:val="clear" w:color="auto" w:fill="D9D9D9" w:themeFill="background1" w:themeFillShade="D9"/>
          </w:tcPr>
          <w:p w:rsidR="00A91042" w:rsidRPr="00B73D23" w:rsidRDefault="00A91042" w:rsidP="00FC5AF6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A91042" w:rsidRDefault="00E02B27" w:rsidP="00FC5AF6">
            <w:pPr>
              <w:pStyle w:val="a3"/>
              <w:jc w:val="center"/>
            </w:pPr>
            <w:r>
              <w:t>54 300</w:t>
            </w:r>
          </w:p>
        </w:tc>
      </w:tr>
    </w:tbl>
    <w:p w:rsidR="005A17D7" w:rsidRDefault="005A17D7" w:rsidP="00B014D8"/>
    <w:p w:rsidR="00B014D8" w:rsidRDefault="00B014D8" w:rsidP="00B014D8">
      <w:r>
        <w:t>Проанализируем «1С: Электронное обучение. Образовательная организация» на предмет соответствия поставленным задачам</w:t>
      </w:r>
      <w:r w:rsidR="00F12237">
        <w:t xml:space="preserve">. </w:t>
      </w:r>
      <w:r>
        <w:t>Полученный результат приведён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B014D8" w:rsidTr="00FC5AF6">
        <w:tc>
          <w:tcPr>
            <w:tcW w:w="675" w:type="dxa"/>
            <w:shd w:val="clear" w:color="auto" w:fill="D9D9D9" w:themeFill="background1" w:themeFillShade="D9"/>
          </w:tcPr>
          <w:p w:rsidR="00B014D8" w:rsidRPr="00071B04" w:rsidRDefault="00B014D8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B014D8" w:rsidRPr="00071B04" w:rsidRDefault="00B014D8" w:rsidP="00FC5AF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B014D8" w:rsidRPr="00B703BC" w:rsidRDefault="00B014D8" w:rsidP="00FC5AF6">
            <w:pPr>
              <w:pStyle w:val="a3"/>
              <w:jc w:val="center"/>
              <w:rPr>
                <w:b/>
              </w:rPr>
            </w:pPr>
            <w:r w:rsidRPr="00B703BC">
              <w:rPr>
                <w:b/>
              </w:rPr>
              <w:t>1С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B014D8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F95C8A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 xml:space="preserve">исания (групп, звонков, </w:t>
            </w:r>
            <w:r>
              <w:rPr>
                <w:shd w:val="clear" w:color="auto" w:fill="FFFFFF"/>
              </w:rPr>
              <w:lastRenderedPageBreak/>
              <w:t>обедов).</w:t>
            </w:r>
          </w:p>
        </w:tc>
        <w:tc>
          <w:tcPr>
            <w:tcW w:w="2971" w:type="dxa"/>
            <w:vAlign w:val="center"/>
          </w:tcPr>
          <w:p w:rsidR="00B014D8" w:rsidRPr="00BC7216" w:rsidRDefault="00BC7216" w:rsidP="00FC5AF6">
            <w:pPr>
              <w:pStyle w:val="a3"/>
              <w:jc w:val="center"/>
            </w:pPr>
            <w:r>
              <w:lastRenderedPageBreak/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4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B014D8" w:rsidRDefault="00AC2C30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B014D8" w:rsidRDefault="00AC2C30" w:rsidP="00FC5AF6">
            <w:pPr>
              <w:pStyle w:val="a3"/>
              <w:jc w:val="center"/>
            </w:pPr>
            <w:r>
              <w:t>+</w:t>
            </w:r>
          </w:p>
        </w:tc>
      </w:tr>
      <w:tr w:rsidR="00B014D8" w:rsidTr="00FC5AF6">
        <w:tc>
          <w:tcPr>
            <w:tcW w:w="675" w:type="dxa"/>
            <w:vAlign w:val="center"/>
          </w:tcPr>
          <w:p w:rsidR="00B014D8" w:rsidRPr="00CA6134" w:rsidRDefault="00B014D8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B014D8" w:rsidRPr="00CA6134" w:rsidRDefault="00B014D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</w:t>
            </w:r>
            <w:r w:rsidRPr="00CA6134">
              <w:rPr>
                <w:shd w:val="clear" w:color="auto" w:fill="FFFFFF"/>
              </w:rPr>
              <w:t>повещение по электронной почте.</w:t>
            </w:r>
          </w:p>
        </w:tc>
        <w:tc>
          <w:tcPr>
            <w:tcW w:w="2971" w:type="dxa"/>
            <w:vAlign w:val="center"/>
          </w:tcPr>
          <w:p w:rsidR="00B014D8" w:rsidRDefault="00264079" w:rsidP="00FC5AF6">
            <w:pPr>
              <w:pStyle w:val="a3"/>
              <w:jc w:val="center"/>
            </w:pPr>
            <w:r>
              <w:t>+</w:t>
            </w:r>
          </w:p>
        </w:tc>
      </w:tr>
    </w:tbl>
    <w:p w:rsidR="00B014D8" w:rsidRDefault="00B014D8" w:rsidP="00B014D8"/>
    <w:p w:rsidR="00B014D8" w:rsidRDefault="00B014D8" w:rsidP="00B014D8">
      <w:r>
        <w:t>По результатам сравнения следует вывод о том, что «</w:t>
      </w:r>
      <w:r w:rsidR="00461DC8">
        <w:t>1С: Электронное обучение. Образовательная организация</w:t>
      </w:r>
      <w:r>
        <w:t xml:space="preserve">» </w:t>
      </w:r>
      <w:r w:rsidR="00461DC8">
        <w:t>максимально подходит только для  выполнения поставленных задач</w:t>
      </w:r>
      <w:r>
        <w:t>.</w:t>
      </w:r>
      <w:r w:rsidR="00461DC8">
        <w:t xml:space="preserve"> Однако при условии, </w:t>
      </w:r>
      <w:r w:rsidR="00213411">
        <w:t>что «1С: Электронное обучение. Образовательная организация» и «1С: Электронное обучение. Веб-кабинет преподавателя и студента»</w:t>
      </w:r>
      <w:r w:rsidR="002C5648">
        <w:t>, и «1С: Колледж»</w:t>
      </w:r>
      <w:r w:rsidR="00213411">
        <w:t xml:space="preserve"> интегрированы между собой.</w:t>
      </w:r>
    </w:p>
    <w:p w:rsidR="00516662" w:rsidRDefault="00516662" w:rsidP="00B014D8">
      <w:r>
        <w:t>Однако итоговая стоимость приведена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5"/>
        <w:gridCol w:w="2868"/>
        <w:gridCol w:w="3408"/>
      </w:tblGrid>
      <w:tr w:rsidR="00172124" w:rsidTr="00FC5AF6">
        <w:tc>
          <w:tcPr>
            <w:tcW w:w="3295" w:type="dxa"/>
            <w:shd w:val="clear" w:color="auto" w:fill="D9D9D9" w:themeFill="background1" w:themeFillShade="D9"/>
          </w:tcPr>
          <w:p w:rsidR="00172124" w:rsidRPr="006F7F82" w:rsidRDefault="00172124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Продукт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:rsidR="00172124" w:rsidRPr="006F7F82" w:rsidRDefault="00172124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Количество</w:t>
            </w:r>
          </w:p>
        </w:tc>
        <w:tc>
          <w:tcPr>
            <w:tcW w:w="3408" w:type="dxa"/>
            <w:shd w:val="clear" w:color="auto" w:fill="D9D9D9" w:themeFill="background1" w:themeFillShade="D9"/>
          </w:tcPr>
          <w:p w:rsidR="00172124" w:rsidRPr="006F7F82" w:rsidRDefault="00172124" w:rsidP="00FC5AF6">
            <w:pPr>
              <w:pStyle w:val="a3"/>
              <w:jc w:val="center"/>
              <w:rPr>
                <w:b/>
              </w:rPr>
            </w:pPr>
            <w:r w:rsidRPr="006F7F82">
              <w:rPr>
                <w:b/>
              </w:rPr>
              <w:t>Стоимость</w:t>
            </w:r>
            <w:r>
              <w:rPr>
                <w:b/>
              </w:rPr>
              <w:t xml:space="preserve"> (в руб.)</w:t>
            </w:r>
          </w:p>
        </w:tc>
      </w:tr>
      <w:tr w:rsidR="00172124" w:rsidTr="00FC5AF6">
        <w:tc>
          <w:tcPr>
            <w:tcW w:w="3295" w:type="dxa"/>
            <w:vAlign w:val="center"/>
          </w:tcPr>
          <w:p w:rsidR="00172124" w:rsidRDefault="00172124" w:rsidP="00FC5AF6">
            <w:pPr>
              <w:pStyle w:val="a3"/>
            </w:pPr>
            <w:r>
              <w:t>1С: Колледж</w:t>
            </w:r>
          </w:p>
        </w:tc>
        <w:tc>
          <w:tcPr>
            <w:tcW w:w="286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58 000</w:t>
            </w:r>
          </w:p>
        </w:tc>
      </w:tr>
      <w:tr w:rsidR="00E0579C" w:rsidTr="00FC5AF6">
        <w:tc>
          <w:tcPr>
            <w:tcW w:w="3295" w:type="dxa"/>
            <w:vAlign w:val="center"/>
          </w:tcPr>
          <w:p w:rsidR="00E0579C" w:rsidRDefault="00E0579C" w:rsidP="00FC5AF6">
            <w:pPr>
              <w:pStyle w:val="a3"/>
            </w:pPr>
            <w:r>
              <w:t>1С: Электронное обучение. Образовательная организация</w:t>
            </w:r>
          </w:p>
        </w:tc>
        <w:tc>
          <w:tcPr>
            <w:tcW w:w="2868" w:type="dxa"/>
            <w:vAlign w:val="center"/>
          </w:tcPr>
          <w:p w:rsidR="00E0579C" w:rsidRDefault="00E0579C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E0579C" w:rsidRDefault="00E0579C" w:rsidP="00FC5AF6">
            <w:pPr>
              <w:pStyle w:val="a3"/>
              <w:jc w:val="center"/>
            </w:pPr>
            <w:r>
              <w:t>48 000</w:t>
            </w:r>
          </w:p>
        </w:tc>
      </w:tr>
      <w:tr w:rsidR="00E0579C" w:rsidTr="00FC5AF6">
        <w:tc>
          <w:tcPr>
            <w:tcW w:w="3295" w:type="dxa"/>
            <w:vAlign w:val="center"/>
          </w:tcPr>
          <w:p w:rsidR="00E0579C" w:rsidRDefault="00E0579C" w:rsidP="00FC5AF6">
            <w:pPr>
              <w:pStyle w:val="a3"/>
            </w:pPr>
            <w:r>
              <w:t>1С: Электронное обучение. Веб-кабинет преподавателя и студента</w:t>
            </w:r>
          </w:p>
        </w:tc>
        <w:tc>
          <w:tcPr>
            <w:tcW w:w="2868" w:type="dxa"/>
            <w:vAlign w:val="center"/>
          </w:tcPr>
          <w:p w:rsidR="00E0579C" w:rsidRDefault="00E0579C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E0579C" w:rsidRDefault="00E0579C" w:rsidP="00FC5AF6">
            <w:pPr>
              <w:pStyle w:val="a3"/>
              <w:jc w:val="center"/>
            </w:pPr>
            <w:r>
              <w:t>6 300</w:t>
            </w:r>
          </w:p>
        </w:tc>
      </w:tr>
      <w:tr w:rsidR="00172124" w:rsidTr="00FC5AF6">
        <w:tc>
          <w:tcPr>
            <w:tcW w:w="3295" w:type="dxa"/>
            <w:vAlign w:val="center"/>
          </w:tcPr>
          <w:p w:rsidR="00172124" w:rsidRDefault="00172124" w:rsidP="00FC5AF6">
            <w:pPr>
              <w:pStyle w:val="a3"/>
            </w:pPr>
            <w:r>
              <w:t>Клиентская лицензия на 10 р.м. 1С:Предпр.8</w:t>
            </w:r>
          </w:p>
        </w:tc>
        <w:tc>
          <w:tcPr>
            <w:tcW w:w="286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41 400</w:t>
            </w:r>
          </w:p>
        </w:tc>
      </w:tr>
      <w:tr w:rsidR="00172124" w:rsidTr="00FC5AF6">
        <w:tc>
          <w:tcPr>
            <w:tcW w:w="3295" w:type="dxa"/>
            <w:vAlign w:val="center"/>
          </w:tcPr>
          <w:p w:rsidR="00172124" w:rsidRDefault="00172124" w:rsidP="00FC5AF6">
            <w:pPr>
              <w:pStyle w:val="a3"/>
            </w:pPr>
            <w:r>
              <w:t>1С:Предприятие 8.2. Лицензия на сервер</w:t>
            </w:r>
          </w:p>
        </w:tc>
        <w:tc>
          <w:tcPr>
            <w:tcW w:w="286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1 шт.</w:t>
            </w:r>
          </w:p>
        </w:tc>
        <w:tc>
          <w:tcPr>
            <w:tcW w:w="3408" w:type="dxa"/>
            <w:vAlign w:val="center"/>
          </w:tcPr>
          <w:p w:rsidR="00172124" w:rsidRDefault="00172124" w:rsidP="00FC5AF6">
            <w:pPr>
              <w:pStyle w:val="a3"/>
              <w:jc w:val="center"/>
            </w:pPr>
            <w:r>
              <w:t>50 400</w:t>
            </w:r>
          </w:p>
        </w:tc>
      </w:tr>
      <w:tr w:rsidR="00172124" w:rsidTr="00FC5AF6">
        <w:tc>
          <w:tcPr>
            <w:tcW w:w="6163" w:type="dxa"/>
            <w:gridSpan w:val="2"/>
            <w:shd w:val="clear" w:color="auto" w:fill="D9D9D9" w:themeFill="background1" w:themeFillShade="D9"/>
          </w:tcPr>
          <w:p w:rsidR="00172124" w:rsidRPr="00B73D23" w:rsidRDefault="00172124" w:rsidP="00FC5AF6">
            <w:pPr>
              <w:pStyle w:val="a3"/>
              <w:rPr>
                <w:b/>
              </w:rPr>
            </w:pPr>
            <w:r w:rsidRPr="00B73D23">
              <w:rPr>
                <w:b/>
              </w:rPr>
              <w:t>Итого:</w:t>
            </w:r>
          </w:p>
        </w:tc>
        <w:tc>
          <w:tcPr>
            <w:tcW w:w="3408" w:type="dxa"/>
            <w:vAlign w:val="center"/>
          </w:tcPr>
          <w:p w:rsidR="00172124" w:rsidRDefault="00345D40" w:rsidP="00FC5AF6">
            <w:pPr>
              <w:pStyle w:val="a3"/>
              <w:jc w:val="center"/>
            </w:pPr>
            <w:r>
              <w:t>204 100</w:t>
            </w:r>
          </w:p>
        </w:tc>
      </w:tr>
    </w:tbl>
    <w:p w:rsidR="00516662" w:rsidRDefault="00516662" w:rsidP="00B014D8"/>
    <w:p w:rsidR="00CC5C3E" w:rsidRDefault="00CC5C3E" w:rsidP="00B014D8">
      <w:r>
        <w:t>В свою очередь, в данную стоимость не входят затраты на оборудование и специалиста, отвечающего за сопровождение.</w:t>
      </w:r>
    </w:p>
    <w:p w:rsidR="00CC5C3E" w:rsidRDefault="00CC5C3E" w:rsidP="00B014D8"/>
    <w:p w:rsidR="0031355C" w:rsidRDefault="00EE7D8A" w:rsidP="0031355C">
      <w:pPr>
        <w:pStyle w:val="2"/>
      </w:pPr>
      <w:r>
        <w:rPr>
          <w:shd w:val="clear" w:color="auto" w:fill="FFFFFF"/>
        </w:rPr>
        <w:t>2.4</w:t>
      </w:r>
      <w:r w:rsidR="00C74DF0">
        <w:t xml:space="preserve">.2 </w:t>
      </w:r>
      <w:r w:rsidR="0031355C">
        <w:t>МРКО</w:t>
      </w:r>
    </w:p>
    <w:p w:rsidR="009D5E79" w:rsidRDefault="009D5E79" w:rsidP="0031355C">
      <w:r>
        <w:t>Московский регистр качества образования – представляет собой электронный журнал, который предназначен</w:t>
      </w:r>
      <w:r w:rsidR="00261718">
        <w:t xml:space="preserve"> для использования в школах.</w:t>
      </w:r>
    </w:p>
    <w:p w:rsidR="00261718" w:rsidRDefault="00A7215E" w:rsidP="0031355C">
      <w:r>
        <w:lastRenderedPageBreak/>
        <w:t>Исходя из этого, анализ данного программного продукта не является целесообразным.</w:t>
      </w:r>
    </w:p>
    <w:p w:rsidR="00372FF4" w:rsidRDefault="00EE7D8A" w:rsidP="008D07CB">
      <w:pPr>
        <w:pStyle w:val="2"/>
      </w:pPr>
      <w:r>
        <w:rPr>
          <w:shd w:val="clear" w:color="auto" w:fill="FFFFFF"/>
        </w:rPr>
        <w:t>2.4.</w:t>
      </w:r>
      <w:r w:rsidR="00EB5CEB">
        <w:t xml:space="preserve">3 </w:t>
      </w:r>
      <w:r w:rsidR="00A454F3">
        <w:t xml:space="preserve">АСУ </w:t>
      </w:r>
      <w:r w:rsidR="00585822">
        <w:t>«</w:t>
      </w:r>
      <w:r w:rsidR="00A454F3">
        <w:t>СПРУТ</w:t>
      </w:r>
      <w:r w:rsidR="00585822">
        <w:t>»</w:t>
      </w:r>
    </w:p>
    <w:p w:rsidR="00F1502E" w:rsidRDefault="00585822" w:rsidP="001F6481">
      <w:r>
        <w:t>АСУ «СПРУТ» (</w:t>
      </w:r>
      <w:r w:rsidR="001072A2">
        <w:t>Автоматизированная система управления «СПРУТ»</w:t>
      </w:r>
      <w:r>
        <w:t>)</w:t>
      </w:r>
      <w:r w:rsidR="001072A2">
        <w:t xml:space="preserve"> является </w:t>
      </w:r>
      <w:r w:rsidR="00C24D7D">
        <w:t>программным решением для учебных заведений среднего и высшего профессионального образования</w:t>
      </w:r>
      <w:r w:rsidR="00A57ECF">
        <w:t xml:space="preserve">. </w:t>
      </w:r>
      <w:r w:rsidR="0018431D">
        <w:t xml:space="preserve">Разрабатываемое и сопровождаемое АПР «Интеллект </w:t>
      </w:r>
      <w:r w:rsidR="0018431D">
        <w:rPr>
          <w:lang w:val="en-US"/>
        </w:rPr>
        <w:t>XXI</w:t>
      </w:r>
      <w:r w:rsidR="0018431D" w:rsidRPr="0018431D">
        <w:t xml:space="preserve"> </w:t>
      </w:r>
      <w:r w:rsidR="0018431D">
        <w:t xml:space="preserve">век» (Ассоциацией программистов России «Интеллект </w:t>
      </w:r>
      <w:r w:rsidR="0018431D">
        <w:rPr>
          <w:lang w:val="en-US"/>
        </w:rPr>
        <w:t>XXI</w:t>
      </w:r>
      <w:r w:rsidR="0018431D" w:rsidRPr="0018431D">
        <w:t xml:space="preserve"> </w:t>
      </w:r>
      <w:r w:rsidR="0018431D">
        <w:t>век»)</w:t>
      </w:r>
      <w:r w:rsidR="00C24D7D">
        <w:t>. Так же стоит отметить, что данная сист</w:t>
      </w:r>
      <w:r w:rsidR="00F1502E">
        <w:t>ема используется непосредственно в университете ФГБОУ ВО «МГУТУ им. К.Г. Разумовского (ПКУ)».</w:t>
      </w:r>
    </w:p>
    <w:p w:rsidR="00F1502E" w:rsidRDefault="00F1502E" w:rsidP="001F6481">
      <w:r>
        <w:t>В состав АСУ «СПРУТ» входят следующие подсистемы:</w:t>
      </w:r>
    </w:p>
    <w:p w:rsidR="001F6481" w:rsidRDefault="00540A54" w:rsidP="00B825ED">
      <w:pPr>
        <w:pStyle w:val="a9"/>
        <w:numPr>
          <w:ilvl w:val="0"/>
          <w:numId w:val="33"/>
        </w:numPr>
      </w:pPr>
      <w:r>
        <w:t>подсистема «Студент»,</w:t>
      </w:r>
    </w:p>
    <w:p w:rsidR="00540A54" w:rsidRDefault="00540A54" w:rsidP="00B825ED">
      <w:pPr>
        <w:pStyle w:val="a9"/>
        <w:numPr>
          <w:ilvl w:val="0"/>
          <w:numId w:val="33"/>
        </w:numPr>
      </w:pPr>
      <w:r>
        <w:t>подсистема «Расписание»,</w:t>
      </w:r>
    </w:p>
    <w:p w:rsidR="00540A54" w:rsidRDefault="00540A54" w:rsidP="00B825ED">
      <w:pPr>
        <w:pStyle w:val="a9"/>
        <w:numPr>
          <w:ilvl w:val="0"/>
          <w:numId w:val="33"/>
        </w:numPr>
      </w:pPr>
      <w:r>
        <w:t>подсистема «Тестирование»,</w:t>
      </w:r>
    </w:p>
    <w:p w:rsidR="00540A54" w:rsidRDefault="00EB298A" w:rsidP="00B825ED">
      <w:pPr>
        <w:pStyle w:val="a9"/>
        <w:numPr>
          <w:ilvl w:val="0"/>
          <w:numId w:val="33"/>
        </w:numPr>
      </w:pPr>
      <w:r>
        <w:t>подсистема «Библиотека»,</w:t>
      </w:r>
    </w:p>
    <w:p w:rsidR="00EB298A" w:rsidRDefault="00EB298A" w:rsidP="00B825ED">
      <w:pPr>
        <w:pStyle w:val="a9"/>
        <w:numPr>
          <w:ilvl w:val="0"/>
          <w:numId w:val="33"/>
        </w:numPr>
      </w:pPr>
      <w:r>
        <w:t>подсистема «Документооборот»,</w:t>
      </w:r>
    </w:p>
    <w:p w:rsidR="00EB298A" w:rsidRDefault="00EB298A" w:rsidP="00B825ED">
      <w:pPr>
        <w:pStyle w:val="a9"/>
        <w:numPr>
          <w:ilvl w:val="0"/>
          <w:numId w:val="33"/>
        </w:numPr>
      </w:pPr>
      <w:r>
        <w:t>подсистема «Планирование».</w:t>
      </w:r>
    </w:p>
    <w:p w:rsidR="000C36BC" w:rsidRDefault="000C36BC" w:rsidP="00E86021">
      <w:r>
        <w:t>Описание функциональных</w:t>
      </w:r>
      <w:r w:rsidR="00116298">
        <w:t xml:space="preserve"> возможностей</w:t>
      </w:r>
      <w:r>
        <w:t xml:space="preserve"> подсистем приведено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6486"/>
      </w:tblGrid>
      <w:tr w:rsidR="004E0B18" w:rsidTr="004E0B18">
        <w:tc>
          <w:tcPr>
            <w:tcW w:w="675" w:type="dxa"/>
            <w:shd w:val="clear" w:color="auto" w:fill="D9D9D9" w:themeFill="background1" w:themeFillShade="D9"/>
          </w:tcPr>
          <w:p w:rsidR="004E0B18" w:rsidRPr="004E0B18" w:rsidRDefault="004E0B18" w:rsidP="00246FB0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4E0B18" w:rsidRPr="00246FB0" w:rsidRDefault="004E0B18" w:rsidP="00246FB0">
            <w:pPr>
              <w:pStyle w:val="a3"/>
              <w:jc w:val="center"/>
              <w:rPr>
                <w:b/>
              </w:rPr>
            </w:pPr>
            <w:r w:rsidRPr="00246FB0">
              <w:rPr>
                <w:b/>
              </w:rPr>
              <w:t>Подсистема</w:t>
            </w:r>
          </w:p>
        </w:tc>
        <w:tc>
          <w:tcPr>
            <w:tcW w:w="6486" w:type="dxa"/>
            <w:shd w:val="clear" w:color="auto" w:fill="D9D9D9" w:themeFill="background1" w:themeFillShade="D9"/>
          </w:tcPr>
          <w:p w:rsidR="004E0B18" w:rsidRPr="00246FB0" w:rsidRDefault="004E0B18" w:rsidP="00246FB0">
            <w:pPr>
              <w:pStyle w:val="a3"/>
              <w:jc w:val="center"/>
              <w:rPr>
                <w:b/>
              </w:rPr>
            </w:pPr>
            <w:r w:rsidRPr="00246FB0">
              <w:rPr>
                <w:b/>
              </w:rPr>
              <w:t>Функциональные возможности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 xml:space="preserve">Студент </w:t>
            </w:r>
          </w:p>
        </w:tc>
        <w:tc>
          <w:tcPr>
            <w:tcW w:w="6486" w:type="dxa"/>
          </w:tcPr>
          <w:p w:rsidR="004E0B18" w:rsidRDefault="004E0B18" w:rsidP="0026385A">
            <w:pPr>
              <w:pStyle w:val="a3"/>
            </w:pPr>
            <w:r>
              <w:t>Включает в себя:</w:t>
            </w:r>
          </w:p>
          <w:p w:rsidR="004E0B18" w:rsidRDefault="004E0B18" w:rsidP="00B825ED">
            <w:pPr>
              <w:pStyle w:val="a3"/>
              <w:numPr>
                <w:ilvl w:val="0"/>
                <w:numId w:val="34"/>
              </w:numPr>
            </w:pPr>
            <w:r>
              <w:t>сбор и хранение информации о студенте от момента поступления до выдачи диплома,</w:t>
            </w:r>
          </w:p>
          <w:p w:rsidR="004E0B18" w:rsidRDefault="004E0B18" w:rsidP="00B825ED">
            <w:pPr>
              <w:pStyle w:val="a3"/>
              <w:numPr>
                <w:ilvl w:val="0"/>
                <w:numId w:val="34"/>
              </w:numPr>
            </w:pPr>
            <w:r>
              <w:t>вывод на печать всех необходимых отчётов.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Расписание</w:t>
            </w:r>
          </w:p>
        </w:tc>
        <w:tc>
          <w:tcPr>
            <w:tcW w:w="6486" w:type="dxa"/>
          </w:tcPr>
          <w:p w:rsidR="004E0B18" w:rsidRDefault="004E0B18" w:rsidP="0026385A">
            <w:pPr>
              <w:pStyle w:val="a3"/>
            </w:pPr>
            <w:r>
              <w:t>Включает в себя: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ведение базы данных преподавателей,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ведение базы данных аудиторий,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составление расписания занятий студентов,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составление различных выписок для преподавателей, кафедр и аудиторий,</w:t>
            </w:r>
          </w:p>
          <w:p w:rsidR="004E0B18" w:rsidRDefault="004E0B18" w:rsidP="00B825ED">
            <w:pPr>
              <w:pStyle w:val="a3"/>
              <w:numPr>
                <w:ilvl w:val="0"/>
                <w:numId w:val="35"/>
              </w:numPr>
            </w:pPr>
            <w:r>
              <w:t>составлени</w:t>
            </w:r>
            <w:r w:rsidR="006B0384">
              <w:t>е</w:t>
            </w:r>
            <w:r>
              <w:t xml:space="preserve"> замен преподавателей и аудиторий.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t>3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Тестирование</w:t>
            </w:r>
          </w:p>
        </w:tc>
        <w:tc>
          <w:tcPr>
            <w:tcW w:w="6486" w:type="dxa"/>
          </w:tcPr>
          <w:p w:rsidR="004E0B18" w:rsidRDefault="006862D1" w:rsidP="00246FB0">
            <w:pPr>
              <w:pStyle w:val="a3"/>
            </w:pPr>
            <w:r>
              <w:t>Включает в себя:</w:t>
            </w:r>
          </w:p>
          <w:p w:rsidR="006862D1" w:rsidRDefault="006B0384" w:rsidP="00B825ED">
            <w:pPr>
              <w:pStyle w:val="a3"/>
              <w:numPr>
                <w:ilvl w:val="0"/>
                <w:numId w:val="36"/>
              </w:numPr>
            </w:pPr>
            <w:r>
              <w:t>ведение базы данных тестовых заданий</w:t>
            </w:r>
            <w:r w:rsidR="0085063C" w:rsidRPr="00751BD9">
              <w:t>;</w:t>
            </w:r>
          </w:p>
          <w:p w:rsidR="006B0384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lastRenderedPageBreak/>
              <w:t>автоматическое составление вариантов тестов с учётом смысловых групп и сложности тестовых заданий</w:t>
            </w:r>
            <w:r w:rsidRPr="0085063C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ведение тестирование в режиме обучения</w:t>
            </w:r>
            <w:r w:rsidRPr="000A1F01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ведение тестирования в режиме контроля</w:t>
            </w:r>
            <w:r w:rsidRPr="000A1F01"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автоматическую проверку результатов тестирования</w:t>
            </w:r>
            <w:r>
              <w:rPr>
                <w:lang w:val="en-US"/>
              </w:rPr>
              <w:t>;</w:t>
            </w:r>
          </w:p>
          <w:p w:rsidR="000A1F01" w:rsidRDefault="000A1F01" w:rsidP="00B825ED">
            <w:pPr>
              <w:pStyle w:val="a3"/>
              <w:numPr>
                <w:ilvl w:val="0"/>
                <w:numId w:val="36"/>
              </w:numPr>
            </w:pPr>
            <w:r>
              <w:t>формирование отчётных ведомостей по результатам тестирования.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4E0B18" w:rsidP="004E0B18">
            <w:pPr>
              <w:pStyle w:val="a3"/>
              <w:jc w:val="center"/>
            </w:pPr>
            <w:r>
              <w:lastRenderedPageBreak/>
              <w:t>4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Библиотека</w:t>
            </w:r>
          </w:p>
        </w:tc>
        <w:tc>
          <w:tcPr>
            <w:tcW w:w="6486" w:type="dxa"/>
          </w:tcPr>
          <w:p w:rsidR="004E0B18" w:rsidRDefault="00751BD9" w:rsidP="00246FB0">
            <w:pPr>
              <w:pStyle w:val="a3"/>
            </w:pPr>
            <w:r>
              <w:t>Включает в себя:</w:t>
            </w:r>
          </w:p>
          <w:p w:rsidR="00751BD9" w:rsidRDefault="00751BD9" w:rsidP="00B825ED">
            <w:pPr>
              <w:pStyle w:val="a3"/>
              <w:numPr>
                <w:ilvl w:val="0"/>
                <w:numId w:val="37"/>
              </w:numPr>
            </w:pPr>
            <w:r>
              <w:t>ведение базы данных библиотечного фонда</w:t>
            </w:r>
            <w:r w:rsidR="00ED29FA">
              <w:t>,</w:t>
            </w:r>
          </w:p>
          <w:p w:rsidR="00751BD9" w:rsidRDefault="00751BD9" w:rsidP="00B825ED">
            <w:pPr>
              <w:pStyle w:val="a3"/>
              <w:numPr>
                <w:ilvl w:val="0"/>
                <w:numId w:val="37"/>
              </w:numPr>
            </w:pPr>
            <w:r>
              <w:t>распределение книг по</w:t>
            </w:r>
            <w:r w:rsidR="00ED29FA">
              <w:t>,</w:t>
            </w:r>
            <w:r>
              <w:t xml:space="preserve"> кафедрам/дисциплинам</w:t>
            </w:r>
            <w:r w:rsidR="00ED29FA">
              <w:t>,</w:t>
            </w:r>
          </w:p>
          <w:p w:rsidR="002428B0" w:rsidRDefault="002428B0" w:rsidP="00B825ED">
            <w:pPr>
              <w:pStyle w:val="a3"/>
              <w:numPr>
                <w:ilvl w:val="0"/>
                <w:numId w:val="37"/>
              </w:numPr>
            </w:pPr>
            <w:r>
              <w:t>автоматизацию процесса выдачи/приёма книг</w:t>
            </w:r>
            <w:r w:rsidR="00ED29FA">
              <w:t>.</w:t>
            </w:r>
          </w:p>
        </w:tc>
      </w:tr>
      <w:tr w:rsidR="004E0B18" w:rsidTr="004E0B18">
        <w:tc>
          <w:tcPr>
            <w:tcW w:w="675" w:type="dxa"/>
            <w:vAlign w:val="center"/>
          </w:tcPr>
          <w:p w:rsidR="004E0B18" w:rsidRDefault="001C5F65" w:rsidP="004E0B18">
            <w:pPr>
              <w:pStyle w:val="a3"/>
              <w:jc w:val="center"/>
            </w:pPr>
            <w:r>
              <w:t>5</w:t>
            </w:r>
          </w:p>
        </w:tc>
        <w:tc>
          <w:tcPr>
            <w:tcW w:w="2410" w:type="dxa"/>
            <w:vAlign w:val="center"/>
          </w:tcPr>
          <w:p w:rsidR="004E0B18" w:rsidRDefault="004E0B18" w:rsidP="004E0B18">
            <w:pPr>
              <w:pStyle w:val="a3"/>
            </w:pPr>
            <w:r>
              <w:t>Планирование</w:t>
            </w:r>
          </w:p>
        </w:tc>
        <w:tc>
          <w:tcPr>
            <w:tcW w:w="6486" w:type="dxa"/>
          </w:tcPr>
          <w:p w:rsidR="004E0B18" w:rsidRDefault="00AF3CD3" w:rsidP="00246FB0">
            <w:pPr>
              <w:pStyle w:val="a3"/>
            </w:pPr>
            <w:r>
              <w:t>Включает в себя:</w:t>
            </w:r>
          </w:p>
          <w:p w:rsidR="00AF3CD3" w:rsidRDefault="0084451C" w:rsidP="00B825ED">
            <w:pPr>
              <w:pStyle w:val="a3"/>
              <w:numPr>
                <w:ilvl w:val="0"/>
                <w:numId w:val="38"/>
              </w:numPr>
            </w:pPr>
            <w:r>
              <w:t>прогнозирование фактической нагрузки на преподавателей</w:t>
            </w:r>
            <w:r w:rsidR="00F7081C">
              <w:t>,</w:t>
            </w:r>
          </w:p>
          <w:p w:rsidR="00F7081C" w:rsidRDefault="00F7081C" w:rsidP="00B825ED">
            <w:pPr>
              <w:pStyle w:val="a3"/>
              <w:numPr>
                <w:ilvl w:val="0"/>
                <w:numId w:val="38"/>
              </w:numPr>
            </w:pPr>
            <w:r>
              <w:t>прогнозирование расходов на зарплаты,</w:t>
            </w:r>
          </w:p>
          <w:p w:rsidR="00777AA3" w:rsidRDefault="00F7081C" w:rsidP="00B825ED">
            <w:pPr>
              <w:pStyle w:val="a3"/>
              <w:numPr>
                <w:ilvl w:val="0"/>
                <w:numId w:val="38"/>
              </w:numPr>
            </w:pPr>
            <w:r>
              <w:t>оптимальное распределение нагрузки.</w:t>
            </w:r>
          </w:p>
        </w:tc>
      </w:tr>
      <w:tr w:rsidR="001C5F65" w:rsidTr="004E0B18">
        <w:tc>
          <w:tcPr>
            <w:tcW w:w="675" w:type="dxa"/>
            <w:vAlign w:val="center"/>
          </w:tcPr>
          <w:p w:rsidR="001C5F65" w:rsidRDefault="001C5F65" w:rsidP="004E0B18">
            <w:pPr>
              <w:pStyle w:val="a3"/>
              <w:jc w:val="center"/>
            </w:pPr>
            <w:r>
              <w:t>6</w:t>
            </w:r>
          </w:p>
        </w:tc>
        <w:tc>
          <w:tcPr>
            <w:tcW w:w="2410" w:type="dxa"/>
            <w:vAlign w:val="center"/>
          </w:tcPr>
          <w:p w:rsidR="001C5F65" w:rsidRDefault="001C5F65" w:rsidP="00FC5AF6">
            <w:pPr>
              <w:pStyle w:val="a3"/>
            </w:pPr>
            <w:r>
              <w:t>Документооборот</w:t>
            </w:r>
          </w:p>
        </w:tc>
        <w:tc>
          <w:tcPr>
            <w:tcW w:w="6486" w:type="dxa"/>
          </w:tcPr>
          <w:p w:rsidR="001C5F65" w:rsidRDefault="001C5F65" w:rsidP="005D7E19">
            <w:pPr>
              <w:pStyle w:val="a3"/>
            </w:pPr>
            <w:r>
              <w:t xml:space="preserve">Автоматизация процесса документооборота </w:t>
            </w:r>
          </w:p>
        </w:tc>
      </w:tr>
    </w:tbl>
    <w:p w:rsidR="00AE7764" w:rsidRDefault="00AE7764" w:rsidP="00845024"/>
    <w:p w:rsidR="00996AA7" w:rsidRDefault="00F37822" w:rsidP="00845024">
      <w:r>
        <w:t>Рассматривая стоимость приобретения,</w:t>
      </w:r>
      <w:r w:rsidR="00A03E24">
        <w:t xml:space="preserve"> необходимо учесть, что каждая подсистема</w:t>
      </w:r>
      <w:r w:rsidR="005E075F">
        <w:t xml:space="preserve"> является самостоятельным продуктом </w:t>
      </w:r>
      <w:r w:rsidR="00632342">
        <w:t>и имеет свою стоимость</w:t>
      </w:r>
      <w:r w:rsidR="00996AA7">
        <w:t>, а так же может поставляться в одной из четырёх модификаций:</w:t>
      </w:r>
    </w:p>
    <w:p w:rsidR="00142322" w:rsidRDefault="00996AA7" w:rsidP="00B825ED">
      <w:pPr>
        <w:pStyle w:val="a9"/>
        <w:numPr>
          <w:ilvl w:val="0"/>
          <w:numId w:val="39"/>
        </w:numPr>
      </w:pPr>
      <w:r>
        <w:t>Мастер</w:t>
      </w:r>
      <w:r w:rsidR="00B5218C">
        <w:t>,</w:t>
      </w:r>
    </w:p>
    <w:p w:rsidR="00996AA7" w:rsidRPr="00996AA7" w:rsidRDefault="00996AA7" w:rsidP="00B825ED">
      <w:pPr>
        <w:pStyle w:val="a9"/>
        <w:numPr>
          <w:ilvl w:val="0"/>
          <w:numId w:val="39"/>
        </w:numPr>
      </w:pPr>
      <w:r>
        <w:t>Мастер-</w:t>
      </w:r>
      <w:r>
        <w:rPr>
          <w:lang w:val="en-US"/>
        </w:rPr>
        <w:t>SQL</w:t>
      </w:r>
      <w:r w:rsidR="00B5218C">
        <w:t>,</w:t>
      </w:r>
    </w:p>
    <w:p w:rsidR="00996AA7" w:rsidRPr="00996AA7" w:rsidRDefault="00996AA7" w:rsidP="00B825ED">
      <w:pPr>
        <w:pStyle w:val="a9"/>
        <w:numPr>
          <w:ilvl w:val="0"/>
          <w:numId w:val="39"/>
        </w:numPr>
      </w:pPr>
      <w:r>
        <w:rPr>
          <w:lang w:val="en-US"/>
        </w:rPr>
        <w:t>Toolkit</w:t>
      </w:r>
      <w:r w:rsidR="00B5218C">
        <w:t>,</w:t>
      </w:r>
    </w:p>
    <w:p w:rsidR="00996AA7" w:rsidRDefault="00996AA7" w:rsidP="00B825ED">
      <w:pPr>
        <w:pStyle w:val="a9"/>
        <w:numPr>
          <w:ilvl w:val="0"/>
          <w:numId w:val="39"/>
        </w:numPr>
      </w:pPr>
      <w:r>
        <w:rPr>
          <w:lang w:val="en-US"/>
        </w:rPr>
        <w:t>Toolkit</w:t>
      </w:r>
      <w:r>
        <w:t>-</w:t>
      </w:r>
      <w:r>
        <w:rPr>
          <w:lang w:val="en-US"/>
        </w:rPr>
        <w:t>SQL</w:t>
      </w:r>
      <w:r>
        <w:t>.</w:t>
      </w:r>
    </w:p>
    <w:p w:rsidR="00996AA7" w:rsidRDefault="00996AA7" w:rsidP="00996AA7">
      <w:r>
        <w:t xml:space="preserve">Основными различиями между модификациями заключаются </w:t>
      </w:r>
      <w:r w:rsidR="00676D23">
        <w:t xml:space="preserve">в </w:t>
      </w:r>
      <w:r w:rsidR="00C80A90">
        <w:t>комплектации и способе развёртывания.</w:t>
      </w:r>
      <w:r w:rsidR="00470303">
        <w:t xml:space="preserve"> Описание модификаций приведено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F85509" w:rsidTr="008A1088">
        <w:tc>
          <w:tcPr>
            <w:tcW w:w="2392" w:type="dxa"/>
            <w:vMerge w:val="restart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Модификация</w:t>
            </w:r>
          </w:p>
        </w:tc>
        <w:tc>
          <w:tcPr>
            <w:tcW w:w="4786" w:type="dxa"/>
            <w:gridSpan w:val="2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Сервер</w:t>
            </w:r>
          </w:p>
        </w:tc>
        <w:tc>
          <w:tcPr>
            <w:tcW w:w="2393" w:type="dxa"/>
            <w:vMerge w:val="restart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</w:rPr>
              <w:t>Исходный код</w:t>
            </w:r>
          </w:p>
        </w:tc>
      </w:tr>
      <w:tr w:rsidR="00F85509" w:rsidTr="008A1088">
        <w:tc>
          <w:tcPr>
            <w:tcW w:w="2392" w:type="dxa"/>
            <w:vMerge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</w:rPr>
            </w:pPr>
            <w:r w:rsidRPr="00F85509">
              <w:rPr>
                <w:b/>
                <w:lang w:val="en-US"/>
              </w:rPr>
              <w:t>Microsoft Access</w:t>
            </w: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F85509" w:rsidRPr="00F85509" w:rsidRDefault="00F85509" w:rsidP="00F85509">
            <w:pPr>
              <w:pStyle w:val="a3"/>
              <w:jc w:val="center"/>
              <w:rPr>
                <w:b/>
                <w:lang w:val="en-US"/>
              </w:rPr>
            </w:pPr>
            <w:r w:rsidRPr="00F85509">
              <w:rPr>
                <w:b/>
                <w:lang w:val="en-US"/>
              </w:rPr>
              <w:t>SQL Server</w:t>
            </w:r>
          </w:p>
        </w:tc>
        <w:tc>
          <w:tcPr>
            <w:tcW w:w="2393" w:type="dxa"/>
            <w:vMerge/>
          </w:tcPr>
          <w:p w:rsidR="00F85509" w:rsidRDefault="00F85509" w:rsidP="00F85509">
            <w:pPr>
              <w:pStyle w:val="a3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</w:pPr>
            <w:r>
              <w:t>Мастер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</w:pPr>
            <w:r>
              <w:t>Мастер-</w:t>
            </w:r>
            <w:r>
              <w:rPr>
                <w:lang w:val="en-US"/>
              </w:rPr>
              <w:t>SQL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Toolkit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</w:tr>
      <w:tr w:rsidR="00F85509" w:rsidTr="00F85509">
        <w:tc>
          <w:tcPr>
            <w:tcW w:w="2392" w:type="dxa"/>
          </w:tcPr>
          <w:p w:rsidR="00F85509" w:rsidRPr="00F85509" w:rsidRDefault="00F85509" w:rsidP="00F8550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Toolkit-SQL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  <w:tc>
          <w:tcPr>
            <w:tcW w:w="2393" w:type="dxa"/>
            <w:vAlign w:val="center"/>
          </w:tcPr>
          <w:p w:rsidR="00F85509" w:rsidRDefault="00F85509" w:rsidP="00F85509">
            <w:pPr>
              <w:pStyle w:val="a3"/>
              <w:jc w:val="center"/>
            </w:pPr>
            <w:r>
              <w:t>+</w:t>
            </w:r>
          </w:p>
        </w:tc>
      </w:tr>
    </w:tbl>
    <w:p w:rsidR="00470303" w:rsidRDefault="00470303" w:rsidP="00996AA7"/>
    <w:p w:rsidR="00996AA7" w:rsidRDefault="00B34E2D" w:rsidP="005E7FE3">
      <w:r>
        <w:t>Данные о стоимости</w:t>
      </w:r>
      <w:r w:rsidR="00510227">
        <w:t xml:space="preserve"> покупки и внедрению</w:t>
      </w:r>
      <w:r>
        <w:t xml:space="preserve"> </w:t>
      </w:r>
      <w:r w:rsidR="005E7FE3">
        <w:t xml:space="preserve">(в руб.) </w:t>
      </w:r>
      <w:r>
        <w:t>приведены в (Таблица ).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1408"/>
        <w:gridCol w:w="1417"/>
        <w:gridCol w:w="1352"/>
        <w:gridCol w:w="1314"/>
        <w:gridCol w:w="1704"/>
      </w:tblGrid>
      <w:tr w:rsidR="00DF1DEE" w:rsidTr="00DF1DEE">
        <w:tc>
          <w:tcPr>
            <w:tcW w:w="2376" w:type="dxa"/>
            <w:vMerge w:val="restart"/>
            <w:shd w:val="clear" w:color="auto" w:fill="D9D9D9" w:themeFill="background1" w:themeFillShade="D9"/>
            <w:vAlign w:val="center"/>
          </w:tcPr>
          <w:p w:rsidR="00F90BF8" w:rsidRPr="00DF1DEE" w:rsidRDefault="00F90BF8" w:rsidP="00F90BF8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Подсистема</w:t>
            </w:r>
          </w:p>
        </w:tc>
        <w:tc>
          <w:tcPr>
            <w:tcW w:w="5491" w:type="dxa"/>
            <w:gridSpan w:val="4"/>
            <w:shd w:val="clear" w:color="auto" w:fill="D9D9D9" w:themeFill="background1" w:themeFillShade="D9"/>
            <w:vAlign w:val="center"/>
          </w:tcPr>
          <w:p w:rsidR="00F90BF8" w:rsidRPr="00DF1DEE" w:rsidRDefault="00F90BF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Модификация</w:t>
            </w:r>
          </w:p>
        </w:tc>
        <w:tc>
          <w:tcPr>
            <w:tcW w:w="1704" w:type="dxa"/>
            <w:vMerge w:val="restart"/>
            <w:shd w:val="clear" w:color="auto" w:fill="D9D9D9" w:themeFill="background1" w:themeFillShade="D9"/>
            <w:vAlign w:val="center"/>
          </w:tcPr>
          <w:p w:rsidR="00F90BF8" w:rsidRPr="00DF1DEE" w:rsidRDefault="00F90BF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Внедрение</w:t>
            </w:r>
          </w:p>
        </w:tc>
      </w:tr>
      <w:tr w:rsidR="00817848" w:rsidTr="00DF1DEE">
        <w:tc>
          <w:tcPr>
            <w:tcW w:w="2376" w:type="dxa"/>
            <w:vMerge/>
            <w:shd w:val="clear" w:color="auto" w:fill="D9D9D9" w:themeFill="background1" w:themeFillShade="D9"/>
          </w:tcPr>
          <w:p w:rsidR="00F90BF8" w:rsidRPr="00DF1DEE" w:rsidRDefault="00F90BF8" w:rsidP="00996AA7">
            <w:pPr>
              <w:pStyle w:val="a3"/>
              <w:rPr>
                <w:b/>
              </w:rPr>
            </w:pPr>
          </w:p>
        </w:tc>
        <w:tc>
          <w:tcPr>
            <w:tcW w:w="1408" w:type="dxa"/>
            <w:shd w:val="clear" w:color="auto" w:fill="D9D9D9" w:themeFill="background1" w:themeFillShade="D9"/>
            <w:vAlign w:val="center"/>
          </w:tcPr>
          <w:p w:rsidR="00F90BF8" w:rsidRPr="00DF1DEE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Мастер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:rsidR="00F90BF8" w:rsidRPr="00A54FAC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</w:rPr>
              <w:t>Мастер-</w:t>
            </w:r>
            <w:r w:rsidRPr="00DF1DEE">
              <w:rPr>
                <w:b/>
                <w:lang w:val="en-US"/>
              </w:rPr>
              <w:t>SQL</w:t>
            </w:r>
          </w:p>
        </w:tc>
        <w:tc>
          <w:tcPr>
            <w:tcW w:w="1352" w:type="dxa"/>
            <w:shd w:val="clear" w:color="auto" w:fill="D9D9D9" w:themeFill="background1" w:themeFillShade="D9"/>
            <w:vAlign w:val="center"/>
          </w:tcPr>
          <w:p w:rsidR="00F90BF8" w:rsidRPr="00A54FAC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  <w:lang w:val="en-US"/>
              </w:rPr>
              <w:t>Toolkit</w:t>
            </w:r>
          </w:p>
        </w:tc>
        <w:tc>
          <w:tcPr>
            <w:tcW w:w="1314" w:type="dxa"/>
            <w:shd w:val="clear" w:color="auto" w:fill="D9D9D9" w:themeFill="background1" w:themeFillShade="D9"/>
            <w:vAlign w:val="center"/>
          </w:tcPr>
          <w:p w:rsidR="00F90BF8" w:rsidRPr="00DF1DEE" w:rsidRDefault="00817848" w:rsidP="00DF1DEE">
            <w:pPr>
              <w:pStyle w:val="a3"/>
              <w:jc w:val="center"/>
              <w:rPr>
                <w:b/>
              </w:rPr>
            </w:pPr>
            <w:r w:rsidRPr="00DF1DEE">
              <w:rPr>
                <w:b/>
                <w:lang w:val="en-US"/>
              </w:rPr>
              <w:t>Toolkit</w:t>
            </w:r>
            <w:r w:rsidRPr="00A54FAC">
              <w:rPr>
                <w:b/>
              </w:rPr>
              <w:t>-</w:t>
            </w:r>
            <w:r w:rsidRPr="00DF1DEE">
              <w:rPr>
                <w:b/>
                <w:lang w:val="en-US"/>
              </w:rPr>
              <w:t>SQL</w:t>
            </w:r>
          </w:p>
        </w:tc>
        <w:tc>
          <w:tcPr>
            <w:tcW w:w="1704" w:type="dxa"/>
            <w:vMerge/>
            <w:shd w:val="clear" w:color="auto" w:fill="D9D9D9" w:themeFill="background1" w:themeFillShade="D9"/>
            <w:vAlign w:val="center"/>
          </w:tcPr>
          <w:p w:rsidR="00F90BF8" w:rsidRDefault="00F90BF8" w:rsidP="00DF1DEE">
            <w:pPr>
              <w:pStyle w:val="a3"/>
              <w:jc w:val="center"/>
            </w:pP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Студент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42 000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Расписание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42 000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Планирование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28 000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59 000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95 000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21 000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Тестирование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9 000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44 000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Библиотека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9 000</w:t>
            </w:r>
          </w:p>
        </w:tc>
        <w:tc>
          <w:tcPr>
            <w:tcW w:w="1417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52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26 000</w:t>
            </w:r>
          </w:p>
        </w:tc>
        <w:tc>
          <w:tcPr>
            <w:tcW w:w="1314" w:type="dxa"/>
            <w:vAlign w:val="center"/>
          </w:tcPr>
          <w:p w:rsidR="00F90BF8" w:rsidRDefault="006C698D" w:rsidP="005E7FE3">
            <w:pPr>
              <w:pStyle w:val="a3"/>
              <w:jc w:val="center"/>
            </w:pPr>
            <w:r>
              <w:t>44 000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12 000</w:t>
            </w:r>
          </w:p>
        </w:tc>
      </w:tr>
      <w:tr w:rsidR="0081784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Все (с 15% скидкой)</w:t>
            </w:r>
          </w:p>
        </w:tc>
        <w:tc>
          <w:tcPr>
            <w:tcW w:w="1408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86 500</w:t>
            </w:r>
          </w:p>
        </w:tc>
        <w:tc>
          <w:tcPr>
            <w:tcW w:w="1417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194 500</w:t>
            </w:r>
          </w:p>
        </w:tc>
        <w:tc>
          <w:tcPr>
            <w:tcW w:w="1352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194 500</w:t>
            </w:r>
          </w:p>
        </w:tc>
        <w:tc>
          <w:tcPr>
            <w:tcW w:w="131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317 000</w:t>
            </w:r>
          </w:p>
        </w:tc>
        <w:tc>
          <w:tcPr>
            <w:tcW w:w="1704" w:type="dxa"/>
            <w:vAlign w:val="center"/>
          </w:tcPr>
          <w:p w:rsidR="00F90BF8" w:rsidRDefault="00ED0529" w:rsidP="005E7FE3">
            <w:pPr>
              <w:pStyle w:val="a3"/>
              <w:jc w:val="center"/>
            </w:pPr>
            <w:r>
              <w:t>120 000</w:t>
            </w:r>
          </w:p>
        </w:tc>
      </w:tr>
      <w:tr w:rsidR="00F90BF8" w:rsidTr="00DF1DEE">
        <w:tc>
          <w:tcPr>
            <w:tcW w:w="2376" w:type="dxa"/>
          </w:tcPr>
          <w:p w:rsidR="00F90BF8" w:rsidRDefault="00F90BF8" w:rsidP="00996AA7">
            <w:pPr>
              <w:pStyle w:val="a3"/>
            </w:pPr>
            <w:r>
              <w:t>Документооборот</w:t>
            </w:r>
          </w:p>
        </w:tc>
        <w:tc>
          <w:tcPr>
            <w:tcW w:w="7195" w:type="dxa"/>
            <w:gridSpan w:val="5"/>
            <w:vAlign w:val="center"/>
          </w:tcPr>
          <w:p w:rsidR="00F90BF8" w:rsidRDefault="00F90BF8" w:rsidP="00F90BF8">
            <w:pPr>
              <w:pStyle w:val="a3"/>
              <w:jc w:val="center"/>
            </w:pPr>
            <w:r>
              <w:t>Определяется индивидуально</w:t>
            </w:r>
          </w:p>
        </w:tc>
      </w:tr>
    </w:tbl>
    <w:p w:rsidR="00B04A5F" w:rsidRDefault="00B04A5F" w:rsidP="00845024"/>
    <w:p w:rsidR="00247EF6" w:rsidRDefault="002F7C67" w:rsidP="00845024">
      <w:r>
        <w:t xml:space="preserve">Рассматривая максимальную </w:t>
      </w:r>
      <w:r w:rsidR="00587A03">
        <w:t xml:space="preserve">комплектацию </w:t>
      </w:r>
      <w:r w:rsidR="006E4FB4">
        <w:t xml:space="preserve">со всеми подсистемами, </w:t>
      </w:r>
      <w:r w:rsidR="00247EF6">
        <w:t xml:space="preserve">то </w:t>
      </w:r>
      <w:r w:rsidR="006E4FB4">
        <w:t xml:space="preserve">итоговая стоимость </w:t>
      </w:r>
      <w:r w:rsidR="00804979">
        <w:t>выше,</w:t>
      </w:r>
      <w:r w:rsidR="002D504C">
        <w:t xml:space="preserve"> чем у 1С: Колледж</w:t>
      </w:r>
      <w:r w:rsidR="00DD74BA">
        <w:t xml:space="preserve"> (при учёте</w:t>
      </w:r>
      <w:r w:rsidR="002D7842">
        <w:t xml:space="preserve"> на 10 рабочих мест</w:t>
      </w:r>
      <w:r w:rsidR="00E31B0F">
        <w:t>). Исходя из этого</w:t>
      </w:r>
      <w:r w:rsidR="000E664C">
        <w:t>,</w:t>
      </w:r>
      <w:r w:rsidR="00E31B0F">
        <w:t xml:space="preserve"> </w:t>
      </w:r>
      <w:r w:rsidR="00FB2D8F">
        <w:t xml:space="preserve">можно сделать вывод, что покупка 1С: Колледж </w:t>
      </w:r>
      <w:r w:rsidR="00233185">
        <w:t>будет целесообразней</w:t>
      </w:r>
      <w:r w:rsidR="00247EF6">
        <w:t xml:space="preserve"> именно</w:t>
      </w:r>
      <w:r w:rsidR="00233185">
        <w:t xml:space="preserve"> с точки зрения сопровождения и поддержки.</w:t>
      </w:r>
      <w:r w:rsidR="00247EF6">
        <w:t xml:space="preserve"> По составу функциональных возможностей АСУ «СПРУТ» </w:t>
      </w:r>
      <w:r w:rsidR="00274D3A">
        <w:t>не так сильно</w:t>
      </w:r>
      <w:r w:rsidR="00247EF6">
        <w:t xml:space="preserve"> уступает</w:t>
      </w:r>
      <w:r w:rsidR="00F67CBC">
        <w:t xml:space="preserve"> 1С: Колледж</w:t>
      </w:r>
      <w:r w:rsidR="00247EF6">
        <w:t>.</w:t>
      </w:r>
    </w:p>
    <w:p w:rsidR="00D5672D" w:rsidRDefault="00233185" w:rsidP="00845024">
      <w:r>
        <w:t xml:space="preserve">1С </w:t>
      </w:r>
      <w:r w:rsidR="0013103E">
        <w:t xml:space="preserve">является </w:t>
      </w:r>
      <w:r w:rsidR="007E3BC3">
        <w:t>давно</w:t>
      </w:r>
      <w:r w:rsidR="0013103E">
        <w:t xml:space="preserve"> устоявшейся фирмой на рынке</w:t>
      </w:r>
      <w:r w:rsidR="00274D3A">
        <w:t xml:space="preserve"> (с 1991 года)</w:t>
      </w:r>
      <w:r w:rsidR="0013103E">
        <w:t xml:space="preserve"> </w:t>
      </w:r>
      <w:r w:rsidR="007E3BC3">
        <w:t xml:space="preserve">и </w:t>
      </w:r>
      <w:r w:rsidR="0013103E">
        <w:t>имеет бол</w:t>
      </w:r>
      <w:r w:rsidR="007E3BC3">
        <w:t>ьшую статистику по внедрению сво</w:t>
      </w:r>
      <w:r w:rsidR="00B00D42">
        <w:t>их продуктов</w:t>
      </w:r>
      <w:r w:rsidR="00935C04">
        <w:t xml:space="preserve"> (в области образования)</w:t>
      </w:r>
      <w:r w:rsidR="00B00D42">
        <w:t xml:space="preserve">, нежели АПР «Интеллект </w:t>
      </w:r>
      <w:r w:rsidR="00B00D42">
        <w:rPr>
          <w:lang w:val="en-US"/>
        </w:rPr>
        <w:t>XXI</w:t>
      </w:r>
      <w:r w:rsidR="00B00D42" w:rsidRPr="0018431D">
        <w:t xml:space="preserve"> </w:t>
      </w:r>
      <w:r w:rsidR="00B00D42">
        <w:t>век»</w:t>
      </w:r>
      <w:r w:rsidR="008852DA">
        <w:t xml:space="preserve"> (с 1999 года)</w:t>
      </w:r>
      <w:r w:rsidR="0060319D">
        <w:t>. В подтверждение можно привести статистику приведённую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0319D" w:rsidTr="0060319D">
        <w:tc>
          <w:tcPr>
            <w:tcW w:w="4785" w:type="dxa"/>
            <w:shd w:val="clear" w:color="auto" w:fill="D9D9D9" w:themeFill="background1" w:themeFillShade="D9"/>
          </w:tcPr>
          <w:p w:rsidR="0060319D" w:rsidRPr="0060319D" w:rsidRDefault="0060319D" w:rsidP="0060319D">
            <w:pPr>
              <w:pStyle w:val="a3"/>
              <w:jc w:val="center"/>
              <w:rPr>
                <w:b/>
              </w:rPr>
            </w:pPr>
            <w:r w:rsidRPr="0060319D">
              <w:rPr>
                <w:b/>
              </w:rPr>
              <w:t>Организация</w:t>
            </w:r>
          </w:p>
        </w:tc>
        <w:tc>
          <w:tcPr>
            <w:tcW w:w="4786" w:type="dxa"/>
            <w:shd w:val="clear" w:color="auto" w:fill="D9D9D9" w:themeFill="background1" w:themeFillShade="D9"/>
          </w:tcPr>
          <w:p w:rsidR="0060319D" w:rsidRPr="0060319D" w:rsidRDefault="0060319D" w:rsidP="0060319D">
            <w:pPr>
              <w:pStyle w:val="a3"/>
              <w:jc w:val="center"/>
              <w:rPr>
                <w:b/>
              </w:rPr>
            </w:pPr>
            <w:r w:rsidRPr="0060319D">
              <w:rPr>
                <w:b/>
              </w:rPr>
              <w:t>Количество внедрений</w:t>
            </w:r>
          </w:p>
        </w:tc>
      </w:tr>
      <w:tr w:rsidR="0060319D" w:rsidTr="0060319D">
        <w:tc>
          <w:tcPr>
            <w:tcW w:w="4785" w:type="dxa"/>
          </w:tcPr>
          <w:p w:rsidR="0060319D" w:rsidRPr="0060319D" w:rsidRDefault="0060319D" w:rsidP="0060319D">
            <w:pPr>
              <w:pStyle w:val="a3"/>
            </w:pPr>
            <w:r>
              <w:t xml:space="preserve">АПР «Интеллект </w:t>
            </w:r>
            <w:r>
              <w:rPr>
                <w:lang w:val="en-US"/>
              </w:rPr>
              <w:t xml:space="preserve">XXI </w:t>
            </w:r>
            <w:r>
              <w:t>век»</w:t>
            </w:r>
          </w:p>
        </w:tc>
        <w:tc>
          <w:tcPr>
            <w:tcW w:w="4786" w:type="dxa"/>
          </w:tcPr>
          <w:p w:rsidR="0060319D" w:rsidRDefault="0060319D" w:rsidP="0060319D">
            <w:pPr>
              <w:pStyle w:val="a3"/>
            </w:pPr>
            <w:r>
              <w:t>292</w:t>
            </w:r>
          </w:p>
        </w:tc>
      </w:tr>
      <w:tr w:rsidR="0060319D" w:rsidTr="0060319D">
        <w:tc>
          <w:tcPr>
            <w:tcW w:w="4785" w:type="dxa"/>
          </w:tcPr>
          <w:p w:rsidR="0060319D" w:rsidRDefault="008852DA" w:rsidP="0060319D">
            <w:pPr>
              <w:pStyle w:val="a3"/>
            </w:pPr>
            <w:r>
              <w:t xml:space="preserve">Фирма </w:t>
            </w:r>
            <w:r w:rsidR="0060319D">
              <w:t>1С</w:t>
            </w:r>
          </w:p>
        </w:tc>
        <w:tc>
          <w:tcPr>
            <w:tcW w:w="4786" w:type="dxa"/>
          </w:tcPr>
          <w:p w:rsidR="0060319D" w:rsidRPr="00F84C2A" w:rsidRDefault="00F84C2A" w:rsidP="0060319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7232</w:t>
            </w:r>
          </w:p>
        </w:tc>
      </w:tr>
    </w:tbl>
    <w:p w:rsidR="0060319D" w:rsidRDefault="0060319D" w:rsidP="00845024"/>
    <w:p w:rsidR="0011087D" w:rsidRDefault="0011087D" w:rsidP="00845024">
      <w:r>
        <w:t xml:space="preserve">Проанализируем </w:t>
      </w:r>
      <w:r w:rsidR="00635191">
        <w:t>АСУ «СПРУТ» на предмет соответствия поставленным задачам. Полученный результат приведён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925"/>
        <w:gridCol w:w="2971"/>
      </w:tblGrid>
      <w:tr w:rsidR="00845024" w:rsidTr="00FC5AF6">
        <w:tc>
          <w:tcPr>
            <w:tcW w:w="675" w:type="dxa"/>
            <w:shd w:val="clear" w:color="auto" w:fill="D9D9D9" w:themeFill="background1" w:themeFillShade="D9"/>
          </w:tcPr>
          <w:p w:rsidR="00845024" w:rsidRPr="00071B04" w:rsidRDefault="00845024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925" w:type="dxa"/>
            <w:shd w:val="clear" w:color="auto" w:fill="D9D9D9" w:themeFill="background1" w:themeFillShade="D9"/>
          </w:tcPr>
          <w:p w:rsidR="00845024" w:rsidRPr="00071B04" w:rsidRDefault="00845024" w:rsidP="00FC5AF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2971" w:type="dxa"/>
            <w:shd w:val="clear" w:color="auto" w:fill="D9D9D9" w:themeFill="background1" w:themeFillShade="D9"/>
          </w:tcPr>
          <w:p w:rsidR="00845024" w:rsidRPr="00071B04" w:rsidRDefault="00F86F71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АСУ СПРУТ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845024"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+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845024" w:rsidRPr="00CA6134">
              <w:rPr>
                <w:shd w:val="clear" w:color="auto" w:fill="FFFFFF"/>
              </w:rPr>
              <w:t>убликация новостей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-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="00845024" w:rsidRPr="00CA6134">
              <w:rPr>
                <w:shd w:val="clear" w:color="auto" w:fill="FFFFFF"/>
              </w:rPr>
              <w:t>убликация расп</w:t>
            </w:r>
            <w:r w:rsidR="00845024">
              <w:rPr>
                <w:shd w:val="clear" w:color="auto" w:fill="FFFFFF"/>
              </w:rPr>
              <w:t xml:space="preserve">исания (групп, звонков, </w:t>
            </w:r>
            <w:r w:rsidR="00845024">
              <w:rPr>
                <w:shd w:val="clear" w:color="auto" w:fill="FFFFFF"/>
              </w:rPr>
              <w:lastRenderedPageBreak/>
              <w:t>обедов).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lastRenderedPageBreak/>
              <w:t>+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4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="00845024"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 w:rsidR="00845024">
              <w:rPr>
                <w:shd w:val="clear" w:color="auto" w:fill="FFFFFF"/>
              </w:rPr>
              <w:t>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+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925" w:type="dxa"/>
          </w:tcPr>
          <w:p w:rsidR="00845024" w:rsidRPr="00CA6134" w:rsidRDefault="007348C8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="00845024" w:rsidRPr="00CA6134">
              <w:rPr>
                <w:shd w:val="clear" w:color="auto" w:fill="FFFFFF"/>
              </w:rPr>
              <w:t>азмещение уч</w:t>
            </w:r>
            <w:r w:rsidR="00845024"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-</w:t>
            </w:r>
          </w:p>
        </w:tc>
      </w:tr>
      <w:tr w:rsidR="00845024" w:rsidTr="00FC5AF6">
        <w:tc>
          <w:tcPr>
            <w:tcW w:w="675" w:type="dxa"/>
            <w:vAlign w:val="center"/>
          </w:tcPr>
          <w:p w:rsidR="00845024" w:rsidRPr="00CA6134" w:rsidRDefault="00845024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925" w:type="dxa"/>
          </w:tcPr>
          <w:p w:rsidR="00845024" w:rsidRPr="00CA6134" w:rsidRDefault="007348C8" w:rsidP="007348C8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="00845024"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2971" w:type="dxa"/>
            <w:vAlign w:val="center"/>
          </w:tcPr>
          <w:p w:rsidR="00845024" w:rsidRDefault="00845024" w:rsidP="00FC5AF6">
            <w:pPr>
              <w:pStyle w:val="a3"/>
              <w:jc w:val="center"/>
            </w:pPr>
            <w:r>
              <w:t>-</w:t>
            </w:r>
          </w:p>
        </w:tc>
      </w:tr>
    </w:tbl>
    <w:p w:rsidR="000C36BC" w:rsidRDefault="000C36BC" w:rsidP="00E86021"/>
    <w:p w:rsidR="00845024" w:rsidRDefault="00224368" w:rsidP="00E86021">
      <w:r>
        <w:t xml:space="preserve">В результате можно сделать вывод, что АСУ «СПРУТ» </w:t>
      </w:r>
      <w:r w:rsidR="00AD2972">
        <w:t>на половину выполняет поставленные задачи</w:t>
      </w:r>
      <w:r w:rsidR="00691061">
        <w:t>, следовательно</w:t>
      </w:r>
      <w:r w:rsidR="00430A30">
        <w:t xml:space="preserve"> не подходит. Х</w:t>
      </w:r>
      <w:r w:rsidR="00AD2972">
        <w:t xml:space="preserve">отя большая часть функциональных возможностей больше всего подходит для автоматизации </w:t>
      </w:r>
      <w:r w:rsidR="0004680F">
        <w:t>внутренних процессов учебного заведения.</w:t>
      </w:r>
    </w:p>
    <w:p w:rsidR="008A311A" w:rsidRDefault="00841415" w:rsidP="00841415">
      <w:pPr>
        <w:pStyle w:val="2"/>
      </w:pPr>
      <w:r>
        <w:t xml:space="preserve">2.4.4 </w:t>
      </w:r>
      <w:r w:rsidR="00F6055C">
        <w:t>П</w:t>
      </w:r>
      <w:r>
        <w:t>рограммные продукты от компании Программный Центр «Помощь образованию»</w:t>
      </w:r>
    </w:p>
    <w:p w:rsidR="008A311A" w:rsidRDefault="00896843" w:rsidP="001F6481">
      <w:r>
        <w:t>Компания Программный Центр «Помощь образованию» предлагает следующие программные продукты</w:t>
      </w:r>
      <w:r w:rsidR="009836D9">
        <w:t>:</w:t>
      </w:r>
    </w:p>
    <w:p w:rsidR="009836D9" w:rsidRDefault="009836D9" w:rsidP="00B825ED">
      <w:pPr>
        <w:pStyle w:val="a9"/>
        <w:numPr>
          <w:ilvl w:val="0"/>
          <w:numId w:val="40"/>
        </w:numPr>
      </w:pPr>
      <w:r>
        <w:t>программный комплекс «Организация обучения»,</w:t>
      </w:r>
    </w:p>
    <w:p w:rsidR="00C2117B" w:rsidRDefault="009836D9" w:rsidP="00B825ED">
      <w:pPr>
        <w:pStyle w:val="a9"/>
        <w:numPr>
          <w:ilvl w:val="0"/>
          <w:numId w:val="40"/>
        </w:numPr>
      </w:pPr>
      <w:r>
        <w:t>программный комплекс «Помощь образованию»</w:t>
      </w:r>
      <w:r w:rsidR="00423B4E">
        <w:t>.</w:t>
      </w:r>
    </w:p>
    <w:p w:rsidR="00423B4E" w:rsidRDefault="00371BA3" w:rsidP="00CC3912">
      <w:pPr>
        <w:pStyle w:val="2"/>
      </w:pPr>
      <w:r>
        <w:t>2.4.4.1 Программный комплекс «Организация обучения»</w:t>
      </w:r>
    </w:p>
    <w:p w:rsidR="00371BA3" w:rsidRDefault="00874339" w:rsidP="00423B4E">
      <w:r>
        <w:t>Программный комплекс включает в себя 3 программы: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Экспресс-расписание</w:t>
      </w:r>
      <w:r>
        <w:t>»</w:t>
      </w:r>
      <w:r w:rsidR="001D5C37">
        <w:t xml:space="preserve"> </w:t>
      </w:r>
      <w:r w:rsidR="00A249B7">
        <w:rPr>
          <w:shd w:val="clear" w:color="auto" w:fill="FFFFFF"/>
        </w:rPr>
        <w:t>–</w:t>
      </w:r>
      <w:r w:rsidR="001D5C37">
        <w:t xml:space="preserve"> программа для автоматизации составления расписания учебных занятий</w:t>
      </w:r>
      <w:r w:rsidR="001D5C37" w:rsidRPr="001D5C37">
        <w:t>;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Приёмная комиссия</w:t>
      </w:r>
      <w:r>
        <w:t>»</w:t>
      </w:r>
      <w:r w:rsidR="00A249B7">
        <w:t xml:space="preserve"> </w:t>
      </w:r>
      <w:r w:rsidR="00A249B7">
        <w:rPr>
          <w:shd w:val="clear" w:color="auto" w:fill="FFFFFF"/>
        </w:rPr>
        <w:t>–</w:t>
      </w:r>
      <w:r w:rsidR="00FF623A">
        <w:rPr>
          <w:shd w:val="clear" w:color="auto" w:fill="FFFFFF"/>
        </w:rPr>
        <w:t xml:space="preserve"> программа для автоматизации работы приёмной комиссии</w:t>
      </w:r>
      <w:r w:rsidR="00FF623A" w:rsidRPr="00FF623A">
        <w:rPr>
          <w:shd w:val="clear" w:color="auto" w:fill="FFFFFF"/>
        </w:rPr>
        <w:t>;</w:t>
      </w:r>
      <w:r w:rsidR="00A249B7">
        <w:rPr>
          <w:shd w:val="clear" w:color="auto" w:fill="FFFFFF"/>
        </w:rPr>
        <w:t xml:space="preserve"> </w:t>
      </w:r>
    </w:p>
    <w:p w:rsidR="00874339" w:rsidRDefault="008F76AB" w:rsidP="00B825ED">
      <w:pPr>
        <w:pStyle w:val="a9"/>
        <w:numPr>
          <w:ilvl w:val="0"/>
          <w:numId w:val="41"/>
        </w:numPr>
      </w:pPr>
      <w:r>
        <w:t>«</w:t>
      </w:r>
      <w:r w:rsidR="00874339">
        <w:t>Колледж: Питание</w:t>
      </w:r>
      <w:r>
        <w:t>»</w:t>
      </w:r>
      <w:r w:rsidR="00FF623A" w:rsidRPr="00FF623A">
        <w:t xml:space="preserve"> </w:t>
      </w:r>
      <w:r w:rsidR="00FF623A">
        <w:rPr>
          <w:shd w:val="clear" w:color="auto" w:fill="FFFFFF"/>
        </w:rPr>
        <w:t>–</w:t>
      </w:r>
      <w:r w:rsidR="00FF623A" w:rsidRPr="00FF623A">
        <w:rPr>
          <w:shd w:val="clear" w:color="auto" w:fill="FFFFFF"/>
        </w:rPr>
        <w:t xml:space="preserve"> </w:t>
      </w:r>
      <w:r w:rsidR="00FF623A">
        <w:rPr>
          <w:shd w:val="clear" w:color="auto" w:fill="FFFFFF"/>
        </w:rPr>
        <w:t>программа для организации питания и учёта продуктов.</w:t>
      </w:r>
    </w:p>
    <w:p w:rsidR="00DD0578" w:rsidRDefault="00DD0578" w:rsidP="00423B4E">
      <w:r>
        <w:t xml:space="preserve">Стоимость данного программного продукта </w:t>
      </w:r>
      <w:r w:rsidR="00441A0A">
        <w:t>составляет</w:t>
      </w:r>
      <w:r>
        <w:t xml:space="preserve"> 20 000 рублей.</w:t>
      </w:r>
    </w:p>
    <w:p w:rsidR="00CC3912" w:rsidRDefault="00CC3912" w:rsidP="00CC3912">
      <w:r>
        <w:t>Проанализируем</w:t>
      </w:r>
      <w:r w:rsidR="006A6F92">
        <w:t xml:space="preserve"> программный комплекс</w:t>
      </w:r>
      <w:r>
        <w:t xml:space="preserve"> «</w:t>
      </w:r>
      <w:r w:rsidR="006A6F92">
        <w:t>Организация обучения</w:t>
      </w:r>
      <w:r>
        <w:t>» на предмет соответствия поставленным задачам. Полученный результат приведён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387"/>
        <w:gridCol w:w="3509"/>
      </w:tblGrid>
      <w:tr w:rsidR="00CC3912" w:rsidTr="00DD0578">
        <w:tc>
          <w:tcPr>
            <w:tcW w:w="675" w:type="dxa"/>
            <w:shd w:val="clear" w:color="auto" w:fill="D9D9D9" w:themeFill="background1" w:themeFillShade="D9"/>
          </w:tcPr>
          <w:p w:rsidR="00CC3912" w:rsidRPr="00071B04" w:rsidRDefault="00CC3912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:rsidR="00CC3912" w:rsidRPr="00071B04" w:rsidRDefault="00CC3912" w:rsidP="00FC5AF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:rsidR="00CC3912" w:rsidRPr="00071B04" w:rsidRDefault="00BE6DE9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«Организация обучения»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650CB7" w:rsidP="00FC5AF6">
            <w:pPr>
              <w:pStyle w:val="a3"/>
              <w:jc w:val="center"/>
            </w:pPr>
            <w:r>
              <w:t>-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2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CC3912" w:rsidP="00FC5AF6">
            <w:pPr>
              <w:pStyle w:val="a3"/>
              <w:jc w:val="center"/>
            </w:pPr>
            <w:r>
              <w:t>-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3509" w:type="dxa"/>
            <w:vAlign w:val="center"/>
          </w:tcPr>
          <w:p w:rsidR="00CC3912" w:rsidRDefault="00650CB7" w:rsidP="00FC5AF6">
            <w:pPr>
              <w:pStyle w:val="a3"/>
              <w:jc w:val="center"/>
            </w:pPr>
            <w:r>
              <w:t>-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CC3912" w:rsidRDefault="00650CB7" w:rsidP="00FC5AF6">
            <w:pPr>
              <w:pStyle w:val="a3"/>
              <w:jc w:val="center"/>
            </w:pPr>
            <w:r>
              <w:t>-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3509" w:type="dxa"/>
            <w:vAlign w:val="center"/>
          </w:tcPr>
          <w:p w:rsidR="00CC3912" w:rsidRDefault="00CC3912" w:rsidP="00FC5AF6">
            <w:pPr>
              <w:pStyle w:val="a3"/>
              <w:jc w:val="center"/>
            </w:pPr>
            <w:r>
              <w:t>-</w:t>
            </w:r>
          </w:p>
        </w:tc>
      </w:tr>
      <w:tr w:rsidR="00CC3912" w:rsidTr="00DD0578">
        <w:tc>
          <w:tcPr>
            <w:tcW w:w="675" w:type="dxa"/>
            <w:vAlign w:val="center"/>
          </w:tcPr>
          <w:p w:rsidR="00CC3912" w:rsidRPr="00CA6134" w:rsidRDefault="00CC3912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</w:t>
            </w:r>
          </w:p>
        </w:tc>
        <w:tc>
          <w:tcPr>
            <w:tcW w:w="5387" w:type="dxa"/>
          </w:tcPr>
          <w:p w:rsidR="00CC3912" w:rsidRPr="00CA6134" w:rsidRDefault="00CC3912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3509" w:type="dxa"/>
            <w:vAlign w:val="center"/>
          </w:tcPr>
          <w:p w:rsidR="00CC3912" w:rsidRDefault="00CC3912" w:rsidP="00FC5AF6">
            <w:pPr>
              <w:pStyle w:val="a3"/>
              <w:jc w:val="center"/>
            </w:pPr>
            <w:r>
              <w:t>-</w:t>
            </w:r>
          </w:p>
        </w:tc>
      </w:tr>
    </w:tbl>
    <w:p w:rsidR="00CC3912" w:rsidRDefault="00CC3912" w:rsidP="00423B4E"/>
    <w:p w:rsidR="00CB083F" w:rsidRDefault="00CB083F" w:rsidP="00CB083F">
      <w:r>
        <w:t>В результате можно сделать вывод, что данное программное решение не подходит, так как не может обеспечить выполнение поставленных задач.</w:t>
      </w:r>
    </w:p>
    <w:p w:rsidR="00371BA3" w:rsidRDefault="00371BA3" w:rsidP="00310BB5">
      <w:pPr>
        <w:pStyle w:val="2"/>
      </w:pPr>
      <w:r>
        <w:t>2.4.4.2 Программный комплекс «</w:t>
      </w:r>
      <w:r w:rsidR="001544D5">
        <w:t>Помощь образованию</w:t>
      </w:r>
      <w:r>
        <w:t>»</w:t>
      </w:r>
    </w:p>
    <w:p w:rsidR="000A4B98" w:rsidRDefault="000A4B98" w:rsidP="000A4B98">
      <w:r>
        <w:t>Программный комплекс включает в себя 4 программы:</w:t>
      </w:r>
    </w:p>
    <w:p w:rsidR="000A4B98" w:rsidRDefault="000A4B98" w:rsidP="00B825ED">
      <w:pPr>
        <w:pStyle w:val="a9"/>
        <w:numPr>
          <w:ilvl w:val="0"/>
          <w:numId w:val="42"/>
        </w:numPr>
      </w:pPr>
      <w:r>
        <w:t xml:space="preserve">«Диплом-стандарт» </w:t>
      </w:r>
      <w:r>
        <w:rPr>
          <w:shd w:val="clear" w:color="auto" w:fill="FFFFFF"/>
        </w:rPr>
        <w:t>–</w:t>
      </w:r>
      <w:r>
        <w:t xml:space="preserve"> программа для печати листов и приложений к дипломам СПО</w:t>
      </w:r>
      <w:r w:rsidRPr="001D5C37">
        <w:t>;</w:t>
      </w:r>
    </w:p>
    <w:p w:rsidR="000A4B98" w:rsidRDefault="000A4B98" w:rsidP="00B825ED">
      <w:pPr>
        <w:pStyle w:val="a9"/>
        <w:numPr>
          <w:ilvl w:val="0"/>
          <w:numId w:val="42"/>
        </w:numPr>
      </w:pPr>
      <w:r>
        <w:t xml:space="preserve">«Экспресс-расписание» </w:t>
      </w:r>
      <w:r>
        <w:rPr>
          <w:shd w:val="clear" w:color="auto" w:fill="FFFFFF"/>
        </w:rPr>
        <w:t>– программа для автоматизации составления расписания</w:t>
      </w:r>
      <w:r w:rsidRPr="00FF623A">
        <w:rPr>
          <w:shd w:val="clear" w:color="auto" w:fill="FFFFFF"/>
        </w:rPr>
        <w:t>;</w:t>
      </w:r>
      <w:r>
        <w:rPr>
          <w:shd w:val="clear" w:color="auto" w:fill="FFFFFF"/>
        </w:rPr>
        <w:t xml:space="preserve"> </w:t>
      </w:r>
    </w:p>
    <w:p w:rsidR="000A4B98" w:rsidRPr="00C63178" w:rsidRDefault="000A4B98" w:rsidP="00B825ED">
      <w:pPr>
        <w:pStyle w:val="a9"/>
        <w:numPr>
          <w:ilvl w:val="0"/>
          <w:numId w:val="42"/>
        </w:numPr>
      </w:pPr>
      <w:r>
        <w:t>«Приёмная комиссия»</w:t>
      </w:r>
      <w:r w:rsidRPr="00FF623A">
        <w:t xml:space="preserve"> </w:t>
      </w:r>
      <w:r>
        <w:rPr>
          <w:shd w:val="clear" w:color="auto" w:fill="FFFFFF"/>
        </w:rPr>
        <w:t>–</w:t>
      </w:r>
      <w:r w:rsidRPr="00FF623A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программа для автоматизации работы приёмной комиссии</w:t>
      </w:r>
      <w:r w:rsidR="00C63178" w:rsidRPr="00C63178">
        <w:rPr>
          <w:shd w:val="clear" w:color="auto" w:fill="FFFFFF"/>
        </w:rPr>
        <w:t>;</w:t>
      </w:r>
    </w:p>
    <w:p w:rsidR="00C63178" w:rsidRDefault="00CF129B" w:rsidP="00B825ED">
      <w:pPr>
        <w:pStyle w:val="a9"/>
        <w:numPr>
          <w:ilvl w:val="0"/>
          <w:numId w:val="42"/>
        </w:numPr>
      </w:pPr>
      <w:r>
        <w:rPr>
          <w:shd w:val="clear" w:color="auto" w:fill="FFFFFF"/>
        </w:rPr>
        <w:t>«Учебный учёт» – программа для учёта посещаемости и успеваемости.</w:t>
      </w:r>
    </w:p>
    <w:p w:rsidR="00310BB5" w:rsidRDefault="00310BB5" w:rsidP="00310BB5">
      <w:r>
        <w:t>Стоимость данного программного продукта составляет 23 000 рублей.</w:t>
      </w:r>
    </w:p>
    <w:p w:rsidR="00310BB5" w:rsidRDefault="00310BB5" w:rsidP="00310BB5">
      <w:r>
        <w:t>Проанализируем программный комплекс «Помощь образованию» на предмет соответствия поставленным задачам. Полученный результат приведён в (Таблица 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387"/>
        <w:gridCol w:w="3509"/>
      </w:tblGrid>
      <w:tr w:rsidR="00310BB5" w:rsidTr="00FC5AF6">
        <w:tc>
          <w:tcPr>
            <w:tcW w:w="675" w:type="dxa"/>
            <w:shd w:val="clear" w:color="auto" w:fill="D9D9D9" w:themeFill="background1" w:themeFillShade="D9"/>
          </w:tcPr>
          <w:p w:rsidR="00310BB5" w:rsidRPr="00071B04" w:rsidRDefault="00310BB5" w:rsidP="00FC5AF6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:rsidR="00310BB5" w:rsidRPr="00071B04" w:rsidRDefault="00310BB5" w:rsidP="00FC5AF6">
            <w:pPr>
              <w:pStyle w:val="a3"/>
              <w:jc w:val="center"/>
              <w:rPr>
                <w:b/>
              </w:rPr>
            </w:pPr>
            <w:r w:rsidRPr="00071B04">
              <w:rPr>
                <w:b/>
              </w:rPr>
              <w:t>Поставленная задача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:rsidR="00310BB5" w:rsidRPr="00071B04" w:rsidRDefault="00310BB5" w:rsidP="00310BB5">
            <w:pPr>
              <w:pStyle w:val="a3"/>
              <w:jc w:val="center"/>
              <w:rPr>
                <w:b/>
              </w:rPr>
            </w:pPr>
            <w:r>
              <w:rPr>
                <w:b/>
              </w:rPr>
              <w:t>«Помощь образованию»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егистрация/аутентификация пользователей (участников) образовательного процесса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новостей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r w:rsidRPr="00CA6134">
              <w:rPr>
                <w:shd w:val="clear" w:color="auto" w:fill="FFFFFF"/>
              </w:rPr>
              <w:t>убликация расп</w:t>
            </w:r>
            <w:r>
              <w:rPr>
                <w:shd w:val="clear" w:color="auto" w:fill="FFFFFF"/>
              </w:rPr>
              <w:t>исания (групп, звонков, обедов).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Ф</w:t>
            </w:r>
            <w:r w:rsidRPr="00CA6134">
              <w:rPr>
                <w:shd w:val="clear" w:color="auto" w:fill="FFFFFF"/>
              </w:rPr>
              <w:t>ормирование тестовых заданий для контроля знаний учащихся</w:t>
            </w:r>
            <w:r>
              <w:rPr>
                <w:shd w:val="clear" w:color="auto" w:fill="FFFFFF"/>
              </w:rPr>
              <w:t>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r w:rsidRPr="00CA6134">
              <w:rPr>
                <w:shd w:val="clear" w:color="auto" w:fill="FFFFFF"/>
              </w:rPr>
              <w:t>азмещение уч</w:t>
            </w:r>
            <w:r>
              <w:rPr>
                <w:shd w:val="clear" w:color="auto" w:fill="FFFFFF"/>
              </w:rPr>
              <w:t>ебных материалов преподавателям.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  <w:tr w:rsidR="00310BB5" w:rsidTr="00FC5AF6">
        <w:tc>
          <w:tcPr>
            <w:tcW w:w="675" w:type="dxa"/>
            <w:vAlign w:val="center"/>
          </w:tcPr>
          <w:p w:rsidR="00310BB5" w:rsidRPr="00CA6134" w:rsidRDefault="00310BB5" w:rsidP="00FC5AF6">
            <w:pPr>
              <w:pStyle w:val="a3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6</w:t>
            </w:r>
          </w:p>
        </w:tc>
        <w:tc>
          <w:tcPr>
            <w:tcW w:w="5387" w:type="dxa"/>
          </w:tcPr>
          <w:p w:rsidR="00310BB5" w:rsidRPr="00CA6134" w:rsidRDefault="00310BB5" w:rsidP="00FC5AF6">
            <w:pPr>
              <w:pStyle w:val="a3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Оповещение </w:t>
            </w:r>
            <w:r w:rsidRPr="00CA6134">
              <w:rPr>
                <w:shd w:val="clear" w:color="auto" w:fill="FFFFFF"/>
              </w:rPr>
              <w:t>по электронной почте.</w:t>
            </w:r>
          </w:p>
        </w:tc>
        <w:tc>
          <w:tcPr>
            <w:tcW w:w="3509" w:type="dxa"/>
            <w:vAlign w:val="center"/>
          </w:tcPr>
          <w:p w:rsidR="00310BB5" w:rsidRDefault="00310BB5" w:rsidP="00FC5AF6">
            <w:pPr>
              <w:pStyle w:val="a3"/>
              <w:jc w:val="center"/>
            </w:pPr>
            <w:r>
              <w:t>-</w:t>
            </w:r>
          </w:p>
        </w:tc>
      </w:tr>
    </w:tbl>
    <w:p w:rsidR="00E063E2" w:rsidRDefault="00E063E2" w:rsidP="001F6481"/>
    <w:p w:rsidR="00D87DFF" w:rsidRDefault="00D87DFF" w:rsidP="001F6481">
      <w:r>
        <w:t>В результате можно сделать вывод, что данное п</w:t>
      </w:r>
      <w:r w:rsidR="00FA61C0">
        <w:t>рограммное решение не подходит, так как не может обеспечить выполнение поставленных задач.</w:t>
      </w:r>
    </w:p>
    <w:sectPr w:rsidR="00D87DFF" w:rsidSect="004E3863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00BFB"/>
    <w:multiLevelType w:val="hybridMultilevel"/>
    <w:tmpl w:val="91701068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324417"/>
    <w:multiLevelType w:val="hybridMultilevel"/>
    <w:tmpl w:val="DDCC59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0022B8"/>
    <w:multiLevelType w:val="hybridMultilevel"/>
    <w:tmpl w:val="893429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306953"/>
    <w:multiLevelType w:val="hybridMultilevel"/>
    <w:tmpl w:val="A462ADF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06D64"/>
    <w:multiLevelType w:val="hybridMultilevel"/>
    <w:tmpl w:val="E99475F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0E9402F8"/>
    <w:multiLevelType w:val="hybridMultilevel"/>
    <w:tmpl w:val="3DC87C0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49620E"/>
    <w:multiLevelType w:val="hybridMultilevel"/>
    <w:tmpl w:val="0C92C2A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>
    <w:nsid w:val="1B1936A5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1B4F5033"/>
    <w:multiLevelType w:val="hybridMultilevel"/>
    <w:tmpl w:val="97D2F3F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0517DDE"/>
    <w:multiLevelType w:val="hybridMultilevel"/>
    <w:tmpl w:val="BB2610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5C7017E"/>
    <w:multiLevelType w:val="hybridMultilevel"/>
    <w:tmpl w:val="F836FA82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F50D2F"/>
    <w:multiLevelType w:val="hybridMultilevel"/>
    <w:tmpl w:val="00F06522"/>
    <w:lvl w:ilvl="0" w:tplc="695EDC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2744F07"/>
    <w:multiLevelType w:val="hybridMultilevel"/>
    <w:tmpl w:val="02FCEAA4"/>
    <w:lvl w:ilvl="0" w:tplc="04190011">
      <w:start w:val="1"/>
      <w:numFmt w:val="decimal"/>
      <w:lvlText w:val="%1)"/>
      <w:lvlJc w:val="left"/>
      <w:pPr>
        <w:ind w:left="15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3">
    <w:nsid w:val="339F2ADF"/>
    <w:multiLevelType w:val="hybridMultilevel"/>
    <w:tmpl w:val="3216E1C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55366B2"/>
    <w:multiLevelType w:val="hybridMultilevel"/>
    <w:tmpl w:val="F7869B6E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C577C7"/>
    <w:multiLevelType w:val="hybridMultilevel"/>
    <w:tmpl w:val="B8CA92BC"/>
    <w:lvl w:ilvl="0" w:tplc="695EDCFC">
      <w:start w:val="1"/>
      <w:numFmt w:val="bullet"/>
      <w:lvlText w:val=""/>
      <w:lvlJc w:val="left"/>
      <w:pPr>
        <w:ind w:left="15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6">
    <w:nsid w:val="38920376"/>
    <w:multiLevelType w:val="hybridMultilevel"/>
    <w:tmpl w:val="E64CB94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A800CDD"/>
    <w:multiLevelType w:val="hybridMultilevel"/>
    <w:tmpl w:val="40A69222"/>
    <w:lvl w:ilvl="0" w:tplc="AFBC30E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BEF74A5"/>
    <w:multiLevelType w:val="hybridMultilevel"/>
    <w:tmpl w:val="6EA4FC7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CB943F8"/>
    <w:multiLevelType w:val="hybridMultilevel"/>
    <w:tmpl w:val="94DA16F0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D97D43"/>
    <w:multiLevelType w:val="hybridMultilevel"/>
    <w:tmpl w:val="697E895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E4A59E0"/>
    <w:multiLevelType w:val="hybridMultilevel"/>
    <w:tmpl w:val="58C0245A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412D1C0E"/>
    <w:multiLevelType w:val="hybridMultilevel"/>
    <w:tmpl w:val="D7F6A064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A85935"/>
    <w:multiLevelType w:val="hybridMultilevel"/>
    <w:tmpl w:val="3258A98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D040D1"/>
    <w:multiLevelType w:val="hybridMultilevel"/>
    <w:tmpl w:val="BB2610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4C5A6CA4"/>
    <w:multiLevelType w:val="hybridMultilevel"/>
    <w:tmpl w:val="3E40A062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D2D0B59"/>
    <w:multiLevelType w:val="hybridMultilevel"/>
    <w:tmpl w:val="F22ACFE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895872"/>
    <w:multiLevelType w:val="hybridMultilevel"/>
    <w:tmpl w:val="B16C250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4FB46CE4"/>
    <w:multiLevelType w:val="hybridMultilevel"/>
    <w:tmpl w:val="827A1046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4B5A72"/>
    <w:multiLevelType w:val="hybridMultilevel"/>
    <w:tmpl w:val="0B62EA2A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7EA6FF8"/>
    <w:multiLevelType w:val="hybridMultilevel"/>
    <w:tmpl w:val="A7EA446A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CC706AB"/>
    <w:multiLevelType w:val="hybridMultilevel"/>
    <w:tmpl w:val="EBDC184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>
    <w:nsid w:val="60AB3C39"/>
    <w:multiLevelType w:val="hybridMultilevel"/>
    <w:tmpl w:val="535ECF54"/>
    <w:lvl w:ilvl="0" w:tplc="DC789B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11816A3"/>
    <w:multiLevelType w:val="hybridMultilevel"/>
    <w:tmpl w:val="916AFCC4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A1856AE"/>
    <w:multiLevelType w:val="hybridMultilevel"/>
    <w:tmpl w:val="178CD3A6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C7E5DDF"/>
    <w:multiLevelType w:val="hybridMultilevel"/>
    <w:tmpl w:val="FC82D36A"/>
    <w:lvl w:ilvl="0" w:tplc="695EDCF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6">
    <w:nsid w:val="6E184CAE"/>
    <w:multiLevelType w:val="hybridMultilevel"/>
    <w:tmpl w:val="4D320EF8"/>
    <w:lvl w:ilvl="0" w:tplc="AFBC30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0C211FF"/>
    <w:multiLevelType w:val="hybridMultilevel"/>
    <w:tmpl w:val="35D810EE"/>
    <w:lvl w:ilvl="0" w:tplc="695EDC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47B6CAF"/>
    <w:multiLevelType w:val="hybridMultilevel"/>
    <w:tmpl w:val="7A82684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5C6C4A"/>
    <w:multiLevelType w:val="hybridMultilevel"/>
    <w:tmpl w:val="54ACC268"/>
    <w:lvl w:ilvl="0" w:tplc="AFBC3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F6C370E"/>
    <w:multiLevelType w:val="hybridMultilevel"/>
    <w:tmpl w:val="945E5B0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FDC75A8"/>
    <w:multiLevelType w:val="hybridMultilevel"/>
    <w:tmpl w:val="054EC0B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1"/>
  </w:num>
  <w:num w:numId="2">
    <w:abstractNumId w:val="4"/>
  </w:num>
  <w:num w:numId="3">
    <w:abstractNumId w:val="27"/>
  </w:num>
  <w:num w:numId="4">
    <w:abstractNumId w:val="21"/>
  </w:num>
  <w:num w:numId="5">
    <w:abstractNumId w:val="20"/>
  </w:num>
  <w:num w:numId="6">
    <w:abstractNumId w:val="35"/>
  </w:num>
  <w:num w:numId="7">
    <w:abstractNumId w:val="6"/>
  </w:num>
  <w:num w:numId="8">
    <w:abstractNumId w:val="40"/>
  </w:num>
  <w:num w:numId="9">
    <w:abstractNumId w:val="41"/>
  </w:num>
  <w:num w:numId="10">
    <w:abstractNumId w:val="8"/>
  </w:num>
  <w:num w:numId="11">
    <w:abstractNumId w:val="1"/>
  </w:num>
  <w:num w:numId="12">
    <w:abstractNumId w:val="16"/>
  </w:num>
  <w:num w:numId="13">
    <w:abstractNumId w:val="13"/>
  </w:num>
  <w:num w:numId="14">
    <w:abstractNumId w:val="34"/>
  </w:num>
  <w:num w:numId="15">
    <w:abstractNumId w:val="30"/>
  </w:num>
  <w:num w:numId="16">
    <w:abstractNumId w:val="36"/>
  </w:num>
  <w:num w:numId="17">
    <w:abstractNumId w:val="5"/>
  </w:num>
  <w:num w:numId="18">
    <w:abstractNumId w:val="32"/>
  </w:num>
  <w:num w:numId="19">
    <w:abstractNumId w:val="17"/>
  </w:num>
  <w:num w:numId="20">
    <w:abstractNumId w:val="2"/>
  </w:num>
  <w:num w:numId="21">
    <w:abstractNumId w:val="26"/>
  </w:num>
  <w:num w:numId="22">
    <w:abstractNumId w:val="23"/>
  </w:num>
  <w:num w:numId="23">
    <w:abstractNumId w:val="7"/>
  </w:num>
  <w:num w:numId="24">
    <w:abstractNumId w:val="3"/>
  </w:num>
  <w:num w:numId="25">
    <w:abstractNumId w:val="25"/>
  </w:num>
  <w:num w:numId="26">
    <w:abstractNumId w:val="39"/>
  </w:num>
  <w:num w:numId="27">
    <w:abstractNumId w:val="14"/>
  </w:num>
  <w:num w:numId="28">
    <w:abstractNumId w:val="29"/>
  </w:num>
  <w:num w:numId="29">
    <w:abstractNumId w:val="22"/>
  </w:num>
  <w:num w:numId="30">
    <w:abstractNumId w:val="38"/>
  </w:num>
  <w:num w:numId="31">
    <w:abstractNumId w:val="18"/>
  </w:num>
  <w:num w:numId="32">
    <w:abstractNumId w:val="33"/>
  </w:num>
  <w:num w:numId="33">
    <w:abstractNumId w:val="15"/>
  </w:num>
  <w:num w:numId="34">
    <w:abstractNumId w:val="10"/>
  </w:num>
  <w:num w:numId="35">
    <w:abstractNumId w:val="28"/>
  </w:num>
  <w:num w:numId="36">
    <w:abstractNumId w:val="0"/>
  </w:num>
  <w:num w:numId="37">
    <w:abstractNumId w:val="37"/>
  </w:num>
  <w:num w:numId="38">
    <w:abstractNumId w:val="19"/>
  </w:num>
  <w:num w:numId="39">
    <w:abstractNumId w:val="12"/>
  </w:num>
  <w:num w:numId="40">
    <w:abstractNumId w:val="11"/>
  </w:num>
  <w:num w:numId="41">
    <w:abstractNumId w:val="24"/>
  </w:num>
  <w:num w:numId="42">
    <w:abstractNumId w:val="9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1"/>
  <w:attachedTemplate r:id="rId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34"/>
    <w:rsid w:val="00003171"/>
    <w:rsid w:val="00006124"/>
    <w:rsid w:val="00006487"/>
    <w:rsid w:val="0000659D"/>
    <w:rsid w:val="0000747A"/>
    <w:rsid w:val="00010D54"/>
    <w:rsid w:val="00012FFD"/>
    <w:rsid w:val="00013507"/>
    <w:rsid w:val="00015C7B"/>
    <w:rsid w:val="00021441"/>
    <w:rsid w:val="00022080"/>
    <w:rsid w:val="00022286"/>
    <w:rsid w:val="00022B0D"/>
    <w:rsid w:val="00023D6B"/>
    <w:rsid w:val="00024857"/>
    <w:rsid w:val="00024DD6"/>
    <w:rsid w:val="00024FAB"/>
    <w:rsid w:val="0002597B"/>
    <w:rsid w:val="00030E9F"/>
    <w:rsid w:val="00031430"/>
    <w:rsid w:val="000329D8"/>
    <w:rsid w:val="00032D6C"/>
    <w:rsid w:val="00034F2E"/>
    <w:rsid w:val="0004680F"/>
    <w:rsid w:val="000473B1"/>
    <w:rsid w:val="00047973"/>
    <w:rsid w:val="00051271"/>
    <w:rsid w:val="00051CCC"/>
    <w:rsid w:val="0005395B"/>
    <w:rsid w:val="00061685"/>
    <w:rsid w:val="00066AFD"/>
    <w:rsid w:val="00071B04"/>
    <w:rsid w:val="00073B19"/>
    <w:rsid w:val="00074CF6"/>
    <w:rsid w:val="000763DB"/>
    <w:rsid w:val="00077E93"/>
    <w:rsid w:val="000845E0"/>
    <w:rsid w:val="00086E8B"/>
    <w:rsid w:val="000879C0"/>
    <w:rsid w:val="000904B3"/>
    <w:rsid w:val="00091175"/>
    <w:rsid w:val="0009299C"/>
    <w:rsid w:val="00092A14"/>
    <w:rsid w:val="000A1F01"/>
    <w:rsid w:val="000A20FE"/>
    <w:rsid w:val="000A3F71"/>
    <w:rsid w:val="000A4B98"/>
    <w:rsid w:val="000C36BC"/>
    <w:rsid w:val="000C59C0"/>
    <w:rsid w:val="000D2B66"/>
    <w:rsid w:val="000D79E4"/>
    <w:rsid w:val="000E120D"/>
    <w:rsid w:val="000E1EBC"/>
    <w:rsid w:val="000E4635"/>
    <w:rsid w:val="000E664C"/>
    <w:rsid w:val="000F1A2C"/>
    <w:rsid w:val="000F2A61"/>
    <w:rsid w:val="000F36BA"/>
    <w:rsid w:val="000F48F0"/>
    <w:rsid w:val="00100076"/>
    <w:rsid w:val="001000AD"/>
    <w:rsid w:val="00100BB0"/>
    <w:rsid w:val="0010231E"/>
    <w:rsid w:val="00103EFA"/>
    <w:rsid w:val="001072A2"/>
    <w:rsid w:val="0011087D"/>
    <w:rsid w:val="001133AE"/>
    <w:rsid w:val="001152C5"/>
    <w:rsid w:val="00116298"/>
    <w:rsid w:val="001221CA"/>
    <w:rsid w:val="001262C4"/>
    <w:rsid w:val="001264EF"/>
    <w:rsid w:val="00127D72"/>
    <w:rsid w:val="0013103E"/>
    <w:rsid w:val="00131686"/>
    <w:rsid w:val="0013234B"/>
    <w:rsid w:val="00140972"/>
    <w:rsid w:val="0014199C"/>
    <w:rsid w:val="00142322"/>
    <w:rsid w:val="001469D8"/>
    <w:rsid w:val="00146D2D"/>
    <w:rsid w:val="00151E5F"/>
    <w:rsid w:val="0015318C"/>
    <w:rsid w:val="00153E8E"/>
    <w:rsid w:val="001544D5"/>
    <w:rsid w:val="001579A9"/>
    <w:rsid w:val="0016434D"/>
    <w:rsid w:val="00167BBC"/>
    <w:rsid w:val="00171D2C"/>
    <w:rsid w:val="00172124"/>
    <w:rsid w:val="00173DC8"/>
    <w:rsid w:val="001753E6"/>
    <w:rsid w:val="001755FA"/>
    <w:rsid w:val="00177E30"/>
    <w:rsid w:val="0018431D"/>
    <w:rsid w:val="00187332"/>
    <w:rsid w:val="00192073"/>
    <w:rsid w:val="001923BD"/>
    <w:rsid w:val="0019522F"/>
    <w:rsid w:val="00197344"/>
    <w:rsid w:val="001977D1"/>
    <w:rsid w:val="001A5A34"/>
    <w:rsid w:val="001B03DC"/>
    <w:rsid w:val="001B0989"/>
    <w:rsid w:val="001B4121"/>
    <w:rsid w:val="001B745D"/>
    <w:rsid w:val="001B7ED2"/>
    <w:rsid w:val="001C5F65"/>
    <w:rsid w:val="001C619E"/>
    <w:rsid w:val="001D04FF"/>
    <w:rsid w:val="001D0990"/>
    <w:rsid w:val="001D2DEB"/>
    <w:rsid w:val="001D5C37"/>
    <w:rsid w:val="001D7E9B"/>
    <w:rsid w:val="001E2962"/>
    <w:rsid w:val="001F1FDD"/>
    <w:rsid w:val="001F3E4D"/>
    <w:rsid w:val="001F4280"/>
    <w:rsid w:val="001F4724"/>
    <w:rsid w:val="001F4C76"/>
    <w:rsid w:val="001F6481"/>
    <w:rsid w:val="001F7569"/>
    <w:rsid w:val="00201268"/>
    <w:rsid w:val="002025F4"/>
    <w:rsid w:val="00203C23"/>
    <w:rsid w:val="00207F8B"/>
    <w:rsid w:val="00211037"/>
    <w:rsid w:val="0021282A"/>
    <w:rsid w:val="00213411"/>
    <w:rsid w:val="0021497E"/>
    <w:rsid w:val="00216E73"/>
    <w:rsid w:val="00217119"/>
    <w:rsid w:val="0021787D"/>
    <w:rsid w:val="00220587"/>
    <w:rsid w:val="00222598"/>
    <w:rsid w:val="00224368"/>
    <w:rsid w:val="002247A7"/>
    <w:rsid w:val="002256EE"/>
    <w:rsid w:val="002269D0"/>
    <w:rsid w:val="00232D64"/>
    <w:rsid w:val="00233185"/>
    <w:rsid w:val="00236BA4"/>
    <w:rsid w:val="002428B0"/>
    <w:rsid w:val="00242ACE"/>
    <w:rsid w:val="00243052"/>
    <w:rsid w:val="002443E1"/>
    <w:rsid w:val="00245D0A"/>
    <w:rsid w:val="00246FB0"/>
    <w:rsid w:val="00247EF6"/>
    <w:rsid w:val="00252261"/>
    <w:rsid w:val="0025308A"/>
    <w:rsid w:val="00254734"/>
    <w:rsid w:val="0025552C"/>
    <w:rsid w:val="00255E44"/>
    <w:rsid w:val="002611F6"/>
    <w:rsid w:val="00261718"/>
    <w:rsid w:val="0026385A"/>
    <w:rsid w:val="00264079"/>
    <w:rsid w:val="00264BBA"/>
    <w:rsid w:val="00274D3A"/>
    <w:rsid w:val="00277301"/>
    <w:rsid w:val="00277B80"/>
    <w:rsid w:val="0028153C"/>
    <w:rsid w:val="0028526C"/>
    <w:rsid w:val="0029489D"/>
    <w:rsid w:val="00295BF8"/>
    <w:rsid w:val="002A0256"/>
    <w:rsid w:val="002A1C1D"/>
    <w:rsid w:val="002A3507"/>
    <w:rsid w:val="002A3F55"/>
    <w:rsid w:val="002A456C"/>
    <w:rsid w:val="002A47F5"/>
    <w:rsid w:val="002A7A2D"/>
    <w:rsid w:val="002B1089"/>
    <w:rsid w:val="002B3F3F"/>
    <w:rsid w:val="002B686A"/>
    <w:rsid w:val="002C029A"/>
    <w:rsid w:val="002C5648"/>
    <w:rsid w:val="002C5D3E"/>
    <w:rsid w:val="002C7C42"/>
    <w:rsid w:val="002D1AB2"/>
    <w:rsid w:val="002D211D"/>
    <w:rsid w:val="002D3E1F"/>
    <w:rsid w:val="002D3E79"/>
    <w:rsid w:val="002D504C"/>
    <w:rsid w:val="002D57D3"/>
    <w:rsid w:val="002D7842"/>
    <w:rsid w:val="002E189D"/>
    <w:rsid w:val="002E274A"/>
    <w:rsid w:val="002E2EFF"/>
    <w:rsid w:val="002E3148"/>
    <w:rsid w:val="002E488D"/>
    <w:rsid w:val="002F280C"/>
    <w:rsid w:val="002F528C"/>
    <w:rsid w:val="002F7C67"/>
    <w:rsid w:val="00305458"/>
    <w:rsid w:val="00305A3E"/>
    <w:rsid w:val="00306A26"/>
    <w:rsid w:val="00306F7E"/>
    <w:rsid w:val="00310BB5"/>
    <w:rsid w:val="0031355C"/>
    <w:rsid w:val="003260D3"/>
    <w:rsid w:val="003264B3"/>
    <w:rsid w:val="00327F60"/>
    <w:rsid w:val="00332CBD"/>
    <w:rsid w:val="00332CDC"/>
    <w:rsid w:val="00335B31"/>
    <w:rsid w:val="00343E0B"/>
    <w:rsid w:val="0034571E"/>
    <w:rsid w:val="00345D40"/>
    <w:rsid w:val="003461FB"/>
    <w:rsid w:val="00347726"/>
    <w:rsid w:val="00347907"/>
    <w:rsid w:val="00347E7D"/>
    <w:rsid w:val="00351241"/>
    <w:rsid w:val="003557E1"/>
    <w:rsid w:val="00356553"/>
    <w:rsid w:val="00360766"/>
    <w:rsid w:val="00362543"/>
    <w:rsid w:val="00362588"/>
    <w:rsid w:val="00371BA3"/>
    <w:rsid w:val="00372FF4"/>
    <w:rsid w:val="0037331B"/>
    <w:rsid w:val="00373FCE"/>
    <w:rsid w:val="00374840"/>
    <w:rsid w:val="00375C9D"/>
    <w:rsid w:val="00375E53"/>
    <w:rsid w:val="00382E1C"/>
    <w:rsid w:val="00387B1F"/>
    <w:rsid w:val="00387E50"/>
    <w:rsid w:val="00390DAF"/>
    <w:rsid w:val="00394881"/>
    <w:rsid w:val="00396D12"/>
    <w:rsid w:val="00396D7F"/>
    <w:rsid w:val="003A332E"/>
    <w:rsid w:val="003A4ABA"/>
    <w:rsid w:val="003A5B82"/>
    <w:rsid w:val="003A690A"/>
    <w:rsid w:val="003A7543"/>
    <w:rsid w:val="003B0911"/>
    <w:rsid w:val="003B29D8"/>
    <w:rsid w:val="003B2F0D"/>
    <w:rsid w:val="003B4816"/>
    <w:rsid w:val="003C2D3C"/>
    <w:rsid w:val="003C30A1"/>
    <w:rsid w:val="003C37A9"/>
    <w:rsid w:val="003C5B8F"/>
    <w:rsid w:val="003C5FA5"/>
    <w:rsid w:val="003C6A0C"/>
    <w:rsid w:val="003D67EA"/>
    <w:rsid w:val="003E0049"/>
    <w:rsid w:val="003E1017"/>
    <w:rsid w:val="003E2A60"/>
    <w:rsid w:val="003E52B3"/>
    <w:rsid w:val="003E5A0C"/>
    <w:rsid w:val="003E6DE4"/>
    <w:rsid w:val="003F2806"/>
    <w:rsid w:val="003F4A01"/>
    <w:rsid w:val="0040027B"/>
    <w:rsid w:val="00403575"/>
    <w:rsid w:val="004104FB"/>
    <w:rsid w:val="0041286C"/>
    <w:rsid w:val="00414FDA"/>
    <w:rsid w:val="00416F11"/>
    <w:rsid w:val="004171F9"/>
    <w:rsid w:val="004224F7"/>
    <w:rsid w:val="00423645"/>
    <w:rsid w:val="00423A67"/>
    <w:rsid w:val="00423B4E"/>
    <w:rsid w:val="00425428"/>
    <w:rsid w:val="0042665E"/>
    <w:rsid w:val="004277D5"/>
    <w:rsid w:val="00427D89"/>
    <w:rsid w:val="00430A30"/>
    <w:rsid w:val="00430F2D"/>
    <w:rsid w:val="00432C54"/>
    <w:rsid w:val="0043374C"/>
    <w:rsid w:val="00435807"/>
    <w:rsid w:val="00435BD2"/>
    <w:rsid w:val="00436CBC"/>
    <w:rsid w:val="00440F05"/>
    <w:rsid w:val="00441020"/>
    <w:rsid w:val="00441969"/>
    <w:rsid w:val="00441A0A"/>
    <w:rsid w:val="00441F15"/>
    <w:rsid w:val="004440DD"/>
    <w:rsid w:val="004446A5"/>
    <w:rsid w:val="0045452A"/>
    <w:rsid w:val="00461DC8"/>
    <w:rsid w:val="00461FAE"/>
    <w:rsid w:val="00463DAA"/>
    <w:rsid w:val="00464B2F"/>
    <w:rsid w:val="0046516E"/>
    <w:rsid w:val="00470303"/>
    <w:rsid w:val="00470F07"/>
    <w:rsid w:val="004736D3"/>
    <w:rsid w:val="00475517"/>
    <w:rsid w:val="004759B6"/>
    <w:rsid w:val="00476790"/>
    <w:rsid w:val="004775B9"/>
    <w:rsid w:val="00477E18"/>
    <w:rsid w:val="00480394"/>
    <w:rsid w:val="00480D1B"/>
    <w:rsid w:val="00481141"/>
    <w:rsid w:val="004834E7"/>
    <w:rsid w:val="004848E0"/>
    <w:rsid w:val="00491014"/>
    <w:rsid w:val="0049161A"/>
    <w:rsid w:val="004916CE"/>
    <w:rsid w:val="00492550"/>
    <w:rsid w:val="00493A80"/>
    <w:rsid w:val="00497240"/>
    <w:rsid w:val="004A5584"/>
    <w:rsid w:val="004A5597"/>
    <w:rsid w:val="004A7686"/>
    <w:rsid w:val="004A76FC"/>
    <w:rsid w:val="004A7DC6"/>
    <w:rsid w:val="004B6F5D"/>
    <w:rsid w:val="004C0D5E"/>
    <w:rsid w:val="004C0E19"/>
    <w:rsid w:val="004C2638"/>
    <w:rsid w:val="004C30EC"/>
    <w:rsid w:val="004C6964"/>
    <w:rsid w:val="004C6C8D"/>
    <w:rsid w:val="004D0835"/>
    <w:rsid w:val="004D2933"/>
    <w:rsid w:val="004D307D"/>
    <w:rsid w:val="004D6271"/>
    <w:rsid w:val="004D684E"/>
    <w:rsid w:val="004E0B18"/>
    <w:rsid w:val="004E2749"/>
    <w:rsid w:val="004E362B"/>
    <w:rsid w:val="004E3863"/>
    <w:rsid w:val="004E431D"/>
    <w:rsid w:val="004E444B"/>
    <w:rsid w:val="004E6229"/>
    <w:rsid w:val="004E7A50"/>
    <w:rsid w:val="004F05E4"/>
    <w:rsid w:val="004F06C5"/>
    <w:rsid w:val="004F1072"/>
    <w:rsid w:val="004F24DE"/>
    <w:rsid w:val="004F5D3E"/>
    <w:rsid w:val="004F6211"/>
    <w:rsid w:val="004F7F74"/>
    <w:rsid w:val="00500473"/>
    <w:rsid w:val="005042F6"/>
    <w:rsid w:val="00504315"/>
    <w:rsid w:val="00505D0F"/>
    <w:rsid w:val="00510227"/>
    <w:rsid w:val="00512CA6"/>
    <w:rsid w:val="00516662"/>
    <w:rsid w:val="00525DC3"/>
    <w:rsid w:val="005266C8"/>
    <w:rsid w:val="0052690D"/>
    <w:rsid w:val="005269D3"/>
    <w:rsid w:val="00530A6F"/>
    <w:rsid w:val="00532BA4"/>
    <w:rsid w:val="00533002"/>
    <w:rsid w:val="00535423"/>
    <w:rsid w:val="0053752F"/>
    <w:rsid w:val="00540A54"/>
    <w:rsid w:val="00542379"/>
    <w:rsid w:val="00542BE9"/>
    <w:rsid w:val="00543BF3"/>
    <w:rsid w:val="005477F0"/>
    <w:rsid w:val="00550C9A"/>
    <w:rsid w:val="00550E14"/>
    <w:rsid w:val="00554147"/>
    <w:rsid w:val="00556491"/>
    <w:rsid w:val="0056352C"/>
    <w:rsid w:val="00565693"/>
    <w:rsid w:val="00571FD3"/>
    <w:rsid w:val="00584301"/>
    <w:rsid w:val="00584B1D"/>
    <w:rsid w:val="00585822"/>
    <w:rsid w:val="00587A03"/>
    <w:rsid w:val="00590C59"/>
    <w:rsid w:val="00591594"/>
    <w:rsid w:val="005A17D7"/>
    <w:rsid w:val="005A4EEC"/>
    <w:rsid w:val="005A58C9"/>
    <w:rsid w:val="005B21DA"/>
    <w:rsid w:val="005B2673"/>
    <w:rsid w:val="005B46D1"/>
    <w:rsid w:val="005B628D"/>
    <w:rsid w:val="005B7183"/>
    <w:rsid w:val="005C011B"/>
    <w:rsid w:val="005C2478"/>
    <w:rsid w:val="005C2C11"/>
    <w:rsid w:val="005C6D05"/>
    <w:rsid w:val="005D09FA"/>
    <w:rsid w:val="005D0F47"/>
    <w:rsid w:val="005D1223"/>
    <w:rsid w:val="005D1D5E"/>
    <w:rsid w:val="005D6399"/>
    <w:rsid w:val="005D7E19"/>
    <w:rsid w:val="005E075F"/>
    <w:rsid w:val="005E0AC4"/>
    <w:rsid w:val="005E0E12"/>
    <w:rsid w:val="005E24F3"/>
    <w:rsid w:val="005E2692"/>
    <w:rsid w:val="005E7FE3"/>
    <w:rsid w:val="005F0379"/>
    <w:rsid w:val="005F136A"/>
    <w:rsid w:val="005F1409"/>
    <w:rsid w:val="005F4D37"/>
    <w:rsid w:val="005F667E"/>
    <w:rsid w:val="005F78FD"/>
    <w:rsid w:val="006012F9"/>
    <w:rsid w:val="0060319D"/>
    <w:rsid w:val="00605305"/>
    <w:rsid w:val="00605E36"/>
    <w:rsid w:val="00610294"/>
    <w:rsid w:val="006129C2"/>
    <w:rsid w:val="0061693C"/>
    <w:rsid w:val="0061731D"/>
    <w:rsid w:val="006217BA"/>
    <w:rsid w:val="00624068"/>
    <w:rsid w:val="00624406"/>
    <w:rsid w:val="00626A48"/>
    <w:rsid w:val="0062791B"/>
    <w:rsid w:val="00631B1A"/>
    <w:rsid w:val="00632342"/>
    <w:rsid w:val="00632739"/>
    <w:rsid w:val="00635191"/>
    <w:rsid w:val="00642078"/>
    <w:rsid w:val="006426AE"/>
    <w:rsid w:val="006433B6"/>
    <w:rsid w:val="00644ABD"/>
    <w:rsid w:val="0064560A"/>
    <w:rsid w:val="00650CB7"/>
    <w:rsid w:val="00651158"/>
    <w:rsid w:val="00651E45"/>
    <w:rsid w:val="006531DB"/>
    <w:rsid w:val="00654F10"/>
    <w:rsid w:val="00656D74"/>
    <w:rsid w:val="006571E9"/>
    <w:rsid w:val="00657779"/>
    <w:rsid w:val="006611EE"/>
    <w:rsid w:val="0066377E"/>
    <w:rsid w:val="00665149"/>
    <w:rsid w:val="006734BA"/>
    <w:rsid w:val="00676D23"/>
    <w:rsid w:val="006813C8"/>
    <w:rsid w:val="006862D1"/>
    <w:rsid w:val="006869D9"/>
    <w:rsid w:val="006875AC"/>
    <w:rsid w:val="00691061"/>
    <w:rsid w:val="006921B6"/>
    <w:rsid w:val="006940D1"/>
    <w:rsid w:val="006957B0"/>
    <w:rsid w:val="006A415C"/>
    <w:rsid w:val="006A6F92"/>
    <w:rsid w:val="006B0384"/>
    <w:rsid w:val="006B1767"/>
    <w:rsid w:val="006B4819"/>
    <w:rsid w:val="006B58AC"/>
    <w:rsid w:val="006C05ED"/>
    <w:rsid w:val="006C29EE"/>
    <w:rsid w:val="006C2D75"/>
    <w:rsid w:val="006C3E54"/>
    <w:rsid w:val="006C4743"/>
    <w:rsid w:val="006C4CCF"/>
    <w:rsid w:val="006C56BD"/>
    <w:rsid w:val="006C698D"/>
    <w:rsid w:val="006D3C3D"/>
    <w:rsid w:val="006D41B2"/>
    <w:rsid w:val="006E126A"/>
    <w:rsid w:val="006E2F20"/>
    <w:rsid w:val="006E3589"/>
    <w:rsid w:val="006E4FB4"/>
    <w:rsid w:val="006E7101"/>
    <w:rsid w:val="006F0B16"/>
    <w:rsid w:val="006F1F6D"/>
    <w:rsid w:val="006F244D"/>
    <w:rsid w:val="006F33AB"/>
    <w:rsid w:val="006F5707"/>
    <w:rsid w:val="006F61D9"/>
    <w:rsid w:val="006F648D"/>
    <w:rsid w:val="006F6E65"/>
    <w:rsid w:val="006F78D4"/>
    <w:rsid w:val="006F7F82"/>
    <w:rsid w:val="00701A1C"/>
    <w:rsid w:val="00707E61"/>
    <w:rsid w:val="00713539"/>
    <w:rsid w:val="00715573"/>
    <w:rsid w:val="00717130"/>
    <w:rsid w:val="0072439E"/>
    <w:rsid w:val="00724D5C"/>
    <w:rsid w:val="00725C2D"/>
    <w:rsid w:val="00725F85"/>
    <w:rsid w:val="00727C17"/>
    <w:rsid w:val="0073473D"/>
    <w:rsid w:val="007348C8"/>
    <w:rsid w:val="00735A5D"/>
    <w:rsid w:val="007362F3"/>
    <w:rsid w:val="00737333"/>
    <w:rsid w:val="00737DC1"/>
    <w:rsid w:val="0074143C"/>
    <w:rsid w:val="00741589"/>
    <w:rsid w:val="00742C45"/>
    <w:rsid w:val="0074517B"/>
    <w:rsid w:val="0075023A"/>
    <w:rsid w:val="007507AC"/>
    <w:rsid w:val="00751BD9"/>
    <w:rsid w:val="00754CB1"/>
    <w:rsid w:val="00755201"/>
    <w:rsid w:val="0075679B"/>
    <w:rsid w:val="007674FD"/>
    <w:rsid w:val="0076753D"/>
    <w:rsid w:val="00770A24"/>
    <w:rsid w:val="00775262"/>
    <w:rsid w:val="00777AA3"/>
    <w:rsid w:val="00781B2C"/>
    <w:rsid w:val="0078278A"/>
    <w:rsid w:val="007846C3"/>
    <w:rsid w:val="007861A9"/>
    <w:rsid w:val="007867F5"/>
    <w:rsid w:val="00786A25"/>
    <w:rsid w:val="00787B7C"/>
    <w:rsid w:val="00792C74"/>
    <w:rsid w:val="00793629"/>
    <w:rsid w:val="00793944"/>
    <w:rsid w:val="007969E8"/>
    <w:rsid w:val="00797457"/>
    <w:rsid w:val="007A0C05"/>
    <w:rsid w:val="007A0F69"/>
    <w:rsid w:val="007A1E17"/>
    <w:rsid w:val="007A40EE"/>
    <w:rsid w:val="007B45A4"/>
    <w:rsid w:val="007B4720"/>
    <w:rsid w:val="007C1853"/>
    <w:rsid w:val="007C347F"/>
    <w:rsid w:val="007C6E2F"/>
    <w:rsid w:val="007D04AD"/>
    <w:rsid w:val="007D0C96"/>
    <w:rsid w:val="007D28E2"/>
    <w:rsid w:val="007D7B2B"/>
    <w:rsid w:val="007E2060"/>
    <w:rsid w:val="007E2F57"/>
    <w:rsid w:val="007E3BC3"/>
    <w:rsid w:val="007E56FC"/>
    <w:rsid w:val="007F211C"/>
    <w:rsid w:val="007F5E95"/>
    <w:rsid w:val="007F5F99"/>
    <w:rsid w:val="007F6525"/>
    <w:rsid w:val="00801383"/>
    <w:rsid w:val="00802DE2"/>
    <w:rsid w:val="00804528"/>
    <w:rsid w:val="00804979"/>
    <w:rsid w:val="00805BB9"/>
    <w:rsid w:val="00805C0B"/>
    <w:rsid w:val="0080795B"/>
    <w:rsid w:val="008128CE"/>
    <w:rsid w:val="00812C7B"/>
    <w:rsid w:val="00813437"/>
    <w:rsid w:val="00817848"/>
    <w:rsid w:val="0082016D"/>
    <w:rsid w:val="008202C3"/>
    <w:rsid w:val="00822581"/>
    <w:rsid w:val="00825B27"/>
    <w:rsid w:val="00825CE1"/>
    <w:rsid w:val="00831C7D"/>
    <w:rsid w:val="0083298B"/>
    <w:rsid w:val="00834E24"/>
    <w:rsid w:val="00837125"/>
    <w:rsid w:val="00841099"/>
    <w:rsid w:val="00841415"/>
    <w:rsid w:val="00841D45"/>
    <w:rsid w:val="008438F7"/>
    <w:rsid w:val="0084451C"/>
    <w:rsid w:val="00845024"/>
    <w:rsid w:val="0085057A"/>
    <w:rsid w:val="0085063C"/>
    <w:rsid w:val="008509D1"/>
    <w:rsid w:val="00852D3D"/>
    <w:rsid w:val="00853050"/>
    <w:rsid w:val="0085450D"/>
    <w:rsid w:val="008566EE"/>
    <w:rsid w:val="008575CA"/>
    <w:rsid w:val="00862A66"/>
    <w:rsid w:val="00862DB9"/>
    <w:rsid w:val="00865983"/>
    <w:rsid w:val="00870EF7"/>
    <w:rsid w:val="00871C0B"/>
    <w:rsid w:val="00871F4C"/>
    <w:rsid w:val="00873235"/>
    <w:rsid w:val="00874339"/>
    <w:rsid w:val="008777F0"/>
    <w:rsid w:val="00877865"/>
    <w:rsid w:val="0087791D"/>
    <w:rsid w:val="00881BDD"/>
    <w:rsid w:val="0088313D"/>
    <w:rsid w:val="008852DA"/>
    <w:rsid w:val="008854F2"/>
    <w:rsid w:val="00886312"/>
    <w:rsid w:val="008873E0"/>
    <w:rsid w:val="0089204C"/>
    <w:rsid w:val="00892484"/>
    <w:rsid w:val="00893597"/>
    <w:rsid w:val="00896843"/>
    <w:rsid w:val="00896D59"/>
    <w:rsid w:val="008A0D61"/>
    <w:rsid w:val="008A1088"/>
    <w:rsid w:val="008A311A"/>
    <w:rsid w:val="008A3D11"/>
    <w:rsid w:val="008B0606"/>
    <w:rsid w:val="008B649D"/>
    <w:rsid w:val="008B6AE3"/>
    <w:rsid w:val="008B6CAE"/>
    <w:rsid w:val="008C13EB"/>
    <w:rsid w:val="008C463C"/>
    <w:rsid w:val="008C5A3F"/>
    <w:rsid w:val="008C674F"/>
    <w:rsid w:val="008C6F09"/>
    <w:rsid w:val="008C784D"/>
    <w:rsid w:val="008D009D"/>
    <w:rsid w:val="008D07CB"/>
    <w:rsid w:val="008D07D4"/>
    <w:rsid w:val="008D09F1"/>
    <w:rsid w:val="008D38D7"/>
    <w:rsid w:val="008D5BEE"/>
    <w:rsid w:val="008D71CF"/>
    <w:rsid w:val="008D7A98"/>
    <w:rsid w:val="008E09E8"/>
    <w:rsid w:val="008E14E0"/>
    <w:rsid w:val="008E1BE3"/>
    <w:rsid w:val="008E499B"/>
    <w:rsid w:val="008E5CB5"/>
    <w:rsid w:val="008E650E"/>
    <w:rsid w:val="008F11AF"/>
    <w:rsid w:val="008F1779"/>
    <w:rsid w:val="008F30FD"/>
    <w:rsid w:val="008F76AB"/>
    <w:rsid w:val="00900282"/>
    <w:rsid w:val="00905437"/>
    <w:rsid w:val="00906B1F"/>
    <w:rsid w:val="00914625"/>
    <w:rsid w:val="00915CB8"/>
    <w:rsid w:val="00920C9C"/>
    <w:rsid w:val="00921FCD"/>
    <w:rsid w:val="009265F4"/>
    <w:rsid w:val="00927BE0"/>
    <w:rsid w:val="0093220E"/>
    <w:rsid w:val="00932B65"/>
    <w:rsid w:val="00933340"/>
    <w:rsid w:val="00933ABF"/>
    <w:rsid w:val="00935C04"/>
    <w:rsid w:val="00936328"/>
    <w:rsid w:val="0093763C"/>
    <w:rsid w:val="0094127B"/>
    <w:rsid w:val="009421CB"/>
    <w:rsid w:val="009559C9"/>
    <w:rsid w:val="0095768E"/>
    <w:rsid w:val="0096389B"/>
    <w:rsid w:val="0096392B"/>
    <w:rsid w:val="00965BB5"/>
    <w:rsid w:val="0096626A"/>
    <w:rsid w:val="0097008E"/>
    <w:rsid w:val="00973047"/>
    <w:rsid w:val="00974380"/>
    <w:rsid w:val="0098138E"/>
    <w:rsid w:val="009822E0"/>
    <w:rsid w:val="009836D9"/>
    <w:rsid w:val="00993629"/>
    <w:rsid w:val="00996AA7"/>
    <w:rsid w:val="00996B8D"/>
    <w:rsid w:val="009A089C"/>
    <w:rsid w:val="009A3A69"/>
    <w:rsid w:val="009A3A96"/>
    <w:rsid w:val="009A4674"/>
    <w:rsid w:val="009A484A"/>
    <w:rsid w:val="009B0419"/>
    <w:rsid w:val="009B1026"/>
    <w:rsid w:val="009B14CA"/>
    <w:rsid w:val="009B3B14"/>
    <w:rsid w:val="009C3B55"/>
    <w:rsid w:val="009C4E18"/>
    <w:rsid w:val="009C4EA4"/>
    <w:rsid w:val="009C5CA5"/>
    <w:rsid w:val="009C64BE"/>
    <w:rsid w:val="009D55B5"/>
    <w:rsid w:val="009D5E79"/>
    <w:rsid w:val="009E0A97"/>
    <w:rsid w:val="009E1D6B"/>
    <w:rsid w:val="009E45CF"/>
    <w:rsid w:val="009F0435"/>
    <w:rsid w:val="009F2200"/>
    <w:rsid w:val="009F46CE"/>
    <w:rsid w:val="009F4F59"/>
    <w:rsid w:val="00A00CF4"/>
    <w:rsid w:val="00A02AA1"/>
    <w:rsid w:val="00A03E24"/>
    <w:rsid w:val="00A076FC"/>
    <w:rsid w:val="00A10F76"/>
    <w:rsid w:val="00A14A17"/>
    <w:rsid w:val="00A20135"/>
    <w:rsid w:val="00A20600"/>
    <w:rsid w:val="00A228A5"/>
    <w:rsid w:val="00A23549"/>
    <w:rsid w:val="00A23803"/>
    <w:rsid w:val="00A23C78"/>
    <w:rsid w:val="00A249B7"/>
    <w:rsid w:val="00A26D8E"/>
    <w:rsid w:val="00A30526"/>
    <w:rsid w:val="00A310E2"/>
    <w:rsid w:val="00A41827"/>
    <w:rsid w:val="00A4335C"/>
    <w:rsid w:val="00A454F3"/>
    <w:rsid w:val="00A50D9E"/>
    <w:rsid w:val="00A54A5B"/>
    <w:rsid w:val="00A54FAC"/>
    <w:rsid w:val="00A57ECF"/>
    <w:rsid w:val="00A653CC"/>
    <w:rsid w:val="00A66CFB"/>
    <w:rsid w:val="00A7215E"/>
    <w:rsid w:val="00A725BA"/>
    <w:rsid w:val="00A73FCC"/>
    <w:rsid w:val="00A741E7"/>
    <w:rsid w:val="00A81969"/>
    <w:rsid w:val="00A836EA"/>
    <w:rsid w:val="00A83749"/>
    <w:rsid w:val="00A87BD1"/>
    <w:rsid w:val="00A91042"/>
    <w:rsid w:val="00A95697"/>
    <w:rsid w:val="00AA06F0"/>
    <w:rsid w:val="00AA1DCA"/>
    <w:rsid w:val="00AA37D1"/>
    <w:rsid w:val="00AA4D94"/>
    <w:rsid w:val="00AA5356"/>
    <w:rsid w:val="00AA5528"/>
    <w:rsid w:val="00AA5CA1"/>
    <w:rsid w:val="00AB581A"/>
    <w:rsid w:val="00AC1566"/>
    <w:rsid w:val="00AC2C30"/>
    <w:rsid w:val="00AC3E18"/>
    <w:rsid w:val="00AC445E"/>
    <w:rsid w:val="00AC61FE"/>
    <w:rsid w:val="00AC7878"/>
    <w:rsid w:val="00AD018D"/>
    <w:rsid w:val="00AD2972"/>
    <w:rsid w:val="00AD338E"/>
    <w:rsid w:val="00AD3E52"/>
    <w:rsid w:val="00AD3FCB"/>
    <w:rsid w:val="00AD4FD3"/>
    <w:rsid w:val="00AD5571"/>
    <w:rsid w:val="00AE29D1"/>
    <w:rsid w:val="00AE4A99"/>
    <w:rsid w:val="00AE5BB6"/>
    <w:rsid w:val="00AE5C6D"/>
    <w:rsid w:val="00AE7764"/>
    <w:rsid w:val="00AF00A4"/>
    <w:rsid w:val="00AF07D9"/>
    <w:rsid w:val="00AF1A84"/>
    <w:rsid w:val="00AF32AD"/>
    <w:rsid w:val="00AF370D"/>
    <w:rsid w:val="00AF3CD3"/>
    <w:rsid w:val="00AF3F44"/>
    <w:rsid w:val="00AF7E4E"/>
    <w:rsid w:val="00B00A4D"/>
    <w:rsid w:val="00B00D42"/>
    <w:rsid w:val="00B014D8"/>
    <w:rsid w:val="00B04A5F"/>
    <w:rsid w:val="00B0617B"/>
    <w:rsid w:val="00B124FB"/>
    <w:rsid w:val="00B13698"/>
    <w:rsid w:val="00B20784"/>
    <w:rsid w:val="00B2206D"/>
    <w:rsid w:val="00B234EA"/>
    <w:rsid w:val="00B23EA8"/>
    <w:rsid w:val="00B24800"/>
    <w:rsid w:val="00B25542"/>
    <w:rsid w:val="00B31EF2"/>
    <w:rsid w:val="00B34E2D"/>
    <w:rsid w:val="00B36EA1"/>
    <w:rsid w:val="00B37A0D"/>
    <w:rsid w:val="00B407E4"/>
    <w:rsid w:val="00B40A24"/>
    <w:rsid w:val="00B40C2D"/>
    <w:rsid w:val="00B40FFA"/>
    <w:rsid w:val="00B5218C"/>
    <w:rsid w:val="00B521E9"/>
    <w:rsid w:val="00B53172"/>
    <w:rsid w:val="00B542F0"/>
    <w:rsid w:val="00B61E6C"/>
    <w:rsid w:val="00B6577C"/>
    <w:rsid w:val="00B703BC"/>
    <w:rsid w:val="00B72895"/>
    <w:rsid w:val="00B73D23"/>
    <w:rsid w:val="00B80D8B"/>
    <w:rsid w:val="00B825ED"/>
    <w:rsid w:val="00B82A5B"/>
    <w:rsid w:val="00B902D6"/>
    <w:rsid w:val="00B9129E"/>
    <w:rsid w:val="00B92163"/>
    <w:rsid w:val="00B92C34"/>
    <w:rsid w:val="00B92D62"/>
    <w:rsid w:val="00B95B80"/>
    <w:rsid w:val="00B97CBA"/>
    <w:rsid w:val="00B97D82"/>
    <w:rsid w:val="00BA0840"/>
    <w:rsid w:val="00BA1C7E"/>
    <w:rsid w:val="00BA62E2"/>
    <w:rsid w:val="00BA680B"/>
    <w:rsid w:val="00BA7CD1"/>
    <w:rsid w:val="00BB08EB"/>
    <w:rsid w:val="00BB3898"/>
    <w:rsid w:val="00BC1DC0"/>
    <w:rsid w:val="00BC1FCE"/>
    <w:rsid w:val="00BC6A9A"/>
    <w:rsid w:val="00BC7216"/>
    <w:rsid w:val="00BD10F1"/>
    <w:rsid w:val="00BD1A41"/>
    <w:rsid w:val="00BD3606"/>
    <w:rsid w:val="00BD3A83"/>
    <w:rsid w:val="00BD4F63"/>
    <w:rsid w:val="00BD7C8A"/>
    <w:rsid w:val="00BE0987"/>
    <w:rsid w:val="00BE0AED"/>
    <w:rsid w:val="00BE2F3E"/>
    <w:rsid w:val="00BE3D72"/>
    <w:rsid w:val="00BE6DE9"/>
    <w:rsid w:val="00BF5659"/>
    <w:rsid w:val="00C01D73"/>
    <w:rsid w:val="00C067D7"/>
    <w:rsid w:val="00C102DA"/>
    <w:rsid w:val="00C111D4"/>
    <w:rsid w:val="00C12ACC"/>
    <w:rsid w:val="00C15327"/>
    <w:rsid w:val="00C156B6"/>
    <w:rsid w:val="00C17260"/>
    <w:rsid w:val="00C210FB"/>
    <w:rsid w:val="00C2117B"/>
    <w:rsid w:val="00C23429"/>
    <w:rsid w:val="00C236DF"/>
    <w:rsid w:val="00C238A7"/>
    <w:rsid w:val="00C24D7D"/>
    <w:rsid w:val="00C26973"/>
    <w:rsid w:val="00C31593"/>
    <w:rsid w:val="00C339CD"/>
    <w:rsid w:val="00C349F1"/>
    <w:rsid w:val="00C35E90"/>
    <w:rsid w:val="00C362CB"/>
    <w:rsid w:val="00C37F24"/>
    <w:rsid w:val="00C40726"/>
    <w:rsid w:val="00C40F20"/>
    <w:rsid w:val="00C4119E"/>
    <w:rsid w:val="00C51E65"/>
    <w:rsid w:val="00C52BDD"/>
    <w:rsid w:val="00C61785"/>
    <w:rsid w:val="00C6183C"/>
    <w:rsid w:val="00C62710"/>
    <w:rsid w:val="00C63178"/>
    <w:rsid w:val="00C66819"/>
    <w:rsid w:val="00C67651"/>
    <w:rsid w:val="00C71A03"/>
    <w:rsid w:val="00C74DF0"/>
    <w:rsid w:val="00C757BD"/>
    <w:rsid w:val="00C80A90"/>
    <w:rsid w:val="00C81AD6"/>
    <w:rsid w:val="00C86237"/>
    <w:rsid w:val="00C9013D"/>
    <w:rsid w:val="00C9015A"/>
    <w:rsid w:val="00C932A5"/>
    <w:rsid w:val="00CA308F"/>
    <w:rsid w:val="00CA6134"/>
    <w:rsid w:val="00CA64F8"/>
    <w:rsid w:val="00CA6A50"/>
    <w:rsid w:val="00CB0710"/>
    <w:rsid w:val="00CB083F"/>
    <w:rsid w:val="00CB2508"/>
    <w:rsid w:val="00CB4CEE"/>
    <w:rsid w:val="00CB633E"/>
    <w:rsid w:val="00CC1911"/>
    <w:rsid w:val="00CC25F0"/>
    <w:rsid w:val="00CC3912"/>
    <w:rsid w:val="00CC406D"/>
    <w:rsid w:val="00CC5C3E"/>
    <w:rsid w:val="00CC625B"/>
    <w:rsid w:val="00CC7FF6"/>
    <w:rsid w:val="00CD11B0"/>
    <w:rsid w:val="00CD462F"/>
    <w:rsid w:val="00CD56A9"/>
    <w:rsid w:val="00CD5CCD"/>
    <w:rsid w:val="00CE0A10"/>
    <w:rsid w:val="00CE192B"/>
    <w:rsid w:val="00CF1182"/>
    <w:rsid w:val="00CF129B"/>
    <w:rsid w:val="00CF1F53"/>
    <w:rsid w:val="00CF511A"/>
    <w:rsid w:val="00CF552E"/>
    <w:rsid w:val="00CF5683"/>
    <w:rsid w:val="00CF6DDC"/>
    <w:rsid w:val="00D00DA7"/>
    <w:rsid w:val="00D02C47"/>
    <w:rsid w:val="00D0463E"/>
    <w:rsid w:val="00D1328D"/>
    <w:rsid w:val="00D31081"/>
    <w:rsid w:val="00D336C7"/>
    <w:rsid w:val="00D33C79"/>
    <w:rsid w:val="00D34369"/>
    <w:rsid w:val="00D36A87"/>
    <w:rsid w:val="00D401B5"/>
    <w:rsid w:val="00D43087"/>
    <w:rsid w:val="00D43E2D"/>
    <w:rsid w:val="00D446C6"/>
    <w:rsid w:val="00D512AB"/>
    <w:rsid w:val="00D533A0"/>
    <w:rsid w:val="00D54055"/>
    <w:rsid w:val="00D560E2"/>
    <w:rsid w:val="00D5672D"/>
    <w:rsid w:val="00D57C75"/>
    <w:rsid w:val="00D63A13"/>
    <w:rsid w:val="00D67ED1"/>
    <w:rsid w:val="00D7520C"/>
    <w:rsid w:val="00D76B3E"/>
    <w:rsid w:val="00D7797F"/>
    <w:rsid w:val="00D77A52"/>
    <w:rsid w:val="00D802F6"/>
    <w:rsid w:val="00D80D08"/>
    <w:rsid w:val="00D81EAD"/>
    <w:rsid w:val="00D83429"/>
    <w:rsid w:val="00D835BB"/>
    <w:rsid w:val="00D87DFF"/>
    <w:rsid w:val="00D91918"/>
    <w:rsid w:val="00D9529B"/>
    <w:rsid w:val="00D963E2"/>
    <w:rsid w:val="00D97284"/>
    <w:rsid w:val="00DA3EF7"/>
    <w:rsid w:val="00DA48DF"/>
    <w:rsid w:val="00DA5ACE"/>
    <w:rsid w:val="00DB7E95"/>
    <w:rsid w:val="00DC3DAA"/>
    <w:rsid w:val="00DC6B02"/>
    <w:rsid w:val="00DD0578"/>
    <w:rsid w:val="00DD4573"/>
    <w:rsid w:val="00DD5171"/>
    <w:rsid w:val="00DD74BA"/>
    <w:rsid w:val="00DD7F00"/>
    <w:rsid w:val="00DE18C6"/>
    <w:rsid w:val="00DE39B7"/>
    <w:rsid w:val="00DE3E68"/>
    <w:rsid w:val="00DE58AE"/>
    <w:rsid w:val="00DE66DC"/>
    <w:rsid w:val="00DF1DEE"/>
    <w:rsid w:val="00DF6F48"/>
    <w:rsid w:val="00E01465"/>
    <w:rsid w:val="00E02216"/>
    <w:rsid w:val="00E02B27"/>
    <w:rsid w:val="00E03361"/>
    <w:rsid w:val="00E0422D"/>
    <w:rsid w:val="00E0579C"/>
    <w:rsid w:val="00E063E2"/>
    <w:rsid w:val="00E063F5"/>
    <w:rsid w:val="00E10014"/>
    <w:rsid w:val="00E13CF4"/>
    <w:rsid w:val="00E14FB0"/>
    <w:rsid w:val="00E15A43"/>
    <w:rsid w:val="00E21D6A"/>
    <w:rsid w:val="00E22002"/>
    <w:rsid w:val="00E2204D"/>
    <w:rsid w:val="00E220B9"/>
    <w:rsid w:val="00E25040"/>
    <w:rsid w:val="00E25483"/>
    <w:rsid w:val="00E26261"/>
    <w:rsid w:val="00E2737B"/>
    <w:rsid w:val="00E31070"/>
    <w:rsid w:val="00E31B0F"/>
    <w:rsid w:val="00E3688A"/>
    <w:rsid w:val="00E427DD"/>
    <w:rsid w:val="00E467F3"/>
    <w:rsid w:val="00E47583"/>
    <w:rsid w:val="00E50768"/>
    <w:rsid w:val="00E53FC6"/>
    <w:rsid w:val="00E5494E"/>
    <w:rsid w:val="00E55E58"/>
    <w:rsid w:val="00E6748A"/>
    <w:rsid w:val="00E71DFB"/>
    <w:rsid w:val="00E7285A"/>
    <w:rsid w:val="00E72A52"/>
    <w:rsid w:val="00E73488"/>
    <w:rsid w:val="00E73D3A"/>
    <w:rsid w:val="00E73EFB"/>
    <w:rsid w:val="00E8136A"/>
    <w:rsid w:val="00E86021"/>
    <w:rsid w:val="00E86D7C"/>
    <w:rsid w:val="00EA0394"/>
    <w:rsid w:val="00EA2D73"/>
    <w:rsid w:val="00EB2414"/>
    <w:rsid w:val="00EB2439"/>
    <w:rsid w:val="00EB298A"/>
    <w:rsid w:val="00EB3E81"/>
    <w:rsid w:val="00EB5CEB"/>
    <w:rsid w:val="00EC0470"/>
    <w:rsid w:val="00EC1747"/>
    <w:rsid w:val="00EC2343"/>
    <w:rsid w:val="00EC39A5"/>
    <w:rsid w:val="00EC4284"/>
    <w:rsid w:val="00EC573F"/>
    <w:rsid w:val="00EC5F52"/>
    <w:rsid w:val="00EC6ED4"/>
    <w:rsid w:val="00EC7C3C"/>
    <w:rsid w:val="00ED0308"/>
    <w:rsid w:val="00ED0529"/>
    <w:rsid w:val="00ED11A7"/>
    <w:rsid w:val="00ED26A7"/>
    <w:rsid w:val="00ED27CC"/>
    <w:rsid w:val="00ED29FA"/>
    <w:rsid w:val="00EE0ABF"/>
    <w:rsid w:val="00EE1C68"/>
    <w:rsid w:val="00EE21AF"/>
    <w:rsid w:val="00EE2A42"/>
    <w:rsid w:val="00EE2A61"/>
    <w:rsid w:val="00EE4469"/>
    <w:rsid w:val="00EE5103"/>
    <w:rsid w:val="00EE7301"/>
    <w:rsid w:val="00EE7D8A"/>
    <w:rsid w:val="00EF0174"/>
    <w:rsid w:val="00EF5649"/>
    <w:rsid w:val="00EF5996"/>
    <w:rsid w:val="00EF5C9D"/>
    <w:rsid w:val="00F07A14"/>
    <w:rsid w:val="00F07C1B"/>
    <w:rsid w:val="00F105F1"/>
    <w:rsid w:val="00F10922"/>
    <w:rsid w:val="00F12237"/>
    <w:rsid w:val="00F147D1"/>
    <w:rsid w:val="00F1502E"/>
    <w:rsid w:val="00F22570"/>
    <w:rsid w:val="00F24557"/>
    <w:rsid w:val="00F24770"/>
    <w:rsid w:val="00F25ACC"/>
    <w:rsid w:val="00F269AC"/>
    <w:rsid w:val="00F30EA9"/>
    <w:rsid w:val="00F327E5"/>
    <w:rsid w:val="00F34ADA"/>
    <w:rsid w:val="00F35607"/>
    <w:rsid w:val="00F371B0"/>
    <w:rsid w:val="00F37822"/>
    <w:rsid w:val="00F41798"/>
    <w:rsid w:val="00F42DA9"/>
    <w:rsid w:val="00F43CC7"/>
    <w:rsid w:val="00F46F3C"/>
    <w:rsid w:val="00F4719B"/>
    <w:rsid w:val="00F50547"/>
    <w:rsid w:val="00F57629"/>
    <w:rsid w:val="00F57C15"/>
    <w:rsid w:val="00F6055C"/>
    <w:rsid w:val="00F60F8C"/>
    <w:rsid w:val="00F610E0"/>
    <w:rsid w:val="00F63114"/>
    <w:rsid w:val="00F63E07"/>
    <w:rsid w:val="00F6449C"/>
    <w:rsid w:val="00F645CD"/>
    <w:rsid w:val="00F672E3"/>
    <w:rsid w:val="00F67CBC"/>
    <w:rsid w:val="00F7081C"/>
    <w:rsid w:val="00F73737"/>
    <w:rsid w:val="00F73BF2"/>
    <w:rsid w:val="00F74889"/>
    <w:rsid w:val="00F75AA9"/>
    <w:rsid w:val="00F81DC2"/>
    <w:rsid w:val="00F8347E"/>
    <w:rsid w:val="00F84C2A"/>
    <w:rsid w:val="00F85509"/>
    <w:rsid w:val="00F86F71"/>
    <w:rsid w:val="00F87F47"/>
    <w:rsid w:val="00F90BF8"/>
    <w:rsid w:val="00F91CA3"/>
    <w:rsid w:val="00F9212A"/>
    <w:rsid w:val="00F945C1"/>
    <w:rsid w:val="00F9567C"/>
    <w:rsid w:val="00F95C8A"/>
    <w:rsid w:val="00FA0E7C"/>
    <w:rsid w:val="00FA5143"/>
    <w:rsid w:val="00FA61C0"/>
    <w:rsid w:val="00FB0926"/>
    <w:rsid w:val="00FB2D8F"/>
    <w:rsid w:val="00FB3949"/>
    <w:rsid w:val="00FB5544"/>
    <w:rsid w:val="00FB5E93"/>
    <w:rsid w:val="00FC08B6"/>
    <w:rsid w:val="00FC1410"/>
    <w:rsid w:val="00FC2332"/>
    <w:rsid w:val="00FC4937"/>
    <w:rsid w:val="00FC7EF8"/>
    <w:rsid w:val="00FD11CB"/>
    <w:rsid w:val="00FD1FCF"/>
    <w:rsid w:val="00FD22E6"/>
    <w:rsid w:val="00FD5887"/>
    <w:rsid w:val="00FD7BEA"/>
    <w:rsid w:val="00FD7C5F"/>
    <w:rsid w:val="00FE1BF3"/>
    <w:rsid w:val="00FE1F13"/>
    <w:rsid w:val="00FE6FB1"/>
    <w:rsid w:val="00FE790D"/>
    <w:rsid w:val="00FE7CC2"/>
    <w:rsid w:val="00FF0522"/>
    <w:rsid w:val="00FF0723"/>
    <w:rsid w:val="00FF623A"/>
    <w:rsid w:val="00FF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FD5887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92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EC4284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EC4284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25C2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C4284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C4284"/>
    <w:rPr>
      <w:rFonts w:ascii="Times New Roman" w:eastAsiaTheme="majorEastAsia" w:hAnsi="Times New Roman" w:cstheme="majorBidi"/>
      <w:b/>
      <w:sz w:val="28"/>
      <w:szCs w:val="26"/>
    </w:rPr>
  </w:style>
  <w:style w:type="table" w:styleId="a4">
    <w:name w:val="Table Grid"/>
    <w:basedOn w:val="a1"/>
    <w:uiPriority w:val="39"/>
    <w:rsid w:val="00AF32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next w:val="a"/>
    <w:uiPriority w:val="35"/>
    <w:unhideWhenUsed/>
    <w:qFormat/>
    <w:rsid w:val="00FD5887"/>
    <w:pPr>
      <w:spacing w:after="0" w:line="360" w:lineRule="auto"/>
    </w:pPr>
    <w:rPr>
      <w:rFonts w:ascii="Times New Roman" w:hAnsi="Times New Roman"/>
      <w:iCs/>
      <w:sz w:val="28"/>
      <w:szCs w:val="18"/>
    </w:rPr>
  </w:style>
  <w:style w:type="paragraph" w:customStyle="1" w:styleId="a6">
    <w:name w:val="Машинопись"/>
    <w:link w:val="a7"/>
    <w:qFormat/>
    <w:rsid w:val="00BC1FCE"/>
    <w:pPr>
      <w:spacing w:after="0" w:line="240" w:lineRule="auto"/>
    </w:pPr>
    <w:rPr>
      <w:rFonts w:ascii="Times New Roman" w:hAnsi="Times New Roman"/>
      <w:sz w:val="16"/>
      <w:lang w:val="en-US"/>
    </w:rPr>
  </w:style>
  <w:style w:type="character" w:customStyle="1" w:styleId="a7">
    <w:name w:val="Машинопись Знак"/>
    <w:basedOn w:val="a0"/>
    <w:link w:val="a6"/>
    <w:rsid w:val="00BC1FCE"/>
    <w:rPr>
      <w:rFonts w:ascii="Times New Roman" w:hAnsi="Times New Roman"/>
      <w:sz w:val="1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E56F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6FC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7E56FC"/>
    <w:rPr>
      <w:color w:val="0563C1" w:themeColor="hyperlink"/>
      <w:u w:val="single"/>
    </w:rPr>
  </w:style>
  <w:style w:type="paragraph" w:styleId="a9">
    <w:name w:val="List Paragraph"/>
    <w:basedOn w:val="a"/>
    <w:uiPriority w:val="34"/>
    <w:rsid w:val="001977D1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5E0E1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E0E12"/>
    <w:rPr>
      <w:rFonts w:ascii="Tahoma" w:hAnsi="Tahoma" w:cs="Tahoma"/>
      <w:sz w:val="16"/>
      <w:szCs w:val="16"/>
    </w:rPr>
  </w:style>
  <w:style w:type="character" w:styleId="ac">
    <w:name w:val="annotation reference"/>
    <w:basedOn w:val="a0"/>
    <w:uiPriority w:val="99"/>
    <w:semiHidden/>
    <w:unhideWhenUsed/>
    <w:rsid w:val="00FA514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FA514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FA5143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A514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FA5143"/>
    <w:rPr>
      <w:rFonts w:ascii="Times New Roman" w:hAnsi="Times New Roman"/>
      <w:b/>
      <w:bCs/>
      <w:sz w:val="20"/>
      <w:szCs w:val="20"/>
    </w:rPr>
  </w:style>
  <w:style w:type="paragraph" w:styleId="af1">
    <w:name w:val="Normal (Web)"/>
    <w:basedOn w:val="a"/>
    <w:uiPriority w:val="99"/>
    <w:unhideWhenUsed/>
    <w:rsid w:val="006420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orage\YandexDisk\&#1059;&#1095;&#1105;&#1073;&#1072;\&#1057;&#1087;&#1088;&#1072;&#1074;&#1086;&#1095;&#1085;&#1099;&#1081;%20&#1084;&#1072;&#1090;&#1077;&#1088;&#1080;&#1072;&#1083;\&#1064;&#1072;&#1073;&#1083;&#1086;&#1085;&#1099;\&#1064;&#1072;&#1073;&#1083;&#1086;&#1085;.%20&#1044;&#1086;&#1082;&#1091;&#1084;&#1077;&#1085;&#1090;%20&#1087;&#1086;%20&#1043;&#1054;&#1057;&#1058;%207.3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A1613-6E0F-4166-99DB-D3CCE2A2A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 Документ по ГОСТ 7.32.dotx</Template>
  <TotalTime>1055</TotalTime>
  <Pages>26</Pages>
  <Words>4389</Words>
  <Characters>25020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Басыров С.А.</dc:creator>
  <cp:lastModifiedBy>Басыров С.А.</cp:lastModifiedBy>
  <cp:revision>1099</cp:revision>
  <dcterms:created xsi:type="dcterms:W3CDTF">2018-06-01T08:59:00Z</dcterms:created>
  <dcterms:modified xsi:type="dcterms:W3CDTF">2018-06-09T06:28:00Z</dcterms:modified>
</cp:coreProperties>
</file>