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6B1767" w:rsidP="00E71DFB">
      <w:pPr>
        <w:pStyle w:val="1"/>
      </w:pPr>
      <w:r w:rsidRPr="00EA2AEC">
        <w:t>1</w:t>
      </w:r>
      <w:r w:rsidR="00AF00A4">
        <w:t xml:space="preserve"> </w:t>
      </w:r>
      <w:r w:rsidR="00E71DFB">
        <w:t>теоретическая часть</w:t>
      </w:r>
    </w:p>
    <w:p w:rsidR="007E56FC" w:rsidRDefault="00EA2AEC" w:rsidP="00BA7CD1">
      <w:pPr>
        <w:pStyle w:val="2"/>
      </w:pPr>
      <w:r>
        <w:t>1</w:t>
      </w:r>
      <w:r w:rsidR="00AF00A4">
        <w:t>.1</w:t>
      </w:r>
      <w:r w:rsidR="00F43CC7">
        <w:t xml:space="preserve">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A2AEC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E427DD">
        <w:rPr>
          <w:shd w:val="clear" w:color="auto" w:fill="FFFFFF"/>
        </w:rPr>
        <w:t>.</w:t>
      </w:r>
      <w:r w:rsidR="007A0F69">
        <w:rPr>
          <w:shd w:val="clear" w:color="auto" w:fill="FFFFFF"/>
        </w:rPr>
        <w:t>2</w:t>
      </w:r>
      <w:r w:rsidR="00E427DD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946610" w:rsidRDefault="00A95697" w:rsidP="00946610">
      <w:r>
        <w:t xml:space="preserve">Список участников образовательного процесса </w:t>
      </w:r>
      <w:r w:rsidR="00687337">
        <w:t>описаны</w:t>
      </w:r>
      <w:r>
        <w:t xml:space="preserve"> в (Таблица </w:t>
      </w:r>
      <w:r w:rsidR="00946610">
        <w:t>1.1</w:t>
      </w:r>
      <w:r>
        <w:t>).</w:t>
      </w:r>
    </w:p>
    <w:p w:rsidR="00041463" w:rsidRDefault="00041463" w:rsidP="00041463">
      <w:pPr>
        <w:pStyle w:val="a5"/>
        <w:keepNext/>
      </w:pPr>
      <w:r>
        <w:t>Таблица 1.1 – Участники образовательного процесса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041463">
        <w:tc>
          <w:tcPr>
            <w:tcW w:w="4422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149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149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149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041463">
        <w:tc>
          <w:tcPr>
            <w:tcW w:w="4422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149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041463">
        <w:tc>
          <w:tcPr>
            <w:tcW w:w="44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1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041463">
        <w:tc>
          <w:tcPr>
            <w:tcW w:w="4422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149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041463">
        <w:tc>
          <w:tcPr>
            <w:tcW w:w="4422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149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EA2AEC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533002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533002">
        <w:rPr>
          <w:shd w:val="clear" w:color="auto" w:fill="FFFFFF"/>
        </w:rPr>
        <w:t xml:space="preserve">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EA2AEC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BB3898">
        <w:rPr>
          <w:shd w:val="clear" w:color="auto" w:fill="FFFFFF"/>
        </w:rPr>
        <w:t>.</w:t>
      </w:r>
      <w:r w:rsidR="007A0F69">
        <w:rPr>
          <w:shd w:val="clear" w:color="auto" w:fill="FFFFFF"/>
        </w:rPr>
        <w:t>3</w:t>
      </w:r>
      <w:r w:rsidR="00BB3898">
        <w:rPr>
          <w:shd w:val="clear" w:color="auto" w:fill="FFFFFF"/>
        </w:rPr>
        <w:t>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 xml:space="preserve">Полный список функциональных возможностей </w:t>
      </w:r>
      <w:r w:rsidR="0046765C">
        <w:rPr>
          <w:shd w:val="clear" w:color="auto" w:fill="FFFFFF"/>
        </w:rPr>
        <w:t xml:space="preserve">ранее разработанного портала </w:t>
      </w:r>
      <w:r>
        <w:rPr>
          <w:shd w:val="clear" w:color="auto" w:fill="FFFFFF"/>
        </w:rPr>
        <w:t xml:space="preserve">указан в (Таблице </w:t>
      </w:r>
      <w:r w:rsidR="00CF10B2">
        <w:rPr>
          <w:shd w:val="clear" w:color="auto" w:fill="FFFFFF"/>
        </w:rPr>
        <w:t>1.2</w:t>
      </w:r>
      <w:r>
        <w:rPr>
          <w:shd w:val="clear" w:color="auto" w:fill="FFFFFF"/>
        </w:rPr>
        <w:t>).</w:t>
      </w:r>
    </w:p>
    <w:p w:rsidR="005D600E" w:rsidRDefault="005D600E" w:rsidP="00900282">
      <w:pPr>
        <w:rPr>
          <w:shd w:val="clear" w:color="auto" w:fill="FFFFFF"/>
        </w:rPr>
      </w:pPr>
    </w:p>
    <w:p w:rsidR="00F87BF2" w:rsidRDefault="00F87BF2" w:rsidP="00F87BF2">
      <w:pPr>
        <w:pStyle w:val="a5"/>
        <w:keepNext/>
      </w:pPr>
      <w:r>
        <w:lastRenderedPageBreak/>
        <w:t>Таблица 1.2 – Функциональные возможности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</w:t>
            </w:r>
            <w:r w:rsidRPr="005A32CA">
              <w:rPr>
                <w:b/>
                <w:shd w:val="clear" w:color="auto" w:fill="D9D9D9" w:themeFill="background1" w:themeFillShade="D9"/>
              </w:rPr>
              <w:t>/</w:t>
            </w:r>
            <w:r w:rsidR="005A32CA" w:rsidRPr="005A32CA">
              <w:rPr>
                <w:shd w:val="clear" w:color="auto" w:fill="D9D9D9" w:themeFill="background1" w:themeFillShade="D9"/>
              </w:rPr>
              <w:t>–</w:t>
            </w:r>
            <w:r>
              <w:rPr>
                <w:b/>
              </w:rPr>
              <w:t>)</w:t>
            </w:r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</w:t>
            </w:r>
            <w:r w:rsidRPr="005A32CA">
              <w:rPr>
                <w:b/>
                <w:shd w:val="clear" w:color="auto" w:fill="D9D9D9" w:themeFill="background1" w:themeFillShade="D9"/>
              </w:rPr>
              <w:t>/</w:t>
            </w:r>
            <w:r w:rsidR="005A32CA" w:rsidRPr="005A32CA">
              <w:rPr>
                <w:shd w:val="clear" w:color="auto" w:fill="D9D9D9" w:themeFill="background1" w:themeFillShade="D9"/>
              </w:rPr>
              <w:t>–</w:t>
            </w:r>
            <w:r>
              <w:rPr>
                <w:b/>
              </w:rPr>
              <w:t>)</w:t>
            </w:r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5A32C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</w:t>
            </w:r>
            <w:r>
              <w:rPr>
                <w:shd w:val="clear" w:color="auto" w:fill="FFFFFF"/>
              </w:rPr>
              <w:t>–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5A32C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–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EA2AEC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533002">
        <w:rPr>
          <w:shd w:val="clear" w:color="auto" w:fill="FFFFFF"/>
        </w:rPr>
        <w:t>.</w:t>
      </w:r>
      <w:r w:rsidR="0025308A">
        <w:rPr>
          <w:shd w:val="clear" w:color="auto" w:fill="FFFFFF"/>
        </w:rPr>
        <w:t>2</w:t>
      </w:r>
      <w:r w:rsidR="00533002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</w:t>
      </w:r>
      <w:r w:rsidR="008C5A3F">
        <w:t>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825ED">
      <w:pPr>
        <w:pStyle w:val="a9"/>
        <w:numPr>
          <w:ilvl w:val="0"/>
          <w:numId w:val="11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825ED">
      <w:pPr>
        <w:pStyle w:val="a9"/>
        <w:numPr>
          <w:ilvl w:val="0"/>
          <w:numId w:val="11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Мб/с</w:t>
      </w:r>
      <w:r w:rsidR="00A4335C">
        <w:t>.</w:t>
      </w:r>
    </w:p>
    <w:p w:rsidR="008C5A3F" w:rsidRDefault="00EA2AEC" w:rsidP="008C5A3F">
      <w:pPr>
        <w:pStyle w:val="2"/>
      </w:pPr>
      <w:r>
        <w:rPr>
          <w:shd w:val="clear" w:color="auto" w:fill="FFFFFF"/>
        </w:rPr>
        <w:t>1</w:t>
      </w:r>
      <w:r w:rsidR="007A0F69">
        <w:rPr>
          <w:shd w:val="clear" w:color="auto" w:fill="FFFFFF"/>
        </w:rPr>
        <w:t>.3.</w:t>
      </w:r>
      <w:r w:rsidR="008C5A3F">
        <w:t>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B825ED">
      <w:pPr>
        <w:pStyle w:val="a9"/>
        <w:numPr>
          <w:ilvl w:val="0"/>
          <w:numId w:val="14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B825ED">
      <w:pPr>
        <w:pStyle w:val="a9"/>
        <w:numPr>
          <w:ilvl w:val="0"/>
          <w:numId w:val="14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B825ED">
      <w:pPr>
        <w:pStyle w:val="a9"/>
        <w:numPr>
          <w:ilvl w:val="0"/>
          <w:numId w:val="14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B825ED">
      <w:pPr>
        <w:pStyle w:val="a9"/>
        <w:numPr>
          <w:ilvl w:val="0"/>
          <w:numId w:val="14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B825ED">
      <w:pPr>
        <w:pStyle w:val="a9"/>
        <w:numPr>
          <w:ilvl w:val="0"/>
          <w:numId w:val="14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EA2AEC" w:rsidP="00C52BDD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 xml:space="preserve">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lastRenderedPageBreak/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B825ED">
      <w:pPr>
        <w:pStyle w:val="a9"/>
        <w:numPr>
          <w:ilvl w:val="0"/>
          <w:numId w:val="13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B825ED">
      <w:pPr>
        <w:pStyle w:val="a9"/>
        <w:numPr>
          <w:ilvl w:val="0"/>
          <w:numId w:val="13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EA2AEC" w:rsidP="00475517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 xml:space="preserve">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B825ED">
      <w:pPr>
        <w:pStyle w:val="a9"/>
        <w:numPr>
          <w:ilvl w:val="0"/>
          <w:numId w:val="15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B825ED">
      <w:pPr>
        <w:pStyle w:val="a9"/>
        <w:numPr>
          <w:ilvl w:val="0"/>
          <w:numId w:val="15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B825ED">
      <w:pPr>
        <w:pStyle w:val="a9"/>
        <w:numPr>
          <w:ilvl w:val="0"/>
          <w:numId w:val="15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>объектно-ориентированная методология программирования и</w:t>
      </w:r>
      <w:r w:rsidR="004A387B">
        <w:t xml:space="preserve"> реализован</w:t>
      </w:r>
      <w:r w:rsidR="00C6183C">
        <w:t xml:space="preserve">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EA2AEC" w:rsidP="00724D5C">
      <w:pPr>
        <w:pStyle w:val="2"/>
      </w:pPr>
      <w:r>
        <w:rPr>
          <w:shd w:val="clear" w:color="auto" w:fill="FFFFFF"/>
        </w:rPr>
        <w:t>1</w:t>
      </w:r>
      <w:r w:rsidR="00D43E2D">
        <w:rPr>
          <w:shd w:val="clear" w:color="auto" w:fill="FFFFFF"/>
        </w:rPr>
        <w:t>.3.</w:t>
      </w:r>
      <w:r w:rsidR="00841D45">
        <w:t>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 xml:space="preserve">Обзорная статистика по количеству объектов базы данных приведена в (Таблица </w:t>
      </w:r>
      <w:r w:rsidR="00940559">
        <w:t>1.3</w:t>
      </w:r>
      <w:r>
        <w:t>).</w:t>
      </w:r>
    </w:p>
    <w:p w:rsidR="00940559" w:rsidRDefault="00940559" w:rsidP="009C4E18"/>
    <w:p w:rsidR="00940559" w:rsidRDefault="00940559" w:rsidP="00940559">
      <w:pPr>
        <w:pStyle w:val="a5"/>
        <w:keepNext/>
      </w:pPr>
      <w:r>
        <w:t>Таблица 1.3 – Количество объектов базы данных</w:t>
      </w:r>
      <w:r w:rsidR="00D861F9">
        <w:t xml:space="preserve">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EC74C3" w:rsidP="0097008E">
      <w:r>
        <w:t xml:space="preserve">Описание всех таблиц, которые </w:t>
      </w:r>
      <w:r w:rsidR="00A04736">
        <w:t xml:space="preserve">были созданы ранее </w:t>
      </w:r>
      <w:r w:rsidR="0097008E">
        <w:t xml:space="preserve">приведено в (Таблица </w:t>
      </w:r>
      <w:r w:rsidR="00DF12B4">
        <w:t>1.4</w:t>
      </w:r>
      <w:r w:rsidR="0097008E">
        <w:t>)</w:t>
      </w:r>
      <w:r w:rsidR="001B1289">
        <w:t>.</w:t>
      </w:r>
    </w:p>
    <w:p w:rsidR="001B1289" w:rsidRDefault="001B1289" w:rsidP="0097008E"/>
    <w:p w:rsidR="00E3020B" w:rsidRDefault="00E3020B" w:rsidP="0097008E"/>
    <w:p w:rsidR="006941B3" w:rsidRDefault="006941B3" w:rsidP="006941B3">
      <w:pPr>
        <w:pStyle w:val="a5"/>
        <w:keepNext/>
      </w:pPr>
      <w:r>
        <w:lastRenderedPageBreak/>
        <w:t>Таблица 1.4</w:t>
      </w:r>
      <w:r w:rsidR="005F789A">
        <w:t xml:space="preserve"> – Список таблиц базы данных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TypeUsers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D041EA" w:rsidRDefault="00D041EA" w:rsidP="0097008E">
      <w:r>
        <w:t>Описани</w:t>
      </w:r>
      <w:r w:rsidR="002C331D">
        <w:t xml:space="preserve">е всех представлений приведено </w:t>
      </w:r>
      <w:r w:rsidR="00E7359B">
        <w:t xml:space="preserve">в (Таблица </w:t>
      </w:r>
      <w:r>
        <w:t>1.5).</w:t>
      </w:r>
    </w:p>
    <w:p w:rsidR="00D041EA" w:rsidRDefault="00D041EA" w:rsidP="0097008E"/>
    <w:p w:rsidR="00305DCB" w:rsidRDefault="00305DCB" w:rsidP="00305DCB">
      <w:pPr>
        <w:pStyle w:val="a5"/>
        <w:keepNext/>
      </w:pPr>
      <w:r>
        <w:t>Таблица 1.5 – Описание представлений базы данных 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D67921" w:rsidTr="0072702A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7921" w:rsidRPr="004440DD" w:rsidRDefault="00D67921" w:rsidP="0072702A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D67921" w:rsidRPr="004440DD" w:rsidRDefault="00D67921" w:rsidP="0072702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Представление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D67921" w:rsidRPr="004440DD" w:rsidRDefault="00D67921" w:rsidP="0072702A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D67921" w:rsidRPr="004440DD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D67921" w:rsidRPr="00C349F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D67921" w:rsidRPr="00C349F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  <w:tr w:rsidR="00D67921" w:rsidTr="0072702A">
        <w:tc>
          <w:tcPr>
            <w:tcW w:w="675" w:type="dxa"/>
            <w:vAlign w:val="center"/>
          </w:tcPr>
          <w:p w:rsidR="00D67921" w:rsidRDefault="00D67921" w:rsidP="0072702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D67921" w:rsidRDefault="00D67921" w:rsidP="0072702A">
            <w:pPr>
              <w:pStyle w:val="a3"/>
              <w:rPr>
                <w:lang w:val="en-US"/>
              </w:rPr>
            </w:pPr>
          </w:p>
        </w:tc>
        <w:tc>
          <w:tcPr>
            <w:tcW w:w="6202" w:type="dxa"/>
          </w:tcPr>
          <w:p w:rsidR="00D67921" w:rsidRDefault="00D67921" w:rsidP="0072702A">
            <w:pPr>
              <w:pStyle w:val="a3"/>
            </w:pPr>
          </w:p>
        </w:tc>
      </w:tr>
    </w:tbl>
    <w:p w:rsidR="00D67921" w:rsidRDefault="00D67921" w:rsidP="0097008E"/>
    <w:p w:rsidR="00D041EA" w:rsidRDefault="00D041EA" w:rsidP="0097008E"/>
    <w:p w:rsidR="00CB633E" w:rsidRPr="00CB633E" w:rsidRDefault="00173DC8" w:rsidP="00CB633E">
      <w:r>
        <w:t xml:space="preserve">Схема базы данных изображена на (Рисунок </w:t>
      </w:r>
      <w:r w:rsidR="00F22473">
        <w:t>1.1</w:t>
      </w:r>
      <w:r>
        <w:t>)</w:t>
      </w:r>
      <w:r w:rsidR="00F22473">
        <w:t>.</w:t>
      </w:r>
    </w:p>
    <w:p w:rsidR="00CB633E" w:rsidRPr="00514CC0" w:rsidRDefault="004A387B" w:rsidP="009F68E9">
      <w:pPr>
        <w:keepNext/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05pt;height:481.45pt">
            <v:imagedata r:id="rId7" o:title="IEP Database Diagram"/>
          </v:shape>
        </w:pict>
      </w:r>
      <w:r w:rsidR="00F82D5C">
        <w:t xml:space="preserve">Рисунок </w:t>
      </w:r>
      <w:fldSimple w:instr=" SEQ Рисунок \* ARABIC ">
        <w:r w:rsidR="006C12CA">
          <w:rPr>
            <w:noProof/>
          </w:rPr>
          <w:t>1</w:t>
        </w:r>
      </w:fldSimple>
      <w:r w:rsidR="00F82D5C">
        <w:t>.1 – Физическая схема базы данных разработанного портала</w:t>
      </w:r>
    </w:p>
    <w:p w:rsidR="004A5584" w:rsidRDefault="004A5584" w:rsidP="00027E88">
      <w:pPr>
        <w:ind w:firstLine="0"/>
      </w:pPr>
    </w:p>
    <w:p w:rsidR="00BE3D72" w:rsidRDefault="00EA2AEC" w:rsidP="009F68E9">
      <w:pPr>
        <w:pStyle w:val="2"/>
      </w:pPr>
      <w:r>
        <w:rPr>
          <w:shd w:val="clear" w:color="auto" w:fill="FFFFFF"/>
        </w:rPr>
        <w:lastRenderedPageBreak/>
        <w:t>1</w:t>
      </w:r>
      <w:r w:rsidR="00D43E2D">
        <w:rPr>
          <w:shd w:val="clear" w:color="auto" w:fill="FFFFFF"/>
        </w:rPr>
        <w:t>.3.</w:t>
      </w:r>
      <w:r w:rsidR="0025308A">
        <w:t>3</w:t>
      </w:r>
      <w:r w:rsidR="00533002">
        <w:t xml:space="preserve"> </w:t>
      </w:r>
      <w:r w:rsidR="00BE3D72">
        <w:t>Достоинства и недостатки</w:t>
      </w:r>
    </w:p>
    <w:p w:rsidR="00504315" w:rsidRDefault="00504315" w:rsidP="00F43644">
      <w:r>
        <w:t>Рассматривая</w:t>
      </w:r>
      <w:r w:rsidR="00554147">
        <w:t xml:space="preserve"> </w:t>
      </w:r>
      <w:r>
        <w:t>достоинства и недостатки разработ</w:t>
      </w:r>
      <w:r w:rsidR="00F43644">
        <w:t>анного портала можно выделить оценку руководителем и самим разработчиком.</w:t>
      </w:r>
    </w:p>
    <w:p w:rsidR="00BE3D72" w:rsidRDefault="001D794B" w:rsidP="00BE3D72">
      <w:r>
        <w:t xml:space="preserve">В качестве </w:t>
      </w:r>
      <w:r w:rsidR="00EC2343">
        <w:t xml:space="preserve">оценки </w:t>
      </w:r>
      <w:r>
        <w:t xml:space="preserve">руководителя </w:t>
      </w:r>
      <w:r w:rsidR="00CD5CCD">
        <w:t>выступает</w:t>
      </w:r>
      <w:r w:rsidR="00EC2343">
        <w:t xml:space="preserve"> составленный </w:t>
      </w:r>
      <w:r w:rsidR="00585372">
        <w:t>им</w:t>
      </w:r>
      <w:r w:rsidR="00EC2343">
        <w:t xml:space="preserve"> отзыв, который</w:t>
      </w:r>
      <w:r w:rsidR="00BD1A41">
        <w:t xml:space="preserve"> </w:t>
      </w:r>
      <w:r w:rsidR="00EC2343">
        <w:t xml:space="preserve">изображён </w:t>
      </w:r>
      <w:r w:rsidR="00BD1A41">
        <w:t xml:space="preserve">на (Рисунок </w:t>
      </w:r>
      <w:r w:rsidR="00585372">
        <w:t>1.2</w:t>
      </w:r>
      <w:r w:rsidR="00BD1A41">
        <w:t>).</w:t>
      </w:r>
    </w:p>
    <w:p w:rsidR="00065826" w:rsidRDefault="004A387B" w:rsidP="00065826">
      <w:pPr>
        <w:keepNext/>
        <w:ind w:firstLine="0"/>
        <w:jc w:val="center"/>
      </w:pPr>
      <w:r>
        <w:pict>
          <v:shape id="_x0000_i1026" type="#_x0000_t75" style="width:344.4pt;height:473.9pt">
            <v:imagedata r:id="rId8" o:title="Отзыв о КП Басыров С"/>
          </v:shape>
        </w:pict>
      </w:r>
    </w:p>
    <w:p w:rsidR="00F81DC2" w:rsidRDefault="00065826" w:rsidP="00065826">
      <w:pPr>
        <w:pStyle w:val="a5"/>
        <w:jc w:val="center"/>
      </w:pPr>
      <w:r>
        <w:t>Рисунок 1.2 – Отзыв на разработанный портал</w:t>
      </w:r>
    </w:p>
    <w:p w:rsidR="00D02C47" w:rsidRDefault="00252261" w:rsidP="00D02C47">
      <w:r>
        <w:t xml:space="preserve">В качестве оценки </w:t>
      </w:r>
      <w:r w:rsidR="007647D2">
        <w:t xml:space="preserve">разработчика </w:t>
      </w:r>
      <w:r>
        <w:t xml:space="preserve">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C840BC">
        <w:t>, который описывает достоинства и недостатки разработанного портала</w:t>
      </w:r>
      <w:r w:rsidR="00F123D0">
        <w:t>.</w:t>
      </w:r>
    </w:p>
    <w:p w:rsidR="00D02C47" w:rsidRDefault="00D02C47" w:rsidP="00D02C47">
      <w:r>
        <w:t>Достоинства: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lastRenderedPageBreak/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F87F47" w:rsidP="00B825ED">
      <w:pPr>
        <w:pStyle w:val="a9"/>
        <w:numPr>
          <w:ilvl w:val="0"/>
          <w:numId w:val="8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Недостатки:</w:t>
      </w:r>
    </w:p>
    <w:p w:rsidR="008202C3" w:rsidRDefault="00F87F47" w:rsidP="00B825ED">
      <w:pPr>
        <w:pStyle w:val="a9"/>
        <w:numPr>
          <w:ilvl w:val="0"/>
          <w:numId w:val="9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F87F47" w:rsidP="00B825ED">
      <w:pPr>
        <w:pStyle w:val="a9"/>
        <w:numPr>
          <w:ilvl w:val="0"/>
          <w:numId w:val="9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F87F47" w:rsidP="00B825ED">
      <w:pPr>
        <w:pStyle w:val="a9"/>
        <w:numPr>
          <w:ilvl w:val="0"/>
          <w:numId w:val="9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EA2AEC" w:rsidP="00131686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.3.</w:t>
      </w:r>
      <w:r w:rsidR="00131686">
        <w:t xml:space="preserve">4 </w:t>
      </w:r>
      <w:r w:rsidR="0074517B">
        <w:t>Результаты обзора</w:t>
      </w:r>
    </w:p>
    <w:p w:rsidR="00492550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  <w:r w:rsidR="006D41B2">
        <w:t xml:space="preserve"> </w:t>
      </w:r>
    </w:p>
    <w:p w:rsidR="00242ACE" w:rsidRDefault="0096389B" w:rsidP="00BE3D72">
      <w:r>
        <w:t>Список нед</w:t>
      </w:r>
      <w:r w:rsidR="00A14A17">
        <w:t xml:space="preserve">остатков с функциональной стороны </w:t>
      </w:r>
      <w:r>
        <w:t xml:space="preserve">приведён в (Таблице </w:t>
      </w:r>
      <w:r w:rsidR="008C3B0C">
        <w:t>1.6</w:t>
      </w:r>
      <w:r>
        <w:t>)</w:t>
      </w:r>
      <w:r w:rsidR="00D512AB">
        <w:t>.</w:t>
      </w:r>
    </w:p>
    <w:p w:rsidR="00483FBF" w:rsidRDefault="00483FBF" w:rsidP="00BE3D72"/>
    <w:p w:rsidR="00483FBF" w:rsidRDefault="00483FBF" w:rsidP="00483FBF">
      <w:pPr>
        <w:pStyle w:val="a5"/>
        <w:keepNext/>
      </w:pPr>
      <w:r>
        <w:t xml:space="preserve">Таблица 1.6 – Список недостатков </w:t>
      </w:r>
      <w:r w:rsidR="004F674B">
        <w:t xml:space="preserve">с функциональной стороны </w:t>
      </w:r>
      <w:r>
        <w:t>разработанного портала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0473B1" w:rsidP="00F87F47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BA0840" w:rsidP="00F87F47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>, так как непосредственное добавление и 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Default="00335B31" w:rsidP="00F87F47">
            <w:pPr>
              <w:pStyle w:val="a3"/>
            </w:pPr>
            <w:r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35B31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6E3589" w:rsidP="00F87F47">
            <w:pPr>
              <w:pStyle w:val="a3"/>
            </w:pPr>
            <w:r>
              <w:t xml:space="preserve">Отсутствие полноценного </w:t>
            </w:r>
            <w:r>
              <w:lastRenderedPageBreak/>
              <w:t>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6E3589" w:rsidP="00974380">
            <w:pPr>
              <w:pStyle w:val="a3"/>
              <w:jc w:val="center"/>
            </w:pPr>
            <w:r>
              <w:lastRenderedPageBreak/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306A26" w:rsidP="00F87F47">
            <w:pPr>
              <w:pStyle w:val="a3"/>
            </w:pPr>
            <w:r>
              <w:lastRenderedPageBreak/>
              <w:t>Неполное соответствие 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t>Не все функциональные возможности были реализованы</w:t>
            </w:r>
            <w:r w:rsidR="00974380">
              <w:t>.</w:t>
            </w:r>
          </w:p>
        </w:tc>
      </w:tr>
    </w:tbl>
    <w:p w:rsidR="00EE13EC" w:rsidRDefault="00EE13EC" w:rsidP="00BE3D72"/>
    <w:p w:rsidR="0096389B" w:rsidRDefault="0096389B" w:rsidP="00BE3D72">
      <w:r>
        <w:t xml:space="preserve">Список недостатков со стороны аппаратно-программной реализации приведён в (Таблице </w:t>
      </w:r>
      <w:r w:rsidR="002C0368">
        <w:t>1.7</w:t>
      </w:r>
      <w:r>
        <w:t>).</w:t>
      </w:r>
    </w:p>
    <w:p w:rsidR="002C0368" w:rsidRDefault="002C0368" w:rsidP="00BE3D72"/>
    <w:p w:rsidR="00527CC0" w:rsidRDefault="00527CC0" w:rsidP="00BE3D72"/>
    <w:p w:rsidR="00527CC0" w:rsidRDefault="00527CC0" w:rsidP="00527CC0">
      <w:pPr>
        <w:pStyle w:val="a5"/>
        <w:keepNext/>
      </w:pPr>
      <w:r>
        <w:t xml:space="preserve">Таблица </w:t>
      </w:r>
      <w:fldSimple w:instr=" SEQ Таблица \* ARABIC ">
        <w:r w:rsidR="00B175BD">
          <w:rPr>
            <w:noProof/>
          </w:rPr>
          <w:t>1</w:t>
        </w:r>
      </w:fldSimple>
      <w:r>
        <w:t>.7 – Список недостатков со стороны аппаратно-программной реализации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F87F47">
        <w:tc>
          <w:tcPr>
            <w:tcW w:w="4077" w:type="dxa"/>
            <w:vAlign w:val="center"/>
          </w:tcPr>
          <w:p w:rsidR="005F78FD" w:rsidRPr="00590C59" w:rsidRDefault="00590C59" w:rsidP="00F87F47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Pr="00F945C1" w:rsidRDefault="008C6F09" w:rsidP="00F87F47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  <w:vAlign w:val="center"/>
          </w:tcPr>
          <w:p w:rsidR="006F648D" w:rsidRDefault="00E25483" w:rsidP="009A089C">
            <w:pPr>
              <w:pStyle w:val="a3"/>
              <w:jc w:val="center"/>
            </w:pPr>
            <w:r>
              <w:t>-</w:t>
            </w:r>
          </w:p>
        </w:tc>
      </w:tr>
      <w:tr w:rsidR="009A089C" w:rsidTr="00F87F47">
        <w:tc>
          <w:tcPr>
            <w:tcW w:w="4077" w:type="dxa"/>
            <w:vAlign w:val="center"/>
          </w:tcPr>
          <w:p w:rsidR="009A089C" w:rsidRPr="009A089C" w:rsidRDefault="009A089C" w:rsidP="00F87F47">
            <w:pPr>
              <w:pStyle w:val="a3"/>
            </w:pPr>
            <w:r>
              <w:t>В названиях таблиц базы данных нет префиксов</w:t>
            </w:r>
          </w:p>
        </w:tc>
        <w:tc>
          <w:tcPr>
            <w:tcW w:w="5494" w:type="dxa"/>
          </w:tcPr>
          <w:p w:rsidR="009A089C" w:rsidRDefault="009A089C" w:rsidP="009A089C">
            <w:pPr>
              <w:pStyle w:val="a3"/>
            </w:pPr>
            <w:r>
              <w:t>Данные префиксы могут использоваться как пространства имён, чтобы отделять к примеру данные от кодовых словарей и от промежуточных таблиц.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870EF7">
        <w:t xml:space="preserve"> таких</w:t>
      </w:r>
      <w:r w:rsidR="007E2060">
        <w:t xml:space="preserve"> структурных подразделений</w:t>
      </w:r>
      <w:r w:rsidR="00870EF7">
        <w:t xml:space="preserve"> как</w:t>
      </w:r>
      <w:r w:rsidR="00DD4573">
        <w:t>:</w:t>
      </w:r>
    </w:p>
    <w:p w:rsidR="00DD4573" w:rsidRDefault="0089204C" w:rsidP="00B825ED">
      <w:pPr>
        <w:pStyle w:val="a9"/>
        <w:numPr>
          <w:ilvl w:val="0"/>
          <w:numId w:val="16"/>
        </w:numPr>
      </w:pPr>
      <w:r>
        <w:t>п</w:t>
      </w:r>
      <w:r w:rsidR="007E2060">
        <w:t>риёмная комиссия,</w:t>
      </w:r>
    </w:p>
    <w:p w:rsidR="007E2060" w:rsidRDefault="00896D59" w:rsidP="00B825ED">
      <w:pPr>
        <w:pStyle w:val="a9"/>
        <w:numPr>
          <w:ilvl w:val="0"/>
          <w:numId w:val="16"/>
        </w:numPr>
      </w:pPr>
      <w:r>
        <w:t>о</w:t>
      </w:r>
      <w:r w:rsidR="007E2060">
        <w:t>тделение,</w:t>
      </w:r>
    </w:p>
    <w:p w:rsidR="001F6481" w:rsidRPr="00327F60" w:rsidRDefault="0089204C" w:rsidP="00B825ED">
      <w:pPr>
        <w:pStyle w:val="a9"/>
        <w:numPr>
          <w:ilvl w:val="0"/>
          <w:numId w:val="16"/>
        </w:numPr>
      </w:pPr>
      <w:r>
        <w:t>у</w:t>
      </w:r>
      <w:r w:rsidR="007E2060">
        <w:t>чебная часть.</w:t>
      </w:r>
    </w:p>
    <w:p w:rsidR="0093220E" w:rsidRDefault="00EA2AEC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1</w:t>
      </w:r>
      <w:r w:rsidR="00533002">
        <w:rPr>
          <w:shd w:val="clear" w:color="auto" w:fill="FFFFFF"/>
        </w:rPr>
        <w:t>.</w:t>
      </w:r>
      <w:r w:rsidR="00EE7D8A">
        <w:rPr>
          <w:shd w:val="clear" w:color="auto" w:fill="FFFFFF"/>
        </w:rPr>
        <w:t>4</w:t>
      </w:r>
      <w:r w:rsidR="00533002">
        <w:rPr>
          <w:shd w:val="clear" w:color="auto" w:fill="FFFFFF"/>
        </w:rPr>
        <w:t xml:space="preserve">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ED26A7" w:rsidP="00B825ED">
      <w:pPr>
        <w:pStyle w:val="a9"/>
        <w:numPr>
          <w:ilvl w:val="0"/>
          <w:numId w:val="1"/>
        </w:numPr>
      </w:pPr>
      <w:r>
        <w:t>п</w:t>
      </w:r>
      <w:r w:rsidR="008E1BE3">
        <w:t xml:space="preserve">рограммные продукты </w:t>
      </w:r>
      <w:r w:rsidR="000845E0">
        <w:t xml:space="preserve">фирмы </w:t>
      </w:r>
      <w:r w:rsidR="00755201">
        <w:t>1С</w:t>
      </w:r>
      <w:r w:rsidR="0019522F">
        <w:t>,</w:t>
      </w:r>
    </w:p>
    <w:p w:rsidR="00755201" w:rsidRDefault="0031355C" w:rsidP="00B825ED">
      <w:pPr>
        <w:pStyle w:val="a9"/>
        <w:numPr>
          <w:ilvl w:val="0"/>
          <w:numId w:val="1"/>
        </w:numPr>
      </w:pPr>
      <w:r>
        <w:t>МРКО</w:t>
      </w:r>
      <w:r w:rsidR="0019522F">
        <w:t>,</w:t>
      </w:r>
    </w:p>
    <w:p w:rsidR="00440F05" w:rsidRDefault="008F30FD" w:rsidP="00B825ED">
      <w:pPr>
        <w:pStyle w:val="a9"/>
        <w:numPr>
          <w:ilvl w:val="0"/>
          <w:numId w:val="1"/>
        </w:numPr>
      </w:pPr>
      <w:r>
        <w:t xml:space="preserve">АСУ </w:t>
      </w:r>
      <w:r w:rsidR="00F35607">
        <w:t>«</w:t>
      </w:r>
      <w:r>
        <w:t>СПРУТ</w:t>
      </w:r>
      <w:r w:rsidR="00F35607">
        <w:t>»</w:t>
      </w:r>
      <w:r w:rsidR="00440F05">
        <w:t>,</w:t>
      </w:r>
    </w:p>
    <w:p w:rsidR="00DB7E95" w:rsidRDefault="00440F05" w:rsidP="00B825ED">
      <w:pPr>
        <w:pStyle w:val="a9"/>
        <w:numPr>
          <w:ilvl w:val="0"/>
          <w:numId w:val="1"/>
        </w:numPr>
      </w:pPr>
      <w:r>
        <w:t>программные продукты от компании Програм</w:t>
      </w:r>
      <w:r w:rsidR="00D131A7">
        <w:t>мный Центр «Помощь образованию»,</w:t>
      </w:r>
    </w:p>
    <w:p w:rsidR="00D131A7" w:rsidRDefault="009643F4" w:rsidP="00B825ED">
      <w:pPr>
        <w:pStyle w:val="a9"/>
        <w:numPr>
          <w:ilvl w:val="0"/>
          <w:numId w:val="1"/>
        </w:numPr>
      </w:pPr>
      <w:r>
        <w:t xml:space="preserve">официальный </w:t>
      </w:r>
      <w:r w:rsidR="00D131A7">
        <w:t>сайт колледжа.</w:t>
      </w:r>
    </w:p>
    <w:p w:rsidR="008D009D" w:rsidRDefault="008D009D" w:rsidP="008D009D">
      <w:r>
        <w:t>При этом</w:t>
      </w:r>
      <w:r w:rsidR="00DE58AE">
        <w:t xml:space="preserve"> необходимо перечислить</w:t>
      </w:r>
      <w:r>
        <w:t xml:space="preserve">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новостей,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расписания (групп, звонков, обедов),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725F85">
        <w:rPr>
          <w:shd w:val="clear" w:color="auto" w:fill="FFFFFF"/>
        </w:rPr>
        <w:t>ормирование тестовых заданий для контроля знаний учащихся,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азмещение учебных материалов преподавателям,</w:t>
      </w:r>
    </w:p>
    <w:p w:rsidR="00FD7C5F" w:rsidRP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725F85">
        <w:rPr>
          <w:shd w:val="clear" w:color="auto" w:fill="FFFFFF"/>
        </w:rPr>
        <w:t>повещение по электронной почте.</w:t>
      </w:r>
    </w:p>
    <w:p w:rsidR="00493A80" w:rsidRDefault="00EA2AEC" w:rsidP="00493A80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.1 </w:t>
      </w:r>
      <w:r w:rsidR="002A0256">
        <w:t>Программные продукты</w:t>
      </w:r>
      <w:r w:rsidR="00542379">
        <w:t xml:space="preserve"> фирмы</w:t>
      </w:r>
      <w:r w:rsidR="002A0256">
        <w:t xml:space="preserve"> </w:t>
      </w:r>
      <w:r w:rsidR="00493A80">
        <w:t>1С</w:t>
      </w:r>
    </w:p>
    <w:p w:rsidR="00C15327" w:rsidRDefault="00C15327" w:rsidP="00493A80">
      <w:r>
        <w:t xml:space="preserve">Проанализировав каталог программных продуктов 1С для образовательной сферы, то можно выделить </w:t>
      </w:r>
      <w:r w:rsidR="00476790">
        <w:t>3</w:t>
      </w:r>
      <w:r>
        <w:t xml:space="preserve"> основных программных продукта: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Автоматизированное составление расписания.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4C6964">
        <w:t>1С: Электронное обучение. Образовательная организация</w:t>
      </w:r>
      <w:r>
        <w:t>»</w:t>
      </w:r>
      <w:r w:rsidR="001F1FDD">
        <w:t>.</w:t>
      </w:r>
    </w:p>
    <w:p w:rsidR="001F4724" w:rsidRDefault="00EA2AEC" w:rsidP="00C86237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.1.1 </w:t>
      </w:r>
      <w:r w:rsidR="00717130">
        <w:t>«</w:t>
      </w:r>
      <w:r w:rsidR="001F4724">
        <w:t>1С: Колледж</w:t>
      </w:r>
      <w:r w:rsidR="00717130">
        <w:t>»</w:t>
      </w:r>
    </w:p>
    <w:p w:rsidR="001F7569" w:rsidRDefault="001F7569" w:rsidP="001F7569">
      <w:r>
        <w:t xml:space="preserve">1С: Колледж является комплексным решением для различных задач, связанных </w:t>
      </w:r>
      <w:r w:rsidR="008E5CB5">
        <w:t xml:space="preserve">для автоматизации основных процессов </w:t>
      </w:r>
      <w:r>
        <w:t xml:space="preserve">подразделений колледжа </w:t>
      </w:r>
      <w:r w:rsidR="008E5CB5">
        <w:t xml:space="preserve">, </w:t>
      </w:r>
      <w:r w:rsidR="008E5CB5">
        <w:lastRenderedPageBreak/>
        <w:t xml:space="preserve">а так же может быть </w:t>
      </w:r>
      <w:r>
        <w:t xml:space="preserve">интегрировано с другими </w:t>
      </w:r>
      <w:r w:rsidR="008E5CB5">
        <w:t xml:space="preserve">программными продуктами от </w:t>
      </w:r>
      <w:r>
        <w:t>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3A5B82" w:rsidRDefault="003A5B82" w:rsidP="003A5B82">
      <w:r>
        <w:t>Существуют две версии: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</w:t>
      </w:r>
      <w:r>
        <w:t>»</w:t>
      </w:r>
      <w:r w:rsidR="001F7569">
        <w:t>,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 ПРОФ</w:t>
      </w:r>
      <w:r>
        <w:t>»</w:t>
      </w:r>
      <w:r w:rsidR="001F7569">
        <w:t>.</w:t>
      </w:r>
    </w:p>
    <w:p w:rsidR="003A5B82" w:rsidRDefault="003A5B82" w:rsidP="001F7569">
      <w:r>
        <w:t>Версии различаются между собой функциональными возможностями и стоимостью.</w:t>
      </w:r>
    </w:p>
    <w:p w:rsidR="001F7569" w:rsidRDefault="00B53172" w:rsidP="001F7569">
      <w:r>
        <w:t xml:space="preserve">Основные подразделения, работу которых позволяет автоматизировать </w:t>
      </w:r>
      <w:r w:rsidR="00717130">
        <w:t>«</w:t>
      </w:r>
      <w:r>
        <w:t>1С: Колледж</w:t>
      </w:r>
      <w:r w:rsidR="00717130">
        <w:t>»</w:t>
      </w:r>
      <w:r w:rsidR="005C6D05">
        <w:t xml:space="preserve"> приведены в (Таблица </w:t>
      </w:r>
      <w:r w:rsidR="005F22DF">
        <w:t>1.8</w:t>
      </w:r>
      <w:r w:rsidR="005C6D05">
        <w:t>)</w:t>
      </w:r>
      <w:r>
        <w:t>.</w:t>
      </w:r>
    </w:p>
    <w:p w:rsidR="005F22DF" w:rsidRDefault="005F22DF" w:rsidP="005F22DF">
      <w:pPr>
        <w:pStyle w:val="a5"/>
        <w:keepNext/>
      </w:pPr>
    </w:p>
    <w:p w:rsidR="005F22DF" w:rsidRDefault="005F22DF" w:rsidP="005F22DF">
      <w:pPr>
        <w:pStyle w:val="a5"/>
        <w:keepNext/>
      </w:pPr>
      <w:r>
        <w:t>Таблица 1.8 – Функциональные возможности «1С:</w:t>
      </w:r>
      <w:r w:rsidR="009D0FD9">
        <w:t xml:space="preserve"> </w:t>
      </w:r>
      <w:r>
        <w:t>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планирование приёма в учебное заведение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приём документов,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зачисление абитуриентов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учёт движения контингента,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посещаемость,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успеваемость,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выпуск,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планирование учебного процесса,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управление нагрузкой,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расписание,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lastRenderedPageBreak/>
              <w:t>управление проведением различных мероприятий,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трудоустройством выпускников,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досугом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учёт и анализ работы кураторов,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lastRenderedPageBreak/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организация производственных практик,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учёт аудиторного фонда.</w:t>
            </w:r>
          </w:p>
        </w:tc>
      </w:tr>
      <w:tr w:rsidR="00626A48" w:rsidTr="00F105F1">
        <w:tc>
          <w:tcPr>
            <w:tcW w:w="675" w:type="dxa"/>
            <w:vAlign w:val="center"/>
          </w:tcPr>
          <w:p w:rsidR="00626A48" w:rsidRDefault="00626A48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626A48" w:rsidRDefault="00626A48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626A48" w:rsidRDefault="00626A48" w:rsidP="00626A48">
            <w:pPr>
              <w:pStyle w:val="a3"/>
            </w:pPr>
            <w:r>
              <w:t>Включает в себя: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оценка работы сотрудников,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хранение методических материалов,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работы цикловых методических комиссий,</w:t>
            </w:r>
          </w:p>
          <w:p w:rsidR="00626A48" w:rsidRDefault="00626A48" w:rsidP="00626A48">
            <w:pPr>
              <w:pStyle w:val="a3"/>
            </w:pPr>
            <w:r>
              <w:t>ведение списка ЦМК.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кадровый учёт,</w:t>
            </w:r>
          </w:p>
          <w:p w:rsidR="002C029A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учёт повышения квалификации,</w:t>
            </w:r>
          </w:p>
          <w:p w:rsidR="002C029A" w:rsidRDefault="0082016D" w:rsidP="00B825ED">
            <w:pPr>
              <w:pStyle w:val="a3"/>
              <w:numPr>
                <w:ilvl w:val="0"/>
                <w:numId w:val="27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социальный учёт,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поддержка работы стипендиальной комиссии,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 стипендий,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социальным выплатам,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нормативной базой,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управления внутренними аудитами,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жалобами,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процесс разбора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B825ED">
            <w:pPr>
              <w:pStyle w:val="a3"/>
              <w:numPr>
                <w:ilvl w:val="0"/>
                <w:numId w:val="29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ведение базы подписчиков на </w:t>
            </w:r>
            <w:r>
              <w:lastRenderedPageBreak/>
              <w:t>информационные рассылки</w:t>
            </w:r>
            <w:r w:rsidR="00892484">
              <w:t>,</w:t>
            </w:r>
          </w:p>
          <w:p w:rsidR="00B31EF2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r>
              <w:rPr>
                <w:lang w:val="en-US"/>
              </w:rPr>
              <w:t>sms</w:t>
            </w:r>
            <w:r>
              <w:t>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41286C" w:rsidP="001F7569">
      <w:r>
        <w:t xml:space="preserve">В связи с тем, что </w:t>
      </w:r>
      <w:r w:rsidR="00F35607">
        <w:t>«</w:t>
      </w:r>
      <w:r>
        <w:t>1С:</w:t>
      </w:r>
      <w:r w:rsidR="00C4119E">
        <w:t xml:space="preserve"> </w:t>
      </w:r>
      <w:r>
        <w:t>Колледж</w:t>
      </w:r>
      <w:r w:rsidR="00F35607">
        <w:t>»</w:t>
      </w:r>
      <w:r>
        <w:t xml:space="preserve"> имеет две версии, необходимо</w:t>
      </w:r>
      <w:r w:rsidR="00DC6B02">
        <w:t xml:space="preserve"> с</w:t>
      </w:r>
      <w:r>
        <w:t xml:space="preserve">равнение, чтобы лучше понимать их </w:t>
      </w:r>
      <w:r w:rsidR="00DC6B02">
        <w:t>различия</w:t>
      </w:r>
      <w:r>
        <w:t>. Сравнение</w:t>
      </w:r>
      <w:r w:rsidR="00DC6B02">
        <w:t xml:space="preserve"> версий</w:t>
      </w:r>
      <w:r w:rsidR="00DE3E68">
        <w:t xml:space="preserve"> приведено в (Таблица </w:t>
      </w:r>
      <w:r w:rsidR="008626C1">
        <w:t>1.9</w:t>
      </w:r>
      <w:r w:rsidR="00DE3E68">
        <w:t>)</w:t>
      </w:r>
      <w:r w:rsidR="003C37A9">
        <w:t>.</w:t>
      </w:r>
    </w:p>
    <w:p w:rsidR="008626C1" w:rsidRDefault="008626C1" w:rsidP="001F7569"/>
    <w:p w:rsidR="00F4112C" w:rsidRDefault="00F4112C" w:rsidP="00F4112C">
      <w:pPr>
        <w:pStyle w:val="a5"/>
        <w:keepNext/>
      </w:pPr>
      <w:r>
        <w:t xml:space="preserve">Таблица 1.9 </w:t>
      </w:r>
      <w:r w:rsidR="00977E26">
        <w:t>–</w:t>
      </w:r>
      <w:r>
        <w:t xml:space="preserve"> </w:t>
      </w:r>
      <w:r w:rsidR="00977E26">
        <w:t>Сравнение версий «1С: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71A03">
        <w:trPr>
          <w:trHeight w:val="273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</w:t>
            </w:r>
            <w:r w:rsidR="006217BA">
              <w:t xml:space="preserve"> с </w:t>
            </w:r>
            <w:r>
              <w:t>: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ГИА,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АИС «Контингент»,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Отправка смс с помощью gsm-терминала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CF511A" w:rsidRDefault="00CF511A" w:rsidP="001F7569">
      <w:r>
        <w:lastRenderedPageBreak/>
        <w:t xml:space="preserve">По результатам сравнения можно рассматривать </w:t>
      </w:r>
      <w:r w:rsidR="00F35607">
        <w:t>«</w:t>
      </w:r>
      <w:r>
        <w:t>1С: Колледж ПРОФ</w:t>
      </w:r>
      <w:r w:rsidR="00F35607">
        <w:t>»</w:t>
      </w:r>
      <w:r>
        <w:t xml:space="preserve">, как лучший вариант, позволяющий полностью </w:t>
      </w:r>
      <w:r w:rsidR="008873E0">
        <w:t>охватить работу всех подразделений учебного заведения.</w:t>
      </w:r>
      <w:r w:rsidR="00A50D9E">
        <w:t xml:space="preserve"> </w:t>
      </w:r>
    </w:p>
    <w:p w:rsidR="00FF7C26" w:rsidRDefault="0041286C" w:rsidP="00AA5356">
      <w:r>
        <w:t xml:space="preserve">Рассматривая стоимость приобретения </w:t>
      </w:r>
      <w:r w:rsidR="00F35607">
        <w:t>«</w:t>
      </w:r>
      <w:r>
        <w:t>1С: Колледж</w:t>
      </w:r>
      <w:r w:rsidR="00F35607">
        <w:t>»</w:t>
      </w:r>
      <w:r>
        <w:t xml:space="preserve">, как самостоятельного продукта, </w:t>
      </w:r>
      <w:r w:rsidR="00A50D9E">
        <w:t xml:space="preserve">то его стоимость варьируется. Стоимость приведена в (Таблица </w:t>
      </w:r>
      <w:r w:rsidR="000B6DAC">
        <w:t>1.10</w:t>
      </w:r>
      <w:r w:rsidR="00A50D9E">
        <w:t>).</w:t>
      </w:r>
    </w:p>
    <w:p w:rsidR="00AA5356" w:rsidRDefault="00AA5356" w:rsidP="00AA5356">
      <w:pPr>
        <w:ind w:firstLine="0"/>
      </w:pPr>
    </w:p>
    <w:p w:rsidR="000B6DAC" w:rsidRDefault="000B6DAC" w:rsidP="000B6DAC">
      <w:pPr>
        <w:pStyle w:val="a5"/>
        <w:keepNext/>
      </w:pPr>
      <w:r>
        <w:t xml:space="preserve">Таблица 1.10 – Стоимость продуктов </w:t>
      </w:r>
      <w:r w:rsidR="001D08B8">
        <w:t>«1С: Колледж»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AF370D" w:rsidTr="00804528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</w:t>
            </w:r>
          </w:p>
        </w:tc>
        <w:tc>
          <w:tcPr>
            <w:tcW w:w="157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1560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223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26 100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 ПРОФ</w:t>
            </w:r>
          </w:p>
        </w:tc>
        <w:tc>
          <w:tcPr>
            <w:tcW w:w="157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1560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223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не указано</w:t>
            </w:r>
          </w:p>
        </w:tc>
      </w:tr>
    </w:tbl>
    <w:p w:rsidR="00375E53" w:rsidRDefault="00375E53" w:rsidP="001F7569"/>
    <w:p w:rsidR="001F7569" w:rsidRDefault="00EC1747" w:rsidP="001F7569">
      <w:r>
        <w:t>Однако, чтобы получит</w:t>
      </w:r>
      <w:r w:rsidR="00BD7C8A">
        <w:t>ь</w:t>
      </w:r>
      <w:r>
        <w:t xml:space="preserve"> полную и окончательную стоимость покупки </w:t>
      </w:r>
      <w:r w:rsidR="00306F7E">
        <w:t>«</w:t>
      </w:r>
      <w:r>
        <w:t>1С:</w:t>
      </w:r>
      <w:r w:rsidR="00306F7E">
        <w:t xml:space="preserve"> </w:t>
      </w:r>
      <w:r>
        <w:t>Колледж</w:t>
      </w:r>
      <w:r w:rsidR="00306F7E">
        <w:t>»</w:t>
      </w:r>
      <w:r>
        <w:t xml:space="preserve">, воспользуемся </w:t>
      </w:r>
      <w:r w:rsidR="00AD3FCB">
        <w:t>сред</w:t>
      </w:r>
      <w:r w:rsidR="000F48F0">
        <w:t xml:space="preserve">ством автоподбора продуктов 1С, укажем </w:t>
      </w:r>
      <w:r w:rsidR="00AD3FCB">
        <w:t xml:space="preserve">следующие данные, </w:t>
      </w:r>
      <w:r w:rsidR="000F48F0">
        <w:t xml:space="preserve">приведённые </w:t>
      </w:r>
      <w:r w:rsidR="00AD3FCB">
        <w:t xml:space="preserve">в (Таблица </w:t>
      </w:r>
      <w:r w:rsidR="00382A55">
        <w:t>1.11</w:t>
      </w:r>
      <w:r w:rsidR="00713539">
        <w:t>)</w:t>
      </w:r>
      <w:r>
        <w:t xml:space="preserve"> и подберём</w:t>
      </w:r>
      <w:r w:rsidR="000F48F0">
        <w:t xml:space="preserve"> решение</w:t>
      </w:r>
      <w:r w:rsidR="00713539">
        <w:t>.</w:t>
      </w:r>
    </w:p>
    <w:p w:rsidR="00382A55" w:rsidRPr="00AD3FCB" w:rsidRDefault="00382A55" w:rsidP="001F7569"/>
    <w:p w:rsidR="006F5E57" w:rsidRDefault="006F5E57" w:rsidP="006F5E57">
      <w:pPr>
        <w:pStyle w:val="a5"/>
        <w:keepNext/>
      </w:pPr>
      <w:r>
        <w:t>Таблица 1.11 – Критерии автоподбора продуктов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 w:rsidR="001E2962"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EC2F81" w:rsidRDefault="00F672E3" w:rsidP="00F672E3">
      <w:r>
        <w:t xml:space="preserve">В результате, средство автоподбора выдаёт результат, приведённый в (Таблица </w:t>
      </w:r>
      <w:r w:rsidR="00EC2F81">
        <w:t>1.12</w:t>
      </w:r>
      <w:r>
        <w:t>).</w:t>
      </w:r>
    </w:p>
    <w:p w:rsidR="00F672E3" w:rsidRDefault="00F672E3" w:rsidP="00F672E3">
      <w:r>
        <w:t xml:space="preserve"> </w:t>
      </w:r>
    </w:p>
    <w:p w:rsidR="0059754C" w:rsidRDefault="0059754C" w:rsidP="0059754C">
      <w:pPr>
        <w:pStyle w:val="a5"/>
        <w:keepNext/>
      </w:pPr>
      <w:r>
        <w:t>Таблица 1.12 – Результат 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 xml:space="preserve">1С:Предприятие 8.2. </w:t>
            </w:r>
            <w:r>
              <w:lastRenderedPageBreak/>
              <w:t>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lastRenderedPageBreak/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lastRenderedPageBreak/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1B03DC" w:rsidRDefault="0061731D" w:rsidP="00493A80">
      <w:r>
        <w:t>Исходя из</w:t>
      </w:r>
      <w:r w:rsidR="00A20135">
        <w:t xml:space="preserve"> </w:t>
      </w:r>
      <w:r w:rsidR="0014199C">
        <w:t>данных приведённых в таблице</w:t>
      </w:r>
      <w:r w:rsidR="00B80D8B">
        <w:t xml:space="preserve"> выше</w:t>
      </w:r>
      <w:r w:rsidR="00A20135">
        <w:t>,</w:t>
      </w:r>
      <w:r>
        <w:t xml:space="preserve"> можно сказать, что стоимость внедрения </w:t>
      </w:r>
      <w:r w:rsidR="00306F7E">
        <w:t>«</w:t>
      </w:r>
      <w:r>
        <w:t>1С: Колледж</w:t>
      </w:r>
      <w:r w:rsidR="00306F7E">
        <w:t>»</w:t>
      </w:r>
      <w:r>
        <w:t xml:space="preserve"> достаточно </w:t>
      </w:r>
      <w:r w:rsidR="004F05E4">
        <w:t>высокая</w:t>
      </w:r>
      <w:r>
        <w:t>, причём</w:t>
      </w:r>
      <w:r w:rsidR="006B58AC">
        <w:t xml:space="preserve"> данная стоимость не учитывает </w:t>
      </w:r>
      <w:r>
        <w:t xml:space="preserve">затраты на оборудования и специалиста, </w:t>
      </w:r>
      <w:r w:rsidR="006B58AC">
        <w:t>занимающимся</w:t>
      </w:r>
      <w:r>
        <w:t xml:space="preserve"> сопровождением.</w:t>
      </w:r>
    </w:p>
    <w:p w:rsidR="00EE1C68" w:rsidRDefault="00EE1C68" w:rsidP="00EE1C68">
      <w:r>
        <w:t xml:space="preserve">Проанализируем </w:t>
      </w:r>
      <w:r w:rsidR="00306F7E">
        <w:t>«</w:t>
      </w:r>
      <w:r>
        <w:t>1С: Колледж</w:t>
      </w:r>
      <w:r w:rsidR="00306F7E">
        <w:t>»</w:t>
      </w:r>
      <w:r>
        <w:t xml:space="preserve"> на предмет соответствия поставленным задачам. Полученный результат приведён в (Таблица </w:t>
      </w:r>
      <w:r w:rsidR="00C306D7">
        <w:t>1.13</w:t>
      </w:r>
      <w:r>
        <w:t>).</w:t>
      </w:r>
    </w:p>
    <w:p w:rsidR="00C306D7" w:rsidRDefault="00C306D7" w:rsidP="00EE1C68"/>
    <w:p w:rsidR="00985ABC" w:rsidRDefault="00985ABC" w:rsidP="00985ABC">
      <w:pPr>
        <w:pStyle w:val="a5"/>
        <w:keepNext/>
      </w:pPr>
      <w:r>
        <w:t xml:space="preserve">Таблица 1.13 – </w:t>
      </w:r>
      <w:r w:rsidR="00973ABE">
        <w:t xml:space="preserve">Соответствие </w:t>
      </w:r>
      <w:r>
        <w:t xml:space="preserve">«1С: Колледж» </w:t>
      </w:r>
      <w:r w:rsidR="000A0E71">
        <w:t>с поставленным задача</w:t>
      </w:r>
      <w:r w:rsidR="00973ABE">
        <w:t>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CA6134" w:rsidTr="00CA6134">
        <w:tc>
          <w:tcPr>
            <w:tcW w:w="67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CA6134" w:rsidRPr="00071B04" w:rsidRDefault="00B703BC" w:rsidP="00B703BC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1С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новостей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расп</w:t>
            </w:r>
            <w:r w:rsidR="00E25040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CA6134" w:rsidRDefault="00201268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CA613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азмещение уч</w:t>
            </w:r>
            <w:r w:rsidR="00E25040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CA6134" w:rsidRPr="00CA6134" w:rsidRDefault="00EE1C68" w:rsidP="00EE1C6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CA6134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</w:tbl>
    <w:p w:rsidR="00985ABC" w:rsidRDefault="00985ABC" w:rsidP="00493A80"/>
    <w:p w:rsidR="00DA48DF" w:rsidRDefault="00DA48DF" w:rsidP="00493A80">
      <w:r>
        <w:t xml:space="preserve">По полученным результатам сравнения </w:t>
      </w:r>
      <w:r w:rsidR="00DF6F48">
        <w:t xml:space="preserve">можно сделать заключение о том, что </w:t>
      </w:r>
      <w:r w:rsidR="00A076FC">
        <w:t>«</w:t>
      </w:r>
      <w:r w:rsidR="00DF6F48">
        <w:t>1С: Колледж</w:t>
      </w:r>
      <w:r w:rsidR="00A076FC">
        <w:t>»</w:t>
      </w:r>
      <w:r w:rsidR="00DF6F48">
        <w:t xml:space="preserve"> частично выполняет поставленные нами задачами, но </w:t>
      </w:r>
      <w:r w:rsidR="002E3148">
        <w:t xml:space="preserve">данное программное решение </w:t>
      </w:r>
      <w:r w:rsidR="00610294">
        <w:t xml:space="preserve">подходит </w:t>
      </w:r>
      <w:r w:rsidR="00C23429">
        <w:t xml:space="preserve">только </w:t>
      </w:r>
      <w:r w:rsidR="00610294">
        <w:t>для внутренней о</w:t>
      </w:r>
      <w:r w:rsidR="001152C5">
        <w:t>рганизации работы учебного заведения</w:t>
      </w:r>
      <w:r w:rsidR="00871C0B">
        <w:t>.</w:t>
      </w:r>
    </w:p>
    <w:p w:rsidR="001F4724" w:rsidRDefault="00EA2AEC" w:rsidP="00542BE9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1F4724">
        <w:t xml:space="preserve">.1.2 </w:t>
      </w:r>
      <w:r w:rsidR="00A076FC">
        <w:t>«</w:t>
      </w:r>
      <w:r w:rsidR="001F4724">
        <w:t>1С: Автоматизированное составление расписания. Колледж</w:t>
      </w:r>
      <w:r w:rsidR="00A076FC">
        <w:t>»</w:t>
      </w:r>
    </w:p>
    <w:p w:rsidR="004D307D" w:rsidRDefault="00D7520C" w:rsidP="00493A80">
      <w:r>
        <w:t xml:space="preserve">1С: Автоматизированное составление расписания. Колледж является </w:t>
      </w:r>
      <w:r w:rsidR="009B1026">
        <w:t>отдельным продуктом, который решает задачи связанные с составлением расписания</w:t>
      </w:r>
      <w:r w:rsidR="00F74889">
        <w:t xml:space="preserve"> и управлением помещениями</w:t>
      </w:r>
      <w:r w:rsidR="009B1026">
        <w:t>. Так же имеется совместимость с 1С: Колледж.</w:t>
      </w:r>
      <w:r w:rsidR="00C4119E">
        <w:t xml:space="preserve"> </w:t>
      </w:r>
      <w:r w:rsidR="00051271">
        <w:t>Существует две версии: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>1С: Автоматизированное составление расписания. Колледж</w:t>
      </w:r>
      <w:r>
        <w:t>»</w:t>
      </w:r>
      <w:r w:rsidR="00051271">
        <w:t>,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lastRenderedPageBreak/>
        <w:t>«</w:t>
      </w:r>
      <w:r w:rsidR="00051271">
        <w:t xml:space="preserve">1С: Автоматизированное составление расписания. Колледж </w:t>
      </w:r>
      <w:r w:rsidR="00051271" w:rsidRPr="00051271">
        <w:t>(</w:t>
      </w:r>
      <w:r w:rsidR="00051271">
        <w:rPr>
          <w:lang w:val="en-US"/>
        </w:rPr>
        <w:t>USB</w:t>
      </w:r>
      <w:r w:rsidR="00051271" w:rsidRPr="00051271">
        <w:t>)</w:t>
      </w:r>
      <w:r>
        <w:t>»</w:t>
      </w:r>
      <w:r w:rsidR="00051271" w:rsidRPr="00051271">
        <w:t>.</w:t>
      </w:r>
    </w:p>
    <w:p w:rsidR="003A5B82" w:rsidRDefault="00727C17" w:rsidP="00493A80">
      <w:r>
        <w:t xml:space="preserve">Разница между версиями </w:t>
      </w:r>
      <w:r w:rsidR="004A7686">
        <w:t xml:space="preserve">заключается </w:t>
      </w:r>
      <w:r>
        <w:t>в вариантах поставки.</w:t>
      </w:r>
      <w:r w:rsidR="003A5B82">
        <w:t xml:space="preserve"> </w:t>
      </w:r>
      <w:r w:rsidR="00EE0ABF">
        <w:t>(потом добавить таблицу).</w:t>
      </w:r>
    </w:p>
    <w:p w:rsidR="003A5B82" w:rsidRDefault="00AD018D" w:rsidP="00493A80">
      <w:r>
        <w:t xml:space="preserve">Список функциональных возможностей приведён в (Таблица </w:t>
      </w:r>
      <w:r w:rsidR="00FD5D9F">
        <w:t>1.14</w:t>
      </w:r>
      <w:r>
        <w:t>).</w:t>
      </w:r>
    </w:p>
    <w:p w:rsidR="00FD5D9F" w:rsidRDefault="00FD5D9F" w:rsidP="00493A80"/>
    <w:p w:rsidR="00542B15" w:rsidRDefault="00542B15" w:rsidP="00542B15">
      <w:pPr>
        <w:pStyle w:val="a5"/>
        <w:keepNext/>
      </w:pPr>
      <w:r>
        <w:t>Таблица 1.14</w:t>
      </w:r>
      <w:r w:rsidR="00760B71">
        <w:t xml:space="preserve"> – </w:t>
      </w:r>
      <w:r w:rsidR="005E0D87">
        <w:t>Список функциональных возможностей «</w:t>
      </w:r>
      <w:r w:rsidR="005E0D87">
        <w:t>1С: Автоматизированное составление расписания. Колледж</w:t>
      </w:r>
      <w:r w:rsidR="005E0D87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9037"/>
      </w:tblGrid>
      <w:tr w:rsidR="00532BA4" w:rsidTr="00362543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532BA4" w:rsidRPr="00E31070" w:rsidRDefault="00532BA4" w:rsidP="00532BA4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532BA4" w:rsidRPr="00E31070" w:rsidRDefault="00532BA4" w:rsidP="0087791D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1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Ручная модификация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2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Составление расписаний в разрезе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3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Учёт пожеланий и возможностей преподавателей, групп студентов, помещений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4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В</w:t>
            </w:r>
            <w:r w:rsidRPr="00BE0987">
              <w:t>ыбор произвольной периодичности расписания (неделя, две недели, фиксированный период и т.д.)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5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С</w:t>
            </w:r>
            <w:r w:rsidRPr="00BE0987">
              <w:t>оставление расписания сессии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6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параллельных занятий, разбиения на подгруппы и потоковых лекций при составлении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7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максимального допустимого количества занятий в день для группы студентов или преподавателя при составлении расписания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3114A5">
            <w:pPr>
              <w:pStyle w:val="a3"/>
              <w:jc w:val="center"/>
            </w:pPr>
            <w:r>
              <w:t>8</w:t>
            </w:r>
          </w:p>
        </w:tc>
        <w:tc>
          <w:tcPr>
            <w:tcW w:w="9037" w:type="dxa"/>
          </w:tcPr>
          <w:p w:rsidR="006957B0" w:rsidRPr="00BE0987" w:rsidRDefault="006957B0" w:rsidP="003114A5">
            <w:pPr>
              <w:pStyle w:val="a3"/>
            </w:pPr>
            <w:r>
              <w:t>У</w:t>
            </w:r>
            <w:r w:rsidRPr="00BE0987">
              <w:t>чет смены, в которую занимается группа студентов, при составлении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9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птимизация учебных расписаний по одному из критериев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10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резервирование помещений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11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П</w:t>
            </w:r>
            <w:r w:rsidRPr="00BE0987">
              <w:t>росмотр расписаний и ввод предпочтений по web-интерфейсу</w:t>
            </w:r>
          </w:p>
        </w:tc>
      </w:tr>
      <w:tr w:rsidR="00362543" w:rsidTr="00011517">
        <w:trPr>
          <w:trHeight w:val="976"/>
        </w:trPr>
        <w:tc>
          <w:tcPr>
            <w:tcW w:w="534" w:type="dxa"/>
            <w:vAlign w:val="center"/>
          </w:tcPr>
          <w:p w:rsidR="00362543" w:rsidRPr="00532BA4" w:rsidRDefault="00362543" w:rsidP="00532BA4">
            <w:pPr>
              <w:pStyle w:val="a3"/>
              <w:jc w:val="center"/>
            </w:pPr>
            <w:r>
              <w:t>12</w:t>
            </w:r>
          </w:p>
        </w:tc>
        <w:tc>
          <w:tcPr>
            <w:tcW w:w="9037" w:type="dxa"/>
          </w:tcPr>
          <w:p w:rsidR="00362543" w:rsidRPr="00BE0987" w:rsidRDefault="00362543" w:rsidP="00BE0987">
            <w:pPr>
              <w:pStyle w:val="a3"/>
            </w:pPr>
            <w:r>
              <w:t>У</w:t>
            </w:r>
            <w:r w:rsidRPr="00BE0987">
              <w:t>ведомление об изменении расписаний по e-mail для студентов и преподавателей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13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бмен данными с 1С:Колледж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14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З</w:t>
            </w:r>
            <w:r w:rsidRPr="00BE0987">
              <w:t>агрузка справочников и учебных планов из Excel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15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изменение расписаний и составление «текущих»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16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К</w:t>
            </w:r>
            <w:r w:rsidRPr="00BE0987">
              <w:t>омпоновка расписаний по отделениям в расписания по колледжу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17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Р</w:t>
            </w:r>
            <w:r w:rsidRPr="00BE0987">
              <w:t>азграничение доступа подокументно</w:t>
            </w:r>
          </w:p>
        </w:tc>
      </w:tr>
    </w:tbl>
    <w:p w:rsidR="00A10F76" w:rsidRDefault="00A10F76" w:rsidP="00493A80"/>
    <w:p w:rsidR="00A310E2" w:rsidRDefault="00A310E2" w:rsidP="00225776">
      <w:r>
        <w:t xml:space="preserve">Рассматривая стоимость приобретения </w:t>
      </w:r>
      <w:r w:rsidR="001923BD">
        <w:t>«</w:t>
      </w:r>
      <w:r>
        <w:t xml:space="preserve">1С: </w:t>
      </w:r>
      <w:r w:rsidR="005B7183">
        <w:t>Автоматизированное составление расписания. Колледж</w:t>
      </w:r>
      <w:r w:rsidR="001923BD">
        <w:t>»</w:t>
      </w:r>
      <w:r>
        <w:t xml:space="preserve">, как самостоятельного продукта, то его </w:t>
      </w:r>
      <w:r>
        <w:lastRenderedPageBreak/>
        <w:t>стоимость варьируется</w:t>
      </w:r>
      <w:r w:rsidR="00550C9A">
        <w:t xml:space="preserve"> в зависимости от версии</w:t>
      </w:r>
      <w:r>
        <w:t>. Стоимость</w:t>
      </w:r>
      <w:r w:rsidR="00CC7FF6">
        <w:t xml:space="preserve"> приведена в (Таблица </w:t>
      </w:r>
      <w:r w:rsidR="005E0D87">
        <w:t>1.15</w:t>
      </w:r>
      <w:r w:rsidR="00CC7FF6">
        <w:t>)</w:t>
      </w:r>
      <w:r w:rsidR="006E2F20">
        <w:t>.</w:t>
      </w:r>
    </w:p>
    <w:p w:rsidR="005E0D87" w:rsidRDefault="005E0D87" w:rsidP="00225776"/>
    <w:p w:rsidR="00440C77" w:rsidRDefault="00440C77" w:rsidP="00440C77">
      <w:pPr>
        <w:pStyle w:val="a5"/>
        <w:keepNext/>
      </w:pPr>
      <w:r>
        <w:t>Таблица 1.15 – Стоимость программных продуктов «</w:t>
      </w:r>
      <w:r>
        <w:t>1С: Автоматизированное составление расписания. Колледж</w:t>
      </w:r>
      <w: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FD11CB" w:rsidTr="001923BD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9 900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 (</w:t>
            </w:r>
            <w:r>
              <w:rPr>
                <w:lang w:val="en-US"/>
              </w:rPr>
              <w:t>USB</w:t>
            </w:r>
            <w:r w:rsidRPr="00AF00A4">
              <w:t>)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11 700</w:t>
            </w:r>
          </w:p>
        </w:tc>
      </w:tr>
    </w:tbl>
    <w:p w:rsidR="00A310E2" w:rsidRDefault="00A310E2" w:rsidP="00225776"/>
    <w:p w:rsidR="00A310E2" w:rsidRDefault="00A310E2" w:rsidP="00225776">
      <w:r>
        <w:t>Однако, чтобы получит</w:t>
      </w:r>
      <w:r w:rsidR="00CC625B">
        <w:t>ь</w:t>
      </w:r>
      <w:r>
        <w:t xml:space="preserve"> полную и окончательную </w:t>
      </w:r>
      <w:r w:rsidR="004D307D">
        <w:t>стоимость покупки 1С: Автоматизированное составление расписания. Колледж</w:t>
      </w:r>
      <w:r>
        <w:t xml:space="preserve">, воспользуемся средством автоподбора продуктов 1С, укажем следующие данные, приведённые в (Таблица </w:t>
      </w:r>
      <w:r w:rsidR="0075593E">
        <w:t>1.16</w:t>
      </w:r>
      <w:r>
        <w:t>) и подберём решение.</w:t>
      </w:r>
    </w:p>
    <w:p w:rsidR="0075593E" w:rsidRPr="00AD3FCB" w:rsidRDefault="0075593E" w:rsidP="00225776"/>
    <w:p w:rsidR="001272D5" w:rsidRDefault="001272D5" w:rsidP="001272D5">
      <w:pPr>
        <w:pStyle w:val="a5"/>
        <w:keepNext/>
      </w:pPr>
      <w:r>
        <w:t xml:space="preserve">Таблица 1.16 </w:t>
      </w:r>
      <w:r w:rsidR="00A876CC">
        <w:t>–</w:t>
      </w:r>
      <w:r>
        <w:t xml:space="preserve"> </w:t>
      </w:r>
      <w:r w:rsidR="00A876CC">
        <w:t xml:space="preserve">Критерии </w:t>
      </w:r>
      <w:r w:rsidR="00B2532D">
        <w:t>отбора</w:t>
      </w:r>
      <w:r w:rsidR="00622057">
        <w:t xml:space="preserve"> 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310E2" w:rsidTr="00225776">
        <w:tc>
          <w:tcPr>
            <w:tcW w:w="4785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Образование, культура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Колледжи (СПО)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Все задачи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Россия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Государственное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A310E2" w:rsidRDefault="00222598" w:rsidP="00A310E2">
            <w:pPr>
              <w:pStyle w:val="a3"/>
            </w:pPr>
            <w:r>
              <w:t>3</w:t>
            </w:r>
          </w:p>
        </w:tc>
      </w:tr>
    </w:tbl>
    <w:p w:rsidR="00E53FC6" w:rsidRDefault="00E53FC6" w:rsidP="00A310E2"/>
    <w:p w:rsidR="00A310E2" w:rsidRDefault="00A310E2" w:rsidP="00A310E2">
      <w:r>
        <w:t xml:space="preserve">В результате, </w:t>
      </w:r>
      <w:r w:rsidR="001923BD">
        <w:t xml:space="preserve">получаем </w:t>
      </w:r>
      <w:r>
        <w:t xml:space="preserve">результат, приведённый в (Таблица </w:t>
      </w:r>
      <w:r w:rsidR="00BA57DE">
        <w:t>1.17</w:t>
      </w:r>
      <w:r w:rsidR="00354450">
        <w:t>).</w:t>
      </w:r>
    </w:p>
    <w:p w:rsidR="00354450" w:rsidRDefault="00354450" w:rsidP="00A310E2"/>
    <w:p w:rsidR="00BA57DE" w:rsidRDefault="00BA57DE" w:rsidP="00BA57DE">
      <w:pPr>
        <w:pStyle w:val="a5"/>
        <w:keepNext/>
      </w:pPr>
      <w:r>
        <w:t xml:space="preserve">Таблица 1.17 </w:t>
      </w:r>
      <w:r w:rsidR="00684B42">
        <w:t>–</w:t>
      </w:r>
      <w:r>
        <w:t xml:space="preserve"> </w:t>
      </w:r>
      <w:r w:rsidR="00684B42">
        <w:t xml:space="preserve">Результаты </w:t>
      </w:r>
      <w:r w:rsidR="00A51F1A">
        <w:t>автоподбора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22 000</w:t>
            </w:r>
          </w:p>
        </w:tc>
      </w:tr>
      <w:tr w:rsidR="004E362B" w:rsidTr="00FC5AF6">
        <w:tc>
          <w:tcPr>
            <w:tcW w:w="3295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lastRenderedPageBreak/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542BE9" w:rsidRDefault="00396D7F" w:rsidP="00E13CF4">
            <w:pPr>
              <w:pStyle w:val="a3"/>
              <w:jc w:val="center"/>
            </w:pPr>
            <w:r>
              <w:t>2 ш</w:t>
            </w:r>
            <w:r w:rsidR="00542BE9">
              <w:t>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12 600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222598" w:rsidP="00024DD6">
            <w:pPr>
              <w:pStyle w:val="a3"/>
              <w:jc w:val="center"/>
            </w:pPr>
            <w:r>
              <w:t>34 600</w:t>
            </w:r>
          </w:p>
        </w:tc>
      </w:tr>
    </w:tbl>
    <w:p w:rsidR="00542BE9" w:rsidRDefault="00542BE9" w:rsidP="00542BE9"/>
    <w:p w:rsidR="00530A6F" w:rsidRDefault="00530A6F" w:rsidP="00530A6F">
      <w:r>
        <w:t>Исходя из данных приведённых в таблице выше, можно сказать, что стоимость в</w:t>
      </w:r>
      <w:r w:rsidR="00D9529B">
        <w:t xml:space="preserve">недрения </w:t>
      </w:r>
      <w:r w:rsidR="001923BD">
        <w:t>«</w:t>
      </w:r>
      <w:r w:rsidR="00D9529B">
        <w:t>1С: Автоматизированное составление расписания. Колледж</w:t>
      </w:r>
      <w:r w:rsidR="001923BD">
        <w:t>»</w:t>
      </w:r>
      <w:r w:rsidR="00D9529B">
        <w:t xml:space="preserve"> не слишком высока</w:t>
      </w:r>
      <w:r w:rsidR="00F645CD">
        <w:t>я и покупка данного</w:t>
      </w:r>
      <w:r w:rsidR="000A20FE">
        <w:t xml:space="preserve"> программного продукта повысила эффективность работы учебного отдела</w:t>
      </w:r>
      <w:r w:rsidR="00D9529B">
        <w:t>. Однако</w:t>
      </w:r>
      <w:r>
        <w:t xml:space="preserve"> данная стоимость не учитывает затраты на оборудования и специалиста, занимающимся сопровождением.</w:t>
      </w:r>
    </w:p>
    <w:p w:rsidR="00EC5F52" w:rsidRDefault="00EC5F52" w:rsidP="00EC5F52">
      <w:r>
        <w:t xml:space="preserve">Проанализируем </w:t>
      </w:r>
      <w:r w:rsidR="001923BD">
        <w:t>«</w:t>
      </w:r>
      <w:r w:rsidR="000763DB">
        <w:t>1С: Автоматизированное составление расписания. Колледж</w:t>
      </w:r>
      <w:r w:rsidR="001923BD">
        <w:t>»</w:t>
      </w:r>
      <w:r w:rsidR="000763DB">
        <w:t xml:space="preserve"> </w:t>
      </w:r>
      <w:r>
        <w:t xml:space="preserve">на предмет соответствия поставленным задачам. Полученный результат приведён в (Таблица </w:t>
      </w:r>
      <w:r w:rsidR="00C74D7E">
        <w:t>1.18</w:t>
      </w:r>
      <w:r>
        <w:t>).</w:t>
      </w:r>
      <w:r w:rsidR="00C06CF2">
        <w:t xml:space="preserve"> </w:t>
      </w:r>
    </w:p>
    <w:p w:rsidR="00A9139D" w:rsidRDefault="00A9139D" w:rsidP="00EC5F52"/>
    <w:p w:rsidR="00A9139D" w:rsidRDefault="00A9139D" w:rsidP="00A9139D">
      <w:pPr>
        <w:pStyle w:val="a5"/>
        <w:keepNext/>
      </w:pPr>
      <w:r>
        <w:t xml:space="preserve">Таблица 1.18 </w:t>
      </w:r>
      <w:r w:rsidR="00D152AB">
        <w:t>–</w:t>
      </w:r>
      <w:r>
        <w:t xml:space="preserve"> </w:t>
      </w:r>
      <w:r w:rsidR="001D7463">
        <w:t xml:space="preserve">Соответствие </w:t>
      </w:r>
      <w:r w:rsidR="00D152AB">
        <w:t>1С: Автоматизированное составление расписания. Колледж»</w:t>
      </w:r>
      <w:r w:rsidR="00D152AB">
        <w:t xml:space="preserve"> с поставленным</w:t>
      </w:r>
      <w:r w:rsidR="001D7463">
        <w:t xml:space="preserve"> задача</w:t>
      </w:r>
      <w:r w:rsidR="00F466D3">
        <w:t>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A23549" w:rsidTr="00225776">
        <w:tc>
          <w:tcPr>
            <w:tcW w:w="67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A23549" w:rsidRPr="00B703BC" w:rsidRDefault="00B703BC" w:rsidP="0022577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1D6F15" w:rsidP="00225776">
            <w:pPr>
              <w:pStyle w:val="a3"/>
              <w:jc w:val="center"/>
            </w:pPr>
            <w:r>
              <w:t>–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новостей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1D6F15" w:rsidP="00225776">
            <w:pPr>
              <w:pStyle w:val="a3"/>
              <w:jc w:val="center"/>
            </w:pPr>
            <w:r>
              <w:t>–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расп</w:t>
            </w:r>
            <w:r w:rsidR="00A23549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+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A23549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814021" w:rsidP="00225776">
            <w:pPr>
              <w:pStyle w:val="a3"/>
              <w:jc w:val="center"/>
            </w:pPr>
            <w:r>
              <w:t>–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азмещение уч</w:t>
            </w:r>
            <w:r w:rsidR="00A23549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A23549" w:rsidRDefault="00814021" w:rsidP="00225776">
            <w:pPr>
              <w:pStyle w:val="a3"/>
              <w:jc w:val="center"/>
            </w:pPr>
            <w:r>
              <w:t>–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A23549" w:rsidRPr="00CA6134" w:rsidRDefault="00EC5F52" w:rsidP="000763D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A23549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A23549" w:rsidRDefault="00814021" w:rsidP="00225776">
            <w:pPr>
              <w:pStyle w:val="a3"/>
              <w:jc w:val="center"/>
            </w:pPr>
            <w:r>
              <w:t>–</w:t>
            </w:r>
          </w:p>
        </w:tc>
      </w:tr>
    </w:tbl>
    <w:p w:rsidR="00F24770" w:rsidRDefault="00F24770" w:rsidP="00A23549"/>
    <w:p w:rsidR="00255E44" w:rsidRDefault="00A23549" w:rsidP="00A87BD1">
      <w:r>
        <w:t>По результатам сравнения</w:t>
      </w:r>
      <w:r w:rsidR="00BD3A83">
        <w:t xml:space="preserve"> следует вывод </w:t>
      </w:r>
      <w:r>
        <w:t>о том</w:t>
      </w:r>
      <w:r w:rsidR="00BE0AED">
        <w:t xml:space="preserve">, что </w:t>
      </w:r>
      <w:r w:rsidR="0045452A">
        <w:t>«</w:t>
      </w:r>
      <w:r w:rsidR="00BE0AED">
        <w:t>1С: Автоматизированное составление расписания. Колледж</w:t>
      </w:r>
      <w:r w:rsidR="0045452A">
        <w:t>»</w:t>
      </w:r>
      <w:r>
        <w:t xml:space="preserve"> </w:t>
      </w:r>
      <w:r w:rsidR="00BE0AED">
        <w:t>подходит только для составления расписания и не</w:t>
      </w:r>
      <w:r>
        <w:t xml:space="preserve"> выполняет поставленные </w:t>
      </w:r>
      <w:r w:rsidR="00ED11A7">
        <w:t>задачи</w:t>
      </w:r>
      <w:r>
        <w:t>.</w:t>
      </w:r>
    </w:p>
    <w:p w:rsidR="00F57C15" w:rsidRPr="00A87BD1" w:rsidRDefault="00EA2AEC" w:rsidP="00631B1A">
      <w:pPr>
        <w:pStyle w:val="2"/>
      </w:pPr>
      <w:r>
        <w:t>1</w:t>
      </w:r>
      <w:r w:rsidR="00A87BD1">
        <w:t>.4.1.3</w:t>
      </w:r>
      <w:r w:rsidR="00631B1A">
        <w:t xml:space="preserve"> «1С: Электронное обучение. Образовательная организация»</w:t>
      </w:r>
    </w:p>
    <w:p w:rsidR="00416F11" w:rsidRDefault="00873235" w:rsidP="00993629">
      <w:r>
        <w:t xml:space="preserve">Программный продукт </w:t>
      </w:r>
      <w:r w:rsidR="00423A67">
        <w:t xml:space="preserve">предназначен для организации и проведения электронного обучения в учебных заведениях среднего и высшего </w:t>
      </w:r>
      <w:r w:rsidR="00423A67">
        <w:lastRenderedPageBreak/>
        <w:t>профессионального образования, а так же может использоваться в учебных центрах.</w:t>
      </w:r>
      <w:r w:rsidR="00416F11">
        <w:t xml:space="preserve"> Так же м</w:t>
      </w:r>
      <w:r w:rsidR="00B00A4D">
        <w:t>ожет быть интегрирован с</w:t>
      </w:r>
      <w:r w:rsidR="00416F11">
        <w:t xml:space="preserve"> конфигурацией</w:t>
      </w:r>
      <w:r w:rsidR="00B00A4D">
        <w:t xml:space="preserve"> «1С: Колледж», тем самым </w:t>
      </w:r>
      <w:r w:rsidR="00993629">
        <w:t>более полно</w:t>
      </w:r>
      <w:r w:rsidR="00416F11">
        <w:t xml:space="preserve"> интегрируясь в образовательном процессе.</w:t>
      </w:r>
    </w:p>
    <w:p w:rsidR="00416F11" w:rsidRDefault="007C1853" w:rsidP="001F6481">
      <w:r>
        <w:t xml:space="preserve">Список функциональных возможностей приведён в </w:t>
      </w:r>
      <w:r w:rsidR="00EE7301">
        <w:t xml:space="preserve">(Таблица </w:t>
      </w:r>
      <w:r w:rsidR="00F63118">
        <w:t>1.19</w:t>
      </w:r>
      <w:r w:rsidR="00EE7301">
        <w:t>).</w:t>
      </w:r>
    </w:p>
    <w:p w:rsidR="00F63118" w:rsidRDefault="00F63118" w:rsidP="001F6481"/>
    <w:p w:rsidR="000A63F9" w:rsidRDefault="000A63F9" w:rsidP="000A63F9">
      <w:pPr>
        <w:pStyle w:val="a5"/>
        <w:keepNext/>
      </w:pPr>
      <w:r>
        <w:t xml:space="preserve">Таблица 1.19 </w:t>
      </w:r>
      <w:r w:rsidR="008F5E81">
        <w:t>–</w:t>
      </w:r>
      <w:r>
        <w:t xml:space="preserve"> </w:t>
      </w:r>
      <w:r w:rsidR="008F5E81">
        <w:t xml:space="preserve">Список функциональных возможностей </w:t>
      </w:r>
      <w:r w:rsidR="00735DA9">
        <w:t>«1С: Электронное обучение. Образовательная организация»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8347E" w:rsidTr="00236BA4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Функциональная возможность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F8347E" w:rsidRDefault="004916CE" w:rsidP="003A4ABA">
            <w:pPr>
              <w:pStyle w:val="a3"/>
            </w:pPr>
            <w:r>
              <w:t xml:space="preserve">Создание </w:t>
            </w:r>
            <w:r w:rsidR="003A4ABA">
              <w:t xml:space="preserve">учебных </w:t>
            </w:r>
            <w:r>
              <w:t>курсов</w:t>
            </w:r>
            <w:r w:rsidR="00D83429">
              <w:t xml:space="preserve">, </w:t>
            </w:r>
            <w:r w:rsidR="000F36BA">
              <w:t>тестов</w:t>
            </w:r>
            <w:r w:rsidR="003A4ABA">
              <w:t xml:space="preserve">, </w:t>
            </w:r>
            <w:r w:rsidR="00D83429">
              <w:t>форумов</w:t>
            </w:r>
            <w:r w:rsidR="003A4ABA">
              <w:t>, словарей терминов и глоссариев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F8347E" w:rsidRDefault="004916CE" w:rsidP="00F8347E">
            <w:pPr>
              <w:pStyle w:val="a3"/>
            </w:pPr>
            <w:r>
              <w:t>Размещение материалов имеющих различные форматы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F8347E" w:rsidRDefault="00477E18" w:rsidP="000F36BA">
            <w:pPr>
              <w:pStyle w:val="a3"/>
            </w:pPr>
            <w:r>
              <w:t xml:space="preserve">Оповещение путём рассылки сообщений внутри </w:t>
            </w:r>
            <w:r w:rsidR="00993629">
              <w:t>системы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F8347E" w:rsidRDefault="00FB3949" w:rsidP="00FB3949">
            <w:pPr>
              <w:pStyle w:val="a3"/>
            </w:pPr>
            <w:r>
              <w:t xml:space="preserve">Организация доступа </w:t>
            </w:r>
            <w:r w:rsidR="0034571E">
              <w:t>к информационным ресурсам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5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Обмен личными сообщениями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6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Публикация новостей</w:t>
            </w:r>
          </w:p>
        </w:tc>
      </w:tr>
    </w:tbl>
    <w:p w:rsidR="00EE7301" w:rsidRDefault="00EE7301" w:rsidP="001F6481"/>
    <w:p w:rsidR="00B014D8" w:rsidRDefault="00B014D8" w:rsidP="001F6481">
      <w:r>
        <w:t xml:space="preserve">Стоит отметить, что при интеграции с «1С: Электронное обучение. Веб-кабинет преподавателя и студента», функциональные возможности расширяются (Таблица </w:t>
      </w:r>
      <w:r w:rsidR="00007E64">
        <w:t>1.20</w:t>
      </w:r>
      <w:r>
        <w:t>).</w:t>
      </w:r>
    </w:p>
    <w:p w:rsidR="00007E64" w:rsidRDefault="00007E64" w:rsidP="001F6481"/>
    <w:p w:rsidR="008930EA" w:rsidRDefault="008930EA" w:rsidP="008930EA">
      <w:pPr>
        <w:pStyle w:val="a5"/>
        <w:keepNext/>
      </w:pPr>
      <w:r>
        <w:t xml:space="preserve">Таблица 1.20 – Список дополнительных функциональных возможностей </w:t>
      </w:r>
      <w:r w:rsidR="002B3A65">
        <w:t>«1С: Электронное обучение. Веб-ка</w:t>
      </w:r>
      <w:r w:rsidR="002B3A65">
        <w:t>бинет преподавателя и студента»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077E93" w:rsidRPr="00236BA4" w:rsidTr="00FC5A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077E93" w:rsidRPr="00236BA4" w:rsidRDefault="00077E93" w:rsidP="00FC5AF6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077E93" w:rsidRPr="00236BA4" w:rsidRDefault="00BF5659" w:rsidP="00BF565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Дополнительные ф</w:t>
            </w:r>
            <w:r w:rsidR="00077E93" w:rsidRPr="00236BA4">
              <w:rPr>
                <w:b/>
              </w:rPr>
              <w:t>ункциональная возможност</w:t>
            </w:r>
            <w:r>
              <w:rPr>
                <w:b/>
              </w:rPr>
              <w:t>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077E93" w:rsidRPr="00BF5659" w:rsidRDefault="00AF1A84" w:rsidP="00FC5AF6">
            <w:pPr>
              <w:pStyle w:val="a3"/>
            </w:pPr>
            <w:r>
              <w:t xml:space="preserve">Экспорт электронных ресурсов в формат </w:t>
            </w:r>
            <w:r>
              <w:rPr>
                <w:lang w:val="en-US"/>
              </w:rPr>
              <w:t>HTML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077E93" w:rsidRDefault="00BF5659" w:rsidP="00FC5AF6">
            <w:pPr>
              <w:pStyle w:val="a3"/>
            </w:pPr>
            <w:r>
              <w:t>Управление пользователями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077E93" w:rsidRDefault="00715573" w:rsidP="00FC5AF6">
            <w:pPr>
              <w:pStyle w:val="a3"/>
            </w:pPr>
            <w:r>
              <w:t>Формирование групп пользователей</w:t>
            </w:r>
          </w:p>
        </w:tc>
      </w:tr>
      <w:tr w:rsidR="0078278A" w:rsidTr="00FC5AF6">
        <w:tc>
          <w:tcPr>
            <w:tcW w:w="675" w:type="dxa"/>
            <w:vAlign w:val="center"/>
          </w:tcPr>
          <w:p w:rsidR="0078278A" w:rsidRDefault="0078278A" w:rsidP="00FC5AF6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78278A" w:rsidRDefault="0078278A" w:rsidP="00FC5AF6">
            <w:pPr>
              <w:pStyle w:val="a3"/>
            </w:pPr>
            <w:r>
              <w:t>Доступ к материалам с мобильных устройств</w:t>
            </w:r>
          </w:p>
        </w:tc>
      </w:tr>
    </w:tbl>
    <w:p w:rsidR="00B014D8" w:rsidRDefault="00B014D8" w:rsidP="001F6481"/>
    <w:p w:rsidR="00AD3CE2" w:rsidRDefault="00077E93" w:rsidP="001F6481">
      <w:r>
        <w:t>Стоимость</w:t>
      </w:r>
      <w:r w:rsidR="00E5494E">
        <w:t xml:space="preserve"> обоих программных продуктов указано в (Таблица </w:t>
      </w:r>
      <w:r w:rsidR="008170FC">
        <w:t>1.21</w:t>
      </w:r>
      <w:r w:rsidR="00E5494E">
        <w:t>)</w:t>
      </w:r>
    </w:p>
    <w:p w:rsidR="00077E93" w:rsidRDefault="00077E93" w:rsidP="001F6481"/>
    <w:p w:rsidR="00AD3CE2" w:rsidRDefault="00AD3CE2" w:rsidP="00AD3CE2">
      <w:pPr>
        <w:pStyle w:val="a5"/>
        <w:keepNext/>
      </w:pPr>
      <w:r>
        <w:t xml:space="preserve">Таблица </w:t>
      </w:r>
      <w:r w:rsidR="005B190B">
        <w:t>1.2</w:t>
      </w:r>
      <w:r w:rsidR="00DF5259">
        <w:t>1</w:t>
      </w:r>
      <w:r w:rsidR="005B190B">
        <w:t xml:space="preserve"> </w:t>
      </w:r>
      <w:r w:rsidR="00663056">
        <w:t>–</w:t>
      </w:r>
      <w:r w:rsidR="005B190B">
        <w:t xml:space="preserve"> </w:t>
      </w:r>
      <w:r w:rsidR="00663056">
        <w:t>Стоимость программных продуктов</w:t>
      </w:r>
      <w:r w:rsidR="00DF5259">
        <w:t xml:space="preserve"> «</w:t>
      </w:r>
      <w:r w:rsidR="00DF5259">
        <w:t>1С: Электронное обучение. Образовательная организация</w:t>
      </w:r>
      <w:r w:rsidR="00DF5259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A91042" w:rsidTr="00FC5AF6">
        <w:tc>
          <w:tcPr>
            <w:tcW w:w="3295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FC5AF6">
            <w:pPr>
              <w:pStyle w:val="a3"/>
            </w:pPr>
            <w:r>
              <w:t xml:space="preserve">1С: Электронное обучение. </w:t>
            </w:r>
            <w:r>
              <w:lastRenderedPageBreak/>
              <w:t>Образовательная организация</w:t>
            </w:r>
          </w:p>
        </w:tc>
        <w:tc>
          <w:tcPr>
            <w:tcW w:w="2868" w:type="dxa"/>
            <w:vAlign w:val="center"/>
          </w:tcPr>
          <w:p w:rsidR="00A91042" w:rsidRDefault="00A91042" w:rsidP="00FC5AF6">
            <w:pPr>
              <w:pStyle w:val="a3"/>
              <w:jc w:val="center"/>
            </w:pPr>
            <w:r>
              <w:lastRenderedPageBreak/>
              <w:t>1 шт.</w:t>
            </w:r>
          </w:p>
        </w:tc>
        <w:tc>
          <w:tcPr>
            <w:tcW w:w="340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48 000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BE2F3E">
            <w:pPr>
              <w:pStyle w:val="a3"/>
            </w:pPr>
            <w:r>
              <w:lastRenderedPageBreak/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1</w:t>
            </w:r>
            <w:r w:rsidR="00A91042">
              <w:t xml:space="preserve"> шт.</w:t>
            </w:r>
          </w:p>
        </w:tc>
        <w:tc>
          <w:tcPr>
            <w:tcW w:w="3408" w:type="dxa"/>
            <w:vAlign w:val="center"/>
          </w:tcPr>
          <w:p w:rsidR="00A91042" w:rsidRDefault="00BE2F3E" w:rsidP="00BE2F3E">
            <w:pPr>
              <w:pStyle w:val="a3"/>
              <w:jc w:val="center"/>
            </w:pPr>
            <w:r>
              <w:t>6 300</w:t>
            </w:r>
          </w:p>
        </w:tc>
      </w:tr>
      <w:tr w:rsidR="00A91042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A91042" w:rsidRPr="00B73D23" w:rsidRDefault="00A91042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A91042" w:rsidRDefault="00E02B27" w:rsidP="00FC5AF6">
            <w:pPr>
              <w:pStyle w:val="a3"/>
              <w:jc w:val="center"/>
            </w:pPr>
            <w:r>
              <w:t>54 300</w:t>
            </w:r>
          </w:p>
        </w:tc>
      </w:tr>
    </w:tbl>
    <w:p w:rsidR="005A17D7" w:rsidRDefault="005A17D7" w:rsidP="00B014D8"/>
    <w:p w:rsidR="00B014D8" w:rsidRDefault="00B014D8" w:rsidP="00B014D8">
      <w:r>
        <w:t>Проанализируем «1С: Электронное обучение. Образовательная организация» на предмет соответствия поставленным задачам</w:t>
      </w:r>
      <w:r w:rsidR="00F12237">
        <w:t xml:space="preserve">. </w:t>
      </w:r>
      <w:r>
        <w:t xml:space="preserve">Полученный результат приведён в (Таблица </w:t>
      </w:r>
      <w:r w:rsidR="00966F82">
        <w:t>1.22</w:t>
      </w:r>
      <w:r>
        <w:t>).</w:t>
      </w:r>
    </w:p>
    <w:p w:rsidR="00966F82" w:rsidRDefault="00966F82" w:rsidP="00B014D8"/>
    <w:p w:rsidR="00F26173" w:rsidRDefault="00F26173" w:rsidP="00F26173">
      <w:pPr>
        <w:pStyle w:val="a5"/>
        <w:keepNext/>
      </w:pPr>
      <w:r>
        <w:t xml:space="preserve">Таблица 1.22 – </w:t>
      </w:r>
      <w:r w:rsidR="003130F9">
        <w:t>Соответствие</w:t>
      </w:r>
      <w:r>
        <w:t xml:space="preserve"> </w:t>
      </w:r>
      <w:r>
        <w:t xml:space="preserve">«1С: Электронное обучение. Образовательная организация» </w:t>
      </w:r>
      <w:r>
        <w:t xml:space="preserve"> </w:t>
      </w:r>
      <w:r w:rsidR="003130F9">
        <w:t>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B014D8" w:rsidTr="00FC5AF6">
        <w:tc>
          <w:tcPr>
            <w:tcW w:w="67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B014D8" w:rsidRPr="00B703BC" w:rsidRDefault="00B014D8" w:rsidP="00FC5AF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B014D8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F95C8A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B014D8" w:rsidRPr="00BC7216" w:rsidRDefault="00BC7216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B014D8" w:rsidRDefault="00264079" w:rsidP="00FC5AF6">
            <w:pPr>
              <w:pStyle w:val="a3"/>
              <w:jc w:val="center"/>
            </w:pPr>
            <w:r>
              <w:t>+</w:t>
            </w:r>
          </w:p>
        </w:tc>
      </w:tr>
    </w:tbl>
    <w:p w:rsidR="00B014D8" w:rsidRDefault="00B014D8" w:rsidP="00B014D8"/>
    <w:p w:rsidR="00B014D8" w:rsidRDefault="00B014D8" w:rsidP="00B014D8">
      <w:r>
        <w:t>По результатам сравнения следует вывод о том, что «</w:t>
      </w:r>
      <w:r w:rsidR="00461DC8">
        <w:t>1С: Электронное обучение. Образовательная организация</w:t>
      </w:r>
      <w:r>
        <w:t xml:space="preserve">» </w:t>
      </w:r>
      <w:r w:rsidR="00461DC8">
        <w:t>максимально подходит только для  выполнения поставленных задач</w:t>
      </w:r>
      <w:r>
        <w:t>.</w:t>
      </w:r>
      <w:r w:rsidR="00461DC8">
        <w:t xml:space="preserve"> Однако при условии, </w:t>
      </w:r>
      <w:r w:rsidR="00213411">
        <w:t>что «1С: Электронное обучение. Образовательная организация» и «1С: Электронное обучение. Веб-кабинет преподавателя и студента»</w:t>
      </w:r>
      <w:r w:rsidR="002C5648">
        <w:t>, и «1С: Колледж»</w:t>
      </w:r>
      <w:r w:rsidR="00213411">
        <w:t xml:space="preserve"> интегрированы между собой.</w:t>
      </w:r>
    </w:p>
    <w:p w:rsidR="00516662" w:rsidRDefault="00516662" w:rsidP="00B014D8">
      <w:r>
        <w:t xml:space="preserve">Однако итоговая стоимость приведена в (Таблица </w:t>
      </w:r>
      <w:r w:rsidR="000E0BF2">
        <w:t>1.23</w:t>
      </w:r>
      <w:r>
        <w:t>).</w:t>
      </w:r>
    </w:p>
    <w:p w:rsidR="000E0BF2" w:rsidRDefault="000E0BF2" w:rsidP="00B014D8"/>
    <w:p w:rsidR="00220F1C" w:rsidRDefault="00220F1C" w:rsidP="00220F1C">
      <w:pPr>
        <w:pStyle w:val="a5"/>
        <w:keepNext/>
      </w:pPr>
      <w:r>
        <w:t xml:space="preserve">Таблица 1.23 </w:t>
      </w:r>
      <w:r w:rsidR="00BE59A2">
        <w:t>–</w:t>
      </w:r>
      <w:r>
        <w:t xml:space="preserve"> </w:t>
      </w:r>
      <w:r w:rsidR="00BE59A2">
        <w:t xml:space="preserve">Итоговая </w:t>
      </w:r>
      <w:r w:rsidR="00D76C09">
        <w:t>стоимость продуктов 1С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172124" w:rsidTr="00FC5AF6">
        <w:tc>
          <w:tcPr>
            <w:tcW w:w="3295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lastRenderedPageBreak/>
              <w:t>1С: Колледж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58 000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48 000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6 300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41 400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50 400</w:t>
            </w:r>
          </w:p>
        </w:tc>
      </w:tr>
      <w:tr w:rsidR="00172124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172124" w:rsidRPr="00B73D23" w:rsidRDefault="00172124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172124" w:rsidRDefault="00345D40" w:rsidP="00FC5AF6">
            <w:pPr>
              <w:pStyle w:val="a3"/>
              <w:jc w:val="center"/>
            </w:pPr>
            <w:r>
              <w:t>204 100</w:t>
            </w:r>
          </w:p>
        </w:tc>
      </w:tr>
    </w:tbl>
    <w:p w:rsidR="00516662" w:rsidRDefault="00516662" w:rsidP="00B014D8"/>
    <w:p w:rsidR="008312E1" w:rsidRDefault="00CC5C3E" w:rsidP="00B014D8">
      <w:r>
        <w:t>В свою очередь, в данную стоимость не входят затраты на оборудование и специалиста, отвечающего за сопровождение</w:t>
      </w:r>
      <w:r w:rsidR="00E643B1">
        <w:t>.</w:t>
      </w:r>
      <w:r w:rsidR="008312E1">
        <w:t xml:space="preserve"> </w:t>
      </w:r>
    </w:p>
    <w:p w:rsidR="00CC5C3E" w:rsidRDefault="00CC5C3E" w:rsidP="00B014D8"/>
    <w:p w:rsidR="0031355C" w:rsidRDefault="00EA2AEC" w:rsidP="0031355C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</w:t>
      </w:r>
      <w:r w:rsidR="00C74DF0">
        <w:t xml:space="preserve">.2 </w:t>
      </w:r>
      <w:r w:rsidR="0031355C">
        <w:t>МРКО</w:t>
      </w:r>
    </w:p>
    <w:p w:rsidR="009D5E79" w:rsidRDefault="009D5E79" w:rsidP="0031355C">
      <w:r>
        <w:t>Московский регистр качества образования – представляет собой электронный журнал, который предназначен</w:t>
      </w:r>
      <w:r w:rsidR="00261718">
        <w:t xml:space="preserve"> для использования в школах.</w:t>
      </w:r>
    </w:p>
    <w:p w:rsidR="00261718" w:rsidRDefault="00A7215E" w:rsidP="0031355C">
      <w:r>
        <w:t>Исходя из этого, анализ данного программного продукта не является целесообразным.</w:t>
      </w:r>
    </w:p>
    <w:p w:rsidR="00372FF4" w:rsidRDefault="00EA2AEC" w:rsidP="008D07CB">
      <w:pPr>
        <w:pStyle w:val="2"/>
      </w:pPr>
      <w:r>
        <w:rPr>
          <w:shd w:val="clear" w:color="auto" w:fill="FFFFFF"/>
        </w:rPr>
        <w:t>1</w:t>
      </w:r>
      <w:r w:rsidR="00EE7D8A">
        <w:rPr>
          <w:shd w:val="clear" w:color="auto" w:fill="FFFFFF"/>
        </w:rPr>
        <w:t>.4.</w:t>
      </w:r>
      <w:r w:rsidR="00EB5CEB">
        <w:t xml:space="preserve">3 </w:t>
      </w:r>
      <w:r w:rsidR="00A454F3">
        <w:t xml:space="preserve">АСУ </w:t>
      </w:r>
      <w:r w:rsidR="00585822">
        <w:t>«</w:t>
      </w:r>
      <w:r w:rsidR="00A454F3">
        <w:t>СПРУТ</w:t>
      </w:r>
      <w:r w:rsidR="00585822">
        <w:t>»</w:t>
      </w:r>
    </w:p>
    <w:p w:rsidR="00F1502E" w:rsidRDefault="00585822" w:rsidP="001F6481">
      <w:r>
        <w:t>АСУ «СПРУТ» (</w:t>
      </w:r>
      <w:r w:rsidR="001072A2">
        <w:t>Автоматизированная система управления «СПРУТ»</w:t>
      </w:r>
      <w:r>
        <w:t>)</w:t>
      </w:r>
      <w:r w:rsidR="001072A2">
        <w:t xml:space="preserve"> является </w:t>
      </w:r>
      <w:r w:rsidR="00C24D7D">
        <w:t>программным решением для учебных заведений среднего и высшего профессионального образования</w:t>
      </w:r>
      <w:r w:rsidR="00A57ECF">
        <w:t xml:space="preserve">. </w:t>
      </w:r>
      <w:r w:rsidR="0018431D">
        <w:t xml:space="preserve">Разрабатываемое и сопровождаемое АПР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 xml:space="preserve">век» (Ассоциацией программистов России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>век»)</w:t>
      </w:r>
      <w:r w:rsidR="00C24D7D">
        <w:t>. Так же стоит отметить, что данная сист</w:t>
      </w:r>
      <w:r w:rsidR="00F1502E">
        <w:t>ема используется непосредственно в университете ФГБОУ ВО «МГУТУ им. К.Г. Разумовского (ПКУ)».</w:t>
      </w:r>
    </w:p>
    <w:p w:rsidR="00F1502E" w:rsidRDefault="00F1502E" w:rsidP="001F6481">
      <w:r>
        <w:t>В состав АСУ «СПРУТ» входят следующие подсистемы:</w:t>
      </w:r>
    </w:p>
    <w:p w:rsidR="001F6481" w:rsidRDefault="00540A54" w:rsidP="00B825ED">
      <w:pPr>
        <w:pStyle w:val="a9"/>
        <w:numPr>
          <w:ilvl w:val="0"/>
          <w:numId w:val="33"/>
        </w:numPr>
      </w:pPr>
      <w:r>
        <w:t>подсистема «Студент»,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«Расписание»,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lastRenderedPageBreak/>
        <w:t>подсистема «Тестирование»,</w:t>
      </w:r>
    </w:p>
    <w:p w:rsidR="00540A54" w:rsidRDefault="00EB298A" w:rsidP="00B825ED">
      <w:pPr>
        <w:pStyle w:val="a9"/>
        <w:numPr>
          <w:ilvl w:val="0"/>
          <w:numId w:val="33"/>
        </w:numPr>
      </w:pPr>
      <w:r>
        <w:t>подсистема «Библиотека»,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«Документооборот»,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«Планирование».</w:t>
      </w:r>
    </w:p>
    <w:p w:rsidR="000C36BC" w:rsidRDefault="000C36BC" w:rsidP="00E86021">
      <w:r>
        <w:t>Описание функциональных</w:t>
      </w:r>
      <w:r w:rsidR="00116298">
        <w:t xml:space="preserve"> возможностей</w:t>
      </w:r>
      <w:r>
        <w:t xml:space="preserve"> подсистем приведено в (Таблица </w:t>
      </w:r>
      <w:r w:rsidR="0068390A">
        <w:t>1.24</w:t>
      </w:r>
      <w:r>
        <w:t>).</w:t>
      </w:r>
    </w:p>
    <w:p w:rsidR="00D16591" w:rsidRDefault="00D16591" w:rsidP="00E86021"/>
    <w:p w:rsidR="0068390A" w:rsidRDefault="0068390A" w:rsidP="0068390A">
      <w:pPr>
        <w:pStyle w:val="a5"/>
        <w:keepNext/>
      </w:pPr>
      <w:r>
        <w:t xml:space="preserve">Таблица 1.24 – Функциональные возможности подсистем АСУ </w:t>
      </w:r>
      <w:r w:rsidR="0050440F">
        <w:t>«</w:t>
      </w:r>
      <w:r>
        <w:t>СПРУТ</w:t>
      </w:r>
      <w:r w:rsidR="0050440F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6486"/>
      </w:tblGrid>
      <w:tr w:rsidR="004E0B18" w:rsidTr="004E0B18">
        <w:tc>
          <w:tcPr>
            <w:tcW w:w="675" w:type="dxa"/>
            <w:shd w:val="clear" w:color="auto" w:fill="D9D9D9" w:themeFill="background1" w:themeFillShade="D9"/>
          </w:tcPr>
          <w:p w:rsidR="004E0B18" w:rsidRPr="004E0B18" w:rsidRDefault="004E0B18" w:rsidP="00246FB0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Подсистема</w:t>
            </w:r>
          </w:p>
        </w:tc>
        <w:tc>
          <w:tcPr>
            <w:tcW w:w="6486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Функциональные возможности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 xml:space="preserve">Студент 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сбор и хранение информации о студенте от момента поступления до выдачи диплома,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вывод на печать всех необходимых отчётов.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Расписание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преподавателей,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расписания занятий студентов,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различных выписок для преподавателей, кафедр и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</w:t>
            </w:r>
            <w:r w:rsidR="006B0384">
              <w:t>е</w:t>
            </w:r>
            <w:r>
              <w:t xml:space="preserve"> замен преподавателей и аудиторий.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3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Тестирование</w:t>
            </w:r>
          </w:p>
        </w:tc>
        <w:tc>
          <w:tcPr>
            <w:tcW w:w="6486" w:type="dxa"/>
          </w:tcPr>
          <w:p w:rsidR="004E0B18" w:rsidRDefault="006862D1" w:rsidP="00246FB0">
            <w:pPr>
              <w:pStyle w:val="a3"/>
            </w:pPr>
            <w:r>
              <w:t>Включает в себя:</w:t>
            </w:r>
          </w:p>
          <w:p w:rsidR="006862D1" w:rsidRDefault="006B0384" w:rsidP="00B825ED">
            <w:pPr>
              <w:pStyle w:val="a3"/>
              <w:numPr>
                <w:ilvl w:val="0"/>
                <w:numId w:val="36"/>
              </w:numPr>
            </w:pPr>
            <w:r>
              <w:t>ведение базы данных тестовых заданий</w:t>
            </w:r>
            <w:r w:rsidR="0085063C" w:rsidRPr="00751BD9">
              <w:t>;</w:t>
            </w:r>
          </w:p>
          <w:p w:rsidR="006B0384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автоматическое составление вариантов тестов с учётом смысловых групп и сложности тестовых заданий</w:t>
            </w:r>
            <w:r w:rsidRPr="0085063C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тестирование в режиме обучения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тестирования в режиме контроля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автоматическую проверку результатов тестирования</w:t>
            </w:r>
            <w:r>
              <w:rPr>
                <w:lang w:val="en-US"/>
              </w:rPr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формирование отчётных ведомостей по результатам тестирования.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4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Библиотека</w:t>
            </w:r>
          </w:p>
        </w:tc>
        <w:tc>
          <w:tcPr>
            <w:tcW w:w="6486" w:type="dxa"/>
          </w:tcPr>
          <w:p w:rsidR="004E0B18" w:rsidRDefault="00751BD9" w:rsidP="00246FB0">
            <w:pPr>
              <w:pStyle w:val="a3"/>
            </w:pPr>
            <w:r>
              <w:t>Включает в себя: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ведение базы данных библиотечного фонда</w:t>
            </w:r>
            <w:r w:rsidR="00ED29FA">
              <w:t>,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распределение книг по</w:t>
            </w:r>
            <w:r w:rsidR="00ED29FA">
              <w:t>,</w:t>
            </w:r>
            <w:r>
              <w:t xml:space="preserve"> кафедрам/дисциплинам</w:t>
            </w:r>
            <w:r w:rsidR="00ED29FA">
              <w:t>,</w:t>
            </w:r>
          </w:p>
          <w:p w:rsidR="002428B0" w:rsidRDefault="002428B0" w:rsidP="00B825ED">
            <w:pPr>
              <w:pStyle w:val="a3"/>
              <w:numPr>
                <w:ilvl w:val="0"/>
                <w:numId w:val="37"/>
              </w:numPr>
            </w:pPr>
            <w:r>
              <w:t>автоматизацию процесса выдачи/приёма книг</w:t>
            </w:r>
            <w:r w:rsidR="00ED29FA">
              <w:t>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1C5F65" w:rsidP="004E0B18">
            <w:pPr>
              <w:pStyle w:val="a3"/>
              <w:jc w:val="center"/>
            </w:pPr>
            <w:r>
              <w:t>5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Планирование</w:t>
            </w:r>
          </w:p>
        </w:tc>
        <w:tc>
          <w:tcPr>
            <w:tcW w:w="6486" w:type="dxa"/>
          </w:tcPr>
          <w:p w:rsidR="004E0B18" w:rsidRDefault="00AF3CD3" w:rsidP="00246FB0">
            <w:pPr>
              <w:pStyle w:val="a3"/>
            </w:pPr>
            <w:r>
              <w:t>Включает в себя:</w:t>
            </w:r>
          </w:p>
          <w:p w:rsidR="00AF3CD3" w:rsidRDefault="0084451C" w:rsidP="00B825ED">
            <w:pPr>
              <w:pStyle w:val="a3"/>
              <w:numPr>
                <w:ilvl w:val="0"/>
                <w:numId w:val="38"/>
              </w:numPr>
            </w:pPr>
            <w:r>
              <w:lastRenderedPageBreak/>
              <w:t>прогнозирование фактической нагрузки на преподавателей</w:t>
            </w:r>
            <w:r w:rsidR="00F7081C">
              <w:t>,</w:t>
            </w:r>
          </w:p>
          <w:p w:rsidR="00F7081C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расходов на зарплаты,</w:t>
            </w:r>
          </w:p>
          <w:p w:rsidR="00777AA3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оптимальное распределение нагрузки.</w:t>
            </w:r>
          </w:p>
        </w:tc>
      </w:tr>
      <w:tr w:rsidR="001C5F65" w:rsidTr="004E0B18">
        <w:tc>
          <w:tcPr>
            <w:tcW w:w="675" w:type="dxa"/>
            <w:vAlign w:val="center"/>
          </w:tcPr>
          <w:p w:rsidR="001C5F65" w:rsidRDefault="001C5F65" w:rsidP="004E0B18">
            <w:pPr>
              <w:pStyle w:val="a3"/>
              <w:jc w:val="center"/>
            </w:pPr>
            <w:r>
              <w:lastRenderedPageBreak/>
              <w:t>6</w:t>
            </w:r>
          </w:p>
        </w:tc>
        <w:tc>
          <w:tcPr>
            <w:tcW w:w="2410" w:type="dxa"/>
            <w:vAlign w:val="center"/>
          </w:tcPr>
          <w:p w:rsidR="001C5F65" w:rsidRDefault="001C5F65" w:rsidP="00FC5AF6">
            <w:pPr>
              <w:pStyle w:val="a3"/>
            </w:pPr>
            <w:r>
              <w:t>Документооборот</w:t>
            </w:r>
          </w:p>
        </w:tc>
        <w:tc>
          <w:tcPr>
            <w:tcW w:w="6486" w:type="dxa"/>
          </w:tcPr>
          <w:p w:rsidR="001C5F65" w:rsidRDefault="001C5F65" w:rsidP="005D7E19">
            <w:pPr>
              <w:pStyle w:val="a3"/>
            </w:pPr>
            <w:r>
              <w:t xml:space="preserve">Автоматизация процесса документооборота </w:t>
            </w:r>
          </w:p>
        </w:tc>
      </w:tr>
    </w:tbl>
    <w:p w:rsidR="00AE7764" w:rsidRDefault="00AE7764" w:rsidP="00845024"/>
    <w:p w:rsidR="00996AA7" w:rsidRDefault="00F37822" w:rsidP="00845024">
      <w:r>
        <w:t>Рассматривая стоимость приобретения,</w:t>
      </w:r>
      <w:r w:rsidR="00A03E24">
        <w:t xml:space="preserve"> необходимо учесть, что каждая подсистема</w:t>
      </w:r>
      <w:r w:rsidR="005E075F">
        <w:t xml:space="preserve"> является самостоятельным продуктом </w:t>
      </w:r>
      <w:r w:rsidR="00632342">
        <w:t>и имеет свою стоимость</w:t>
      </w:r>
      <w:r w:rsidR="00996AA7">
        <w:t>, а так же может поставляться в одной из четырёх модификаций:</w:t>
      </w:r>
    </w:p>
    <w:p w:rsidR="00142322" w:rsidRDefault="00996AA7" w:rsidP="00B825ED">
      <w:pPr>
        <w:pStyle w:val="a9"/>
        <w:numPr>
          <w:ilvl w:val="0"/>
          <w:numId w:val="39"/>
        </w:numPr>
      </w:pPr>
      <w:r>
        <w:t>Мастер</w:t>
      </w:r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t>Мастер-</w:t>
      </w:r>
      <w:r>
        <w:rPr>
          <w:lang w:val="en-US"/>
        </w:rPr>
        <w:t>SQL</w:t>
      </w:r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 w:rsidR="00B5218C">
        <w:t>,</w:t>
      </w:r>
    </w:p>
    <w:p w:rsid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>
        <w:t>-</w:t>
      </w:r>
      <w:r>
        <w:rPr>
          <w:lang w:val="en-US"/>
        </w:rPr>
        <w:t>SQL</w:t>
      </w:r>
      <w:r>
        <w:t>.</w:t>
      </w:r>
    </w:p>
    <w:p w:rsidR="00996AA7" w:rsidRDefault="00996AA7" w:rsidP="00996AA7">
      <w:r>
        <w:t xml:space="preserve">Основными различиями между модификациями заключаются </w:t>
      </w:r>
      <w:r w:rsidR="00676D23">
        <w:t xml:space="preserve">в </w:t>
      </w:r>
      <w:r w:rsidR="00C80A90">
        <w:t>комплектации и способе развёртывания.</w:t>
      </w:r>
      <w:r w:rsidR="00470303">
        <w:t xml:space="preserve"> Описание модификаций приведено в (Таблица </w:t>
      </w:r>
      <w:r w:rsidR="007825A1">
        <w:t>1.25</w:t>
      </w:r>
      <w:r w:rsidR="00470303">
        <w:t>).</w:t>
      </w:r>
    </w:p>
    <w:p w:rsidR="007825A1" w:rsidRDefault="007825A1" w:rsidP="00996AA7"/>
    <w:p w:rsidR="009E65A9" w:rsidRDefault="009E65A9" w:rsidP="009E65A9">
      <w:pPr>
        <w:pStyle w:val="a5"/>
        <w:keepNext/>
      </w:pPr>
      <w:r>
        <w:t xml:space="preserve">Таблица 1.25 – </w:t>
      </w:r>
      <w:r w:rsidR="00F31E78">
        <w:t>Описание модификаций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85509" w:rsidTr="008A1088">
        <w:tc>
          <w:tcPr>
            <w:tcW w:w="2392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Модификация</w:t>
            </w:r>
          </w:p>
        </w:tc>
        <w:tc>
          <w:tcPr>
            <w:tcW w:w="4786" w:type="dxa"/>
            <w:gridSpan w:val="2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Сервер</w:t>
            </w:r>
          </w:p>
        </w:tc>
        <w:tc>
          <w:tcPr>
            <w:tcW w:w="2393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Исходный код</w:t>
            </w:r>
          </w:p>
        </w:tc>
      </w:tr>
      <w:tr w:rsidR="00F85509" w:rsidTr="008A1088">
        <w:tc>
          <w:tcPr>
            <w:tcW w:w="2392" w:type="dxa"/>
            <w:vMerge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  <w:lang w:val="en-US"/>
              </w:rPr>
              <w:t>Microsoft Access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  <w:lang w:val="en-US"/>
              </w:rPr>
            </w:pPr>
            <w:r w:rsidRPr="00F85509">
              <w:rPr>
                <w:b/>
                <w:lang w:val="en-US"/>
              </w:rPr>
              <w:t>SQL Server</w:t>
            </w:r>
          </w:p>
        </w:tc>
        <w:tc>
          <w:tcPr>
            <w:tcW w:w="2393" w:type="dxa"/>
            <w:vMerge/>
          </w:tcPr>
          <w:p w:rsidR="00F85509" w:rsidRDefault="00F85509" w:rsidP="00F85509">
            <w:pPr>
              <w:pStyle w:val="a3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Мастер-</w:t>
            </w:r>
            <w:r>
              <w:rPr>
                <w:lang w:val="en-US"/>
              </w:rPr>
              <w:t>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Toolkit-SQL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</w:tbl>
    <w:p w:rsidR="00470303" w:rsidRDefault="00470303" w:rsidP="00996AA7"/>
    <w:p w:rsidR="00996AA7" w:rsidRDefault="00B34E2D" w:rsidP="005E7FE3">
      <w:r>
        <w:t>Данные о стоимости</w:t>
      </w:r>
      <w:r w:rsidR="00510227">
        <w:t xml:space="preserve"> покупки и внедрению</w:t>
      </w:r>
      <w:r>
        <w:t xml:space="preserve"> </w:t>
      </w:r>
      <w:r w:rsidR="005E7FE3">
        <w:t xml:space="preserve">(в руб.) </w:t>
      </w:r>
      <w:r>
        <w:t xml:space="preserve">приведены в (Таблица </w:t>
      </w:r>
      <w:r w:rsidR="00F067C7">
        <w:t>1.26</w:t>
      </w:r>
      <w:r>
        <w:t>).</w:t>
      </w:r>
    </w:p>
    <w:p w:rsidR="009A57F0" w:rsidRDefault="009A57F0" w:rsidP="005E7FE3"/>
    <w:p w:rsidR="00DA3395" w:rsidRDefault="00DA3395" w:rsidP="00DA3395">
      <w:pPr>
        <w:pStyle w:val="a5"/>
        <w:keepNext/>
      </w:pPr>
      <w:r>
        <w:t>Таблица 1.2</w:t>
      </w:r>
      <w:r w:rsidR="003F59B0">
        <w:t xml:space="preserve">6 </w:t>
      </w:r>
      <w:r w:rsidR="00C172D9">
        <w:t>–</w:t>
      </w:r>
      <w:r w:rsidR="003F59B0">
        <w:t xml:space="preserve"> </w:t>
      </w:r>
      <w:r w:rsidR="00C172D9">
        <w:t>Стоимость подсистем АСУ «СПРУТ»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08"/>
        <w:gridCol w:w="1417"/>
        <w:gridCol w:w="1352"/>
        <w:gridCol w:w="1314"/>
        <w:gridCol w:w="1704"/>
      </w:tblGrid>
      <w:tr w:rsidR="00DF1DEE" w:rsidTr="00DF1DEE">
        <w:tc>
          <w:tcPr>
            <w:tcW w:w="2376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F90BF8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Подсистема</w:t>
            </w:r>
          </w:p>
        </w:tc>
        <w:tc>
          <w:tcPr>
            <w:tcW w:w="5491" w:type="dxa"/>
            <w:gridSpan w:val="4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Модификация</w:t>
            </w:r>
          </w:p>
        </w:tc>
        <w:tc>
          <w:tcPr>
            <w:tcW w:w="1704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Внедрение</w:t>
            </w:r>
          </w:p>
        </w:tc>
      </w:tr>
      <w:tr w:rsidR="00817848" w:rsidTr="00DF1DEE">
        <w:tc>
          <w:tcPr>
            <w:tcW w:w="2376" w:type="dxa"/>
            <w:vMerge/>
            <w:shd w:val="clear" w:color="auto" w:fill="D9D9D9" w:themeFill="background1" w:themeFillShade="D9"/>
          </w:tcPr>
          <w:p w:rsidR="00F90BF8" w:rsidRPr="00DF1DEE" w:rsidRDefault="00F90BF8" w:rsidP="00996AA7">
            <w:pPr>
              <w:pStyle w:val="a3"/>
              <w:rPr>
                <w:b/>
              </w:rPr>
            </w:pPr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352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</w:p>
        </w:tc>
        <w:tc>
          <w:tcPr>
            <w:tcW w:w="1314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  <w:r w:rsidRPr="00A54FAC">
              <w:rPr>
                <w:b/>
              </w:rPr>
              <w:t>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704" w:type="dxa"/>
            <w:vMerge/>
            <w:shd w:val="clear" w:color="auto" w:fill="D9D9D9" w:themeFill="background1" w:themeFillShade="D9"/>
            <w:vAlign w:val="center"/>
          </w:tcPr>
          <w:p w:rsidR="00F90BF8" w:rsidRDefault="00F90BF8" w:rsidP="00DF1DEE">
            <w:pPr>
              <w:pStyle w:val="a3"/>
              <w:jc w:val="center"/>
            </w:pP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Студент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Расписание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Планирование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21 000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lastRenderedPageBreak/>
              <w:t>Тестирование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Библиотека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Все (с 15% скидкой)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86 500</w:t>
            </w:r>
          </w:p>
        </w:tc>
        <w:tc>
          <w:tcPr>
            <w:tcW w:w="1417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52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1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317 000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120 000</w:t>
            </w:r>
          </w:p>
        </w:tc>
      </w:tr>
      <w:tr w:rsidR="00F90BF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Документооборот</w:t>
            </w:r>
          </w:p>
        </w:tc>
        <w:tc>
          <w:tcPr>
            <w:tcW w:w="7195" w:type="dxa"/>
            <w:gridSpan w:val="5"/>
            <w:vAlign w:val="center"/>
          </w:tcPr>
          <w:p w:rsidR="00F90BF8" w:rsidRDefault="00F90BF8" w:rsidP="00F90BF8">
            <w:pPr>
              <w:pStyle w:val="a3"/>
              <w:jc w:val="center"/>
            </w:pPr>
            <w:r>
              <w:t>Определяется индивидуально</w:t>
            </w:r>
          </w:p>
        </w:tc>
      </w:tr>
    </w:tbl>
    <w:p w:rsidR="00B04A5F" w:rsidRDefault="00B04A5F" w:rsidP="00845024"/>
    <w:p w:rsidR="00247EF6" w:rsidRDefault="002F7C67" w:rsidP="00845024">
      <w:r>
        <w:t xml:space="preserve">Рассматривая максимальную </w:t>
      </w:r>
      <w:r w:rsidR="00587A03">
        <w:t xml:space="preserve">комплектацию </w:t>
      </w:r>
      <w:r w:rsidR="006E4FB4">
        <w:t xml:space="preserve">со всеми подсистемами, </w:t>
      </w:r>
      <w:r w:rsidR="00247EF6">
        <w:t xml:space="preserve">то </w:t>
      </w:r>
      <w:r w:rsidR="006E4FB4">
        <w:t xml:space="preserve">итоговая стоимость </w:t>
      </w:r>
      <w:r w:rsidR="00804979">
        <w:t>выше,</w:t>
      </w:r>
      <w:r w:rsidR="002D504C">
        <w:t xml:space="preserve"> чем у 1С: Колледж</w:t>
      </w:r>
      <w:r w:rsidR="00DD74BA">
        <w:t xml:space="preserve"> (при учёте</w:t>
      </w:r>
      <w:r w:rsidR="002D7842">
        <w:t xml:space="preserve"> на 10 рабочих мест</w:t>
      </w:r>
      <w:r w:rsidR="00E31B0F">
        <w:t>). Исходя из этого</w:t>
      </w:r>
      <w:r w:rsidR="000E664C">
        <w:t>,</w:t>
      </w:r>
      <w:r w:rsidR="00E31B0F">
        <w:t xml:space="preserve"> </w:t>
      </w:r>
      <w:r w:rsidR="00FB2D8F">
        <w:t xml:space="preserve">можно сделать вывод, что покупка 1С: Колледж </w:t>
      </w:r>
      <w:r w:rsidR="00233185">
        <w:t>будет целесообразней</w:t>
      </w:r>
      <w:r w:rsidR="00247EF6">
        <w:t xml:space="preserve"> именно</w:t>
      </w:r>
      <w:r w:rsidR="00233185">
        <w:t xml:space="preserve"> с точки зрения сопровождения и поддержки.</w:t>
      </w:r>
      <w:r w:rsidR="00247EF6">
        <w:t xml:space="preserve"> По составу функциональных возможностей АСУ «СПРУТ» </w:t>
      </w:r>
      <w:r w:rsidR="00274D3A">
        <w:t>не так сильно</w:t>
      </w:r>
      <w:r w:rsidR="00247EF6">
        <w:t xml:space="preserve"> уступает</w:t>
      </w:r>
      <w:r w:rsidR="00F67CBC">
        <w:t xml:space="preserve"> </w:t>
      </w:r>
      <w:r w:rsidR="000E1912">
        <w:t>«</w:t>
      </w:r>
      <w:r w:rsidR="00F67CBC">
        <w:t>1С: Колледж</w:t>
      </w:r>
      <w:r w:rsidR="000E1912">
        <w:t>»</w:t>
      </w:r>
      <w:r w:rsidR="00247EF6">
        <w:t>.</w:t>
      </w:r>
    </w:p>
    <w:p w:rsidR="00D5672D" w:rsidRDefault="00233185" w:rsidP="00845024">
      <w:r>
        <w:t xml:space="preserve">1С </w:t>
      </w:r>
      <w:r w:rsidR="0013103E">
        <w:t xml:space="preserve">является </w:t>
      </w:r>
      <w:r w:rsidR="007E3BC3">
        <w:t>давно</w:t>
      </w:r>
      <w:r w:rsidR="0013103E">
        <w:t xml:space="preserve"> устоявшейся фирмой на рынке</w:t>
      </w:r>
      <w:r w:rsidR="00274D3A">
        <w:t xml:space="preserve"> (с 1991 года)</w:t>
      </w:r>
      <w:r w:rsidR="0013103E">
        <w:t xml:space="preserve"> </w:t>
      </w:r>
      <w:r w:rsidR="007E3BC3">
        <w:t xml:space="preserve">и </w:t>
      </w:r>
      <w:r w:rsidR="0013103E">
        <w:t>имеет бол</w:t>
      </w:r>
      <w:r w:rsidR="007E3BC3">
        <w:t>ьшую статистику по внедрению сво</w:t>
      </w:r>
      <w:r w:rsidR="00B00D42">
        <w:t>их продуктов</w:t>
      </w:r>
      <w:r w:rsidR="00935C04">
        <w:t xml:space="preserve"> (в области образования)</w:t>
      </w:r>
      <w:r w:rsidR="00B00D42">
        <w:t xml:space="preserve">, нежели АПР «Интеллект </w:t>
      </w:r>
      <w:r w:rsidR="00B00D42">
        <w:rPr>
          <w:lang w:val="en-US"/>
        </w:rPr>
        <w:t>XXI</w:t>
      </w:r>
      <w:r w:rsidR="00B00D42" w:rsidRPr="0018431D">
        <w:t xml:space="preserve"> </w:t>
      </w:r>
      <w:r w:rsidR="00B00D42">
        <w:t>век»</w:t>
      </w:r>
      <w:r w:rsidR="008852DA">
        <w:t xml:space="preserve"> (с 1999 года)</w:t>
      </w:r>
      <w:r w:rsidR="0060319D">
        <w:t xml:space="preserve">. В подтверждение можно привести </w:t>
      </w:r>
      <w:r w:rsidR="00AD63DA">
        <w:t>статистику,</w:t>
      </w:r>
      <w:r w:rsidR="0060319D">
        <w:t xml:space="preserve"> приведённую в (Таблица </w:t>
      </w:r>
      <w:r w:rsidR="000C01F8">
        <w:t>1.27</w:t>
      </w:r>
      <w:r w:rsidR="0060319D">
        <w:t>).</w:t>
      </w:r>
    </w:p>
    <w:p w:rsidR="000C01F8" w:rsidRDefault="000C01F8" w:rsidP="00845024"/>
    <w:p w:rsidR="00181FE2" w:rsidRDefault="00181FE2" w:rsidP="00181FE2">
      <w:pPr>
        <w:pStyle w:val="a5"/>
        <w:keepNext/>
      </w:pPr>
      <w:r>
        <w:t xml:space="preserve">Таблица 1.27 </w:t>
      </w:r>
      <w:r w:rsidR="00AD63DA">
        <w:t>–</w:t>
      </w:r>
      <w:r>
        <w:t xml:space="preserve"> </w:t>
      </w:r>
      <w:r w:rsidR="00AD63DA">
        <w:t>Статистика внедрения</w:t>
      </w:r>
      <w:r w:rsidR="00D5701C">
        <w:t xml:space="preserve"> программных продуктов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0319D" w:rsidTr="0060319D">
        <w:tc>
          <w:tcPr>
            <w:tcW w:w="4785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Организация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Количество внедрений</w:t>
            </w:r>
          </w:p>
        </w:tc>
      </w:tr>
      <w:tr w:rsidR="0060319D" w:rsidTr="0060319D">
        <w:tc>
          <w:tcPr>
            <w:tcW w:w="4785" w:type="dxa"/>
          </w:tcPr>
          <w:p w:rsidR="0060319D" w:rsidRPr="0060319D" w:rsidRDefault="0060319D" w:rsidP="0060319D">
            <w:pPr>
              <w:pStyle w:val="a3"/>
            </w:pPr>
            <w:r>
              <w:t xml:space="preserve">АПР «Интеллект </w:t>
            </w:r>
            <w:r>
              <w:rPr>
                <w:lang w:val="en-US"/>
              </w:rPr>
              <w:t xml:space="preserve">XXI </w:t>
            </w:r>
            <w:r>
              <w:t>век»</w:t>
            </w:r>
          </w:p>
        </w:tc>
        <w:tc>
          <w:tcPr>
            <w:tcW w:w="4786" w:type="dxa"/>
          </w:tcPr>
          <w:p w:rsidR="0060319D" w:rsidRDefault="0060319D" w:rsidP="0060319D">
            <w:pPr>
              <w:pStyle w:val="a3"/>
            </w:pPr>
            <w:r>
              <w:t>292</w:t>
            </w:r>
          </w:p>
        </w:tc>
      </w:tr>
      <w:tr w:rsidR="0060319D" w:rsidTr="0060319D">
        <w:tc>
          <w:tcPr>
            <w:tcW w:w="4785" w:type="dxa"/>
          </w:tcPr>
          <w:p w:rsidR="0060319D" w:rsidRDefault="008852DA" w:rsidP="0060319D">
            <w:pPr>
              <w:pStyle w:val="a3"/>
            </w:pPr>
            <w:r>
              <w:t xml:space="preserve">Фирма </w:t>
            </w:r>
            <w:r w:rsidR="0060319D">
              <w:t>1С</w:t>
            </w:r>
          </w:p>
        </w:tc>
        <w:tc>
          <w:tcPr>
            <w:tcW w:w="4786" w:type="dxa"/>
          </w:tcPr>
          <w:p w:rsidR="0060319D" w:rsidRPr="00F84C2A" w:rsidRDefault="00F84C2A" w:rsidP="0060319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7232</w:t>
            </w:r>
          </w:p>
        </w:tc>
      </w:tr>
    </w:tbl>
    <w:p w:rsidR="0060319D" w:rsidRDefault="0060319D" w:rsidP="00845024"/>
    <w:p w:rsidR="0011087D" w:rsidRDefault="0011087D" w:rsidP="00845024">
      <w:r>
        <w:t xml:space="preserve">Проанализируем </w:t>
      </w:r>
      <w:r w:rsidR="00635191">
        <w:t xml:space="preserve">АСУ «СПРУТ» на предмет соответствия поставленным задачам. Полученный результат приведён в (Таблица </w:t>
      </w:r>
      <w:r w:rsidR="00D64B17">
        <w:t>1.28</w:t>
      </w:r>
      <w:r w:rsidR="00635191">
        <w:t>).</w:t>
      </w:r>
    </w:p>
    <w:p w:rsidR="006E66FE" w:rsidRDefault="006E66FE" w:rsidP="00845024"/>
    <w:p w:rsidR="006E66FE" w:rsidRDefault="006E66FE" w:rsidP="006E66FE">
      <w:pPr>
        <w:pStyle w:val="a5"/>
        <w:keepNext/>
      </w:pPr>
      <w:r>
        <w:t xml:space="preserve">Таблица 1.28 </w:t>
      </w:r>
      <w:r w:rsidR="00407AF3">
        <w:t>–</w:t>
      </w:r>
      <w:r>
        <w:t xml:space="preserve"> </w:t>
      </w:r>
      <w:r w:rsidR="000C0446">
        <w:t xml:space="preserve">Соответствие </w:t>
      </w:r>
      <w:r w:rsidR="003130F9">
        <w:t xml:space="preserve">АСУ «СПРУТ» </w:t>
      </w:r>
      <w:r w:rsidR="000C0446">
        <w:t>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845024" w:rsidTr="00FC5AF6">
        <w:tc>
          <w:tcPr>
            <w:tcW w:w="67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845024" w:rsidRPr="00071B04" w:rsidRDefault="00F86F71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АСУ СПРУТ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новостей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D736F0" w:rsidP="00FC5AF6">
            <w:pPr>
              <w:pStyle w:val="a3"/>
              <w:jc w:val="center"/>
            </w:pPr>
            <w:r>
              <w:t>–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расп</w:t>
            </w:r>
            <w:r w:rsidR="00845024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84502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азмещение уч</w:t>
            </w:r>
            <w:r w:rsidR="00845024">
              <w:rPr>
                <w:shd w:val="clear" w:color="auto" w:fill="FFFFFF"/>
              </w:rPr>
              <w:t xml:space="preserve">ебных материалов </w:t>
            </w:r>
            <w:r w:rsidR="00845024">
              <w:rPr>
                <w:shd w:val="clear" w:color="auto" w:fill="FFFFFF"/>
              </w:rPr>
              <w:lastRenderedPageBreak/>
              <w:t>преподавателям.</w:t>
            </w:r>
          </w:p>
        </w:tc>
        <w:tc>
          <w:tcPr>
            <w:tcW w:w="2971" w:type="dxa"/>
            <w:vAlign w:val="center"/>
          </w:tcPr>
          <w:p w:rsidR="00845024" w:rsidRDefault="00D736F0" w:rsidP="00FC5AF6">
            <w:pPr>
              <w:pStyle w:val="a3"/>
              <w:jc w:val="center"/>
            </w:pPr>
            <w:r>
              <w:lastRenderedPageBreak/>
              <w:t>–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6</w:t>
            </w:r>
          </w:p>
        </w:tc>
        <w:tc>
          <w:tcPr>
            <w:tcW w:w="5925" w:type="dxa"/>
          </w:tcPr>
          <w:p w:rsidR="00845024" w:rsidRPr="00CA6134" w:rsidRDefault="007348C8" w:rsidP="007348C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="00845024"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2971" w:type="dxa"/>
            <w:vAlign w:val="center"/>
          </w:tcPr>
          <w:p w:rsidR="00845024" w:rsidRDefault="00D736F0" w:rsidP="00FC5AF6">
            <w:pPr>
              <w:pStyle w:val="a3"/>
              <w:jc w:val="center"/>
            </w:pPr>
            <w:r>
              <w:t>–</w:t>
            </w:r>
          </w:p>
        </w:tc>
      </w:tr>
    </w:tbl>
    <w:p w:rsidR="000C36BC" w:rsidRDefault="000C36BC" w:rsidP="00E86021"/>
    <w:p w:rsidR="00845024" w:rsidRDefault="00224368" w:rsidP="00E86021">
      <w:r>
        <w:t xml:space="preserve">В результате можно сделать вывод, что АСУ «СПРУТ» </w:t>
      </w:r>
      <w:r w:rsidR="00AD2972">
        <w:t>на половину выполняет поставленные задачи</w:t>
      </w:r>
      <w:r w:rsidR="00691061">
        <w:t>, следовательно</w:t>
      </w:r>
      <w:r w:rsidR="00430A30">
        <w:t xml:space="preserve"> не подходит. Х</w:t>
      </w:r>
      <w:r w:rsidR="00AD2972">
        <w:t xml:space="preserve">отя большая часть функциональных возможностей больше всего подходит для автоматизации </w:t>
      </w:r>
      <w:r w:rsidR="0004680F">
        <w:t>внутренних процессов учебного заведения.</w:t>
      </w:r>
    </w:p>
    <w:p w:rsidR="008A311A" w:rsidRDefault="00EA2AEC" w:rsidP="00841415">
      <w:pPr>
        <w:pStyle w:val="2"/>
      </w:pPr>
      <w:r>
        <w:t>1</w:t>
      </w:r>
      <w:r w:rsidR="00841415">
        <w:t xml:space="preserve">.4.4 </w:t>
      </w:r>
      <w:r w:rsidR="00F6055C">
        <w:t>П</w:t>
      </w:r>
      <w:r w:rsidR="00841415">
        <w:t>рограммные продукты от компании Программный Центр «Помощь образованию»</w:t>
      </w:r>
    </w:p>
    <w:p w:rsidR="008A311A" w:rsidRDefault="00896843" w:rsidP="001F6481">
      <w:r>
        <w:t>Компания Программный Центр «Помощь образованию» предлагает следующие программные продукты</w:t>
      </w:r>
      <w:r w:rsidR="009836D9">
        <w:t>:</w:t>
      </w:r>
    </w:p>
    <w:p w:rsidR="009836D9" w:rsidRDefault="009836D9" w:rsidP="00B825ED">
      <w:pPr>
        <w:pStyle w:val="a9"/>
        <w:numPr>
          <w:ilvl w:val="0"/>
          <w:numId w:val="40"/>
        </w:numPr>
      </w:pPr>
      <w:r>
        <w:t>программный комплекс «Организация обучения»,</w:t>
      </w:r>
    </w:p>
    <w:p w:rsidR="00C2117B" w:rsidRDefault="009836D9" w:rsidP="00B825ED">
      <w:pPr>
        <w:pStyle w:val="a9"/>
        <w:numPr>
          <w:ilvl w:val="0"/>
          <w:numId w:val="40"/>
        </w:numPr>
      </w:pPr>
      <w:r>
        <w:t>программный комплекс «Помощь образованию»</w:t>
      </w:r>
      <w:r w:rsidR="00423B4E">
        <w:t>.</w:t>
      </w:r>
    </w:p>
    <w:p w:rsidR="00423B4E" w:rsidRDefault="00EA2AEC" w:rsidP="00CC3912">
      <w:pPr>
        <w:pStyle w:val="2"/>
      </w:pPr>
      <w:r>
        <w:t>1</w:t>
      </w:r>
      <w:r w:rsidR="00371BA3">
        <w:t>.4.4.1 Программный комплекс «Организация обучения»</w:t>
      </w:r>
    </w:p>
    <w:p w:rsidR="00371BA3" w:rsidRDefault="00874339" w:rsidP="00423B4E">
      <w:r>
        <w:t>Программный комплекс включает в себя 3 программы: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Экспресс-расписание</w:t>
      </w:r>
      <w:r>
        <w:t>»</w:t>
      </w:r>
      <w:r w:rsidR="001D5C37">
        <w:t xml:space="preserve"> </w:t>
      </w:r>
      <w:r w:rsidR="00A249B7">
        <w:rPr>
          <w:shd w:val="clear" w:color="auto" w:fill="FFFFFF"/>
        </w:rPr>
        <w:t>–</w:t>
      </w:r>
      <w:r w:rsidR="001D5C37">
        <w:t xml:space="preserve"> программа для автоматизации составления расписания учебных занятий</w:t>
      </w:r>
      <w:r w:rsidR="001D5C37" w:rsidRPr="001D5C37">
        <w:t>;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Приёмная комиссия</w:t>
      </w:r>
      <w:r>
        <w:t>»</w:t>
      </w:r>
      <w:r w:rsidR="00A249B7">
        <w:t xml:space="preserve"> </w:t>
      </w:r>
      <w:r w:rsidR="00A249B7">
        <w:rPr>
          <w:shd w:val="clear" w:color="auto" w:fill="FFFFFF"/>
        </w:rPr>
        <w:t>–</w:t>
      </w:r>
      <w:r w:rsidR="00FF623A">
        <w:rPr>
          <w:shd w:val="clear" w:color="auto" w:fill="FFFFFF"/>
        </w:rPr>
        <w:t xml:space="preserve"> программа для автоматизации работы приёмной комиссии</w:t>
      </w:r>
      <w:r w:rsidR="00FF623A" w:rsidRPr="00FF623A">
        <w:rPr>
          <w:shd w:val="clear" w:color="auto" w:fill="FFFFFF"/>
        </w:rPr>
        <w:t>;</w:t>
      </w:r>
      <w:r w:rsidR="00A249B7">
        <w:rPr>
          <w:shd w:val="clear" w:color="auto" w:fill="FFFFFF"/>
        </w:rPr>
        <w:t xml:space="preserve"> 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Колледж: Питание</w:t>
      </w:r>
      <w:r>
        <w:t>»</w:t>
      </w:r>
      <w:r w:rsidR="00FF623A" w:rsidRPr="00FF623A">
        <w:t xml:space="preserve"> </w:t>
      </w:r>
      <w:r w:rsidR="00FF623A">
        <w:rPr>
          <w:shd w:val="clear" w:color="auto" w:fill="FFFFFF"/>
        </w:rPr>
        <w:t>–</w:t>
      </w:r>
      <w:r w:rsidR="00FF623A" w:rsidRPr="00FF623A">
        <w:rPr>
          <w:shd w:val="clear" w:color="auto" w:fill="FFFFFF"/>
        </w:rPr>
        <w:t xml:space="preserve"> </w:t>
      </w:r>
      <w:r w:rsidR="00FF623A">
        <w:rPr>
          <w:shd w:val="clear" w:color="auto" w:fill="FFFFFF"/>
        </w:rPr>
        <w:t>программа для организации питания и учёта продуктов.</w:t>
      </w:r>
    </w:p>
    <w:p w:rsidR="00DD0578" w:rsidRDefault="00DD0578" w:rsidP="00423B4E">
      <w:r>
        <w:t xml:space="preserve">Стоимость данного программного продукта </w:t>
      </w:r>
      <w:r w:rsidR="00441A0A">
        <w:t>составляет</w:t>
      </w:r>
      <w:r>
        <w:t xml:space="preserve"> 20 000 рублей.</w:t>
      </w:r>
    </w:p>
    <w:p w:rsidR="00CC3912" w:rsidRDefault="00CC3912" w:rsidP="00CC3912">
      <w:r>
        <w:t>Проанализируем</w:t>
      </w:r>
      <w:r w:rsidR="006A6F92">
        <w:t xml:space="preserve"> программный комплекс</w:t>
      </w:r>
      <w:r>
        <w:t xml:space="preserve"> «</w:t>
      </w:r>
      <w:r w:rsidR="006A6F92">
        <w:t>Организация обучения</w:t>
      </w:r>
      <w:r>
        <w:t xml:space="preserve">» на предмет соответствия поставленным задачам. Полученный результат приведён в (Таблица </w:t>
      </w:r>
      <w:r w:rsidR="00B67E13">
        <w:t>1.29</w:t>
      </w:r>
      <w:r>
        <w:t>).</w:t>
      </w:r>
    </w:p>
    <w:p w:rsidR="00B67E13" w:rsidRDefault="00B67E13" w:rsidP="00CC3912"/>
    <w:p w:rsidR="0064368A" w:rsidRDefault="0064368A" w:rsidP="0064368A">
      <w:pPr>
        <w:pStyle w:val="a5"/>
        <w:keepNext/>
      </w:pPr>
      <w:r>
        <w:t xml:space="preserve">Таблица 1.29 – Соответствие </w:t>
      </w:r>
      <w:r w:rsidR="00CF0BF7">
        <w:t>программного комплекса «Организация обучения» 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CC3912" w:rsidTr="00DD0578">
        <w:tc>
          <w:tcPr>
            <w:tcW w:w="675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CC3912" w:rsidRPr="00071B04" w:rsidRDefault="00BE6DE9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«Организация обучения»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 xml:space="preserve">егистрация/аутентификация пользователей (участников) </w:t>
            </w:r>
            <w:r w:rsidRPr="00CA6134">
              <w:rPr>
                <w:shd w:val="clear" w:color="auto" w:fill="FFFFFF"/>
              </w:rPr>
              <w:lastRenderedPageBreak/>
              <w:t>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FC5AF6">
            <w:pPr>
              <w:pStyle w:val="a3"/>
              <w:jc w:val="center"/>
            </w:pPr>
            <w:r>
              <w:lastRenderedPageBreak/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2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FC5AF6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CC3912" w:rsidRDefault="00B67E13" w:rsidP="00FC5AF6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B67E13" w:rsidP="00FC5AF6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CC3912" w:rsidRDefault="00B67E13" w:rsidP="00FC5AF6">
            <w:pPr>
              <w:pStyle w:val="a3"/>
              <w:jc w:val="center"/>
            </w:pPr>
            <w:r>
              <w:t>–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CC3912" w:rsidRDefault="00B67E13" w:rsidP="00FC5AF6">
            <w:pPr>
              <w:pStyle w:val="a3"/>
              <w:jc w:val="center"/>
            </w:pPr>
            <w:r>
              <w:t>–</w:t>
            </w:r>
          </w:p>
        </w:tc>
      </w:tr>
    </w:tbl>
    <w:p w:rsidR="00CC3912" w:rsidRDefault="00CC3912" w:rsidP="00423B4E"/>
    <w:p w:rsidR="00CB083F" w:rsidRDefault="00CB083F" w:rsidP="00CB083F">
      <w:r>
        <w:t>В результате можно сделать вывод, что данное программное решение не подходит, так как не может обеспечить выполнение поставленных задач.</w:t>
      </w:r>
    </w:p>
    <w:p w:rsidR="00371BA3" w:rsidRDefault="00EA2AEC" w:rsidP="00310BB5">
      <w:pPr>
        <w:pStyle w:val="2"/>
      </w:pPr>
      <w:r>
        <w:t>1</w:t>
      </w:r>
      <w:r w:rsidR="00371BA3">
        <w:t>.4.4.2 Программный комплекс «</w:t>
      </w:r>
      <w:r w:rsidR="001544D5">
        <w:t>Помощь образованию</w:t>
      </w:r>
      <w:r w:rsidR="00371BA3">
        <w:t>»</w:t>
      </w:r>
    </w:p>
    <w:p w:rsidR="000A4B98" w:rsidRDefault="000A4B98" w:rsidP="000A4B98">
      <w:r>
        <w:t>Программный комплекс включает в себя 4 программы: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«Диплом-стандарт» </w:t>
      </w:r>
      <w:r>
        <w:rPr>
          <w:shd w:val="clear" w:color="auto" w:fill="FFFFFF"/>
        </w:rPr>
        <w:t>–</w:t>
      </w:r>
      <w:r>
        <w:t xml:space="preserve"> программа для печати листов и приложений к дипломам СПО</w:t>
      </w:r>
      <w:r w:rsidRPr="001D5C37">
        <w:t>;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«Экспресс-расписание» </w:t>
      </w:r>
      <w:r>
        <w:rPr>
          <w:shd w:val="clear" w:color="auto" w:fill="FFFFFF"/>
        </w:rPr>
        <w:t>– программа для автоматизации составления расписания</w:t>
      </w:r>
      <w:r w:rsidRPr="00FF623A">
        <w:rPr>
          <w:shd w:val="clear" w:color="auto" w:fill="FFFFFF"/>
        </w:rPr>
        <w:t>;</w:t>
      </w:r>
      <w:r>
        <w:rPr>
          <w:shd w:val="clear" w:color="auto" w:fill="FFFFFF"/>
        </w:rPr>
        <w:t xml:space="preserve"> </w:t>
      </w:r>
    </w:p>
    <w:p w:rsidR="000A4B98" w:rsidRPr="00C63178" w:rsidRDefault="000A4B98" w:rsidP="00B825ED">
      <w:pPr>
        <w:pStyle w:val="a9"/>
        <w:numPr>
          <w:ilvl w:val="0"/>
          <w:numId w:val="42"/>
        </w:numPr>
      </w:pPr>
      <w:r>
        <w:t>«Приёмная комиссия»</w:t>
      </w:r>
      <w:r w:rsidRPr="00FF623A">
        <w:t xml:space="preserve"> </w:t>
      </w:r>
      <w:r>
        <w:rPr>
          <w:shd w:val="clear" w:color="auto" w:fill="FFFFFF"/>
        </w:rPr>
        <w:t>–</w:t>
      </w:r>
      <w:r w:rsidRPr="00FF623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программа для автоматизации работы приёмной комиссии</w:t>
      </w:r>
      <w:r w:rsidR="00C63178" w:rsidRPr="00C63178">
        <w:rPr>
          <w:shd w:val="clear" w:color="auto" w:fill="FFFFFF"/>
        </w:rPr>
        <w:t>;</w:t>
      </w:r>
    </w:p>
    <w:p w:rsidR="00C63178" w:rsidRDefault="00CF129B" w:rsidP="00B825ED">
      <w:pPr>
        <w:pStyle w:val="a9"/>
        <w:numPr>
          <w:ilvl w:val="0"/>
          <w:numId w:val="42"/>
        </w:numPr>
      </w:pPr>
      <w:r>
        <w:rPr>
          <w:shd w:val="clear" w:color="auto" w:fill="FFFFFF"/>
        </w:rPr>
        <w:t>«Учебный учёт» – программа для учёта посещаемости и успеваемости.</w:t>
      </w:r>
    </w:p>
    <w:p w:rsidR="00310BB5" w:rsidRDefault="00310BB5" w:rsidP="00310BB5">
      <w:r>
        <w:t>Стоимость данного программного продукта составляет 23 000 рублей.</w:t>
      </w:r>
    </w:p>
    <w:p w:rsidR="00310BB5" w:rsidRDefault="00310BB5" w:rsidP="00310BB5">
      <w:r>
        <w:t xml:space="preserve">Проанализируем программный комплекс «Помощь образованию» на предмет соответствия поставленным задачам. Полученный результат приведён в (Таблица </w:t>
      </w:r>
      <w:r w:rsidR="00547C31">
        <w:t>1.30</w:t>
      </w:r>
      <w:r>
        <w:t>).</w:t>
      </w:r>
    </w:p>
    <w:p w:rsidR="00547C31" w:rsidRDefault="00547C31" w:rsidP="00310BB5"/>
    <w:p w:rsidR="00B175BD" w:rsidRDefault="00B175BD" w:rsidP="00B175BD">
      <w:pPr>
        <w:pStyle w:val="a5"/>
        <w:keepNext/>
      </w:pPr>
      <w:r>
        <w:t>Таблица 1.30 – Соответствие программного комплекса «Помощь образованию» 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310BB5" w:rsidTr="00FC5AF6">
        <w:tc>
          <w:tcPr>
            <w:tcW w:w="675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310BB5" w:rsidRPr="00071B04" w:rsidRDefault="00310BB5" w:rsidP="00310BB5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«Помощь образованию»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FC5AF6">
            <w:pPr>
              <w:pStyle w:val="a3"/>
              <w:jc w:val="center"/>
            </w:pPr>
            <w:r>
              <w:t>–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FC5AF6">
            <w:pPr>
              <w:pStyle w:val="a3"/>
              <w:jc w:val="center"/>
            </w:pPr>
            <w:r>
              <w:t>–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3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310BB5" w:rsidRDefault="00B175BD" w:rsidP="00FC5AF6">
            <w:pPr>
              <w:pStyle w:val="a3"/>
              <w:jc w:val="center"/>
            </w:pPr>
            <w:r>
              <w:t>–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B175BD" w:rsidP="00FC5AF6">
            <w:pPr>
              <w:pStyle w:val="a3"/>
              <w:jc w:val="center"/>
            </w:pPr>
            <w:r>
              <w:t>–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310BB5" w:rsidRDefault="00B175BD" w:rsidP="00FC5AF6">
            <w:pPr>
              <w:pStyle w:val="a3"/>
              <w:jc w:val="center"/>
            </w:pPr>
            <w:r>
              <w:t>–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310BB5" w:rsidRDefault="00B175BD" w:rsidP="00FC5AF6">
            <w:pPr>
              <w:pStyle w:val="a3"/>
              <w:jc w:val="center"/>
            </w:pPr>
            <w:r>
              <w:t>–</w:t>
            </w:r>
          </w:p>
        </w:tc>
      </w:tr>
    </w:tbl>
    <w:p w:rsidR="00E063E2" w:rsidRDefault="00E063E2" w:rsidP="001F6481"/>
    <w:p w:rsidR="00D87DFF" w:rsidRDefault="00D87DFF" w:rsidP="001F6481">
      <w:r>
        <w:t>В результате можно сделать вывод, что данное п</w:t>
      </w:r>
      <w:r w:rsidR="00FA61C0">
        <w:t>рограммное решение не подходит, так как не может обеспечить выполнение поставленных задач.</w:t>
      </w:r>
    </w:p>
    <w:p w:rsidR="00364D50" w:rsidRDefault="00364D50" w:rsidP="00660931">
      <w:pPr>
        <w:pStyle w:val="2"/>
      </w:pPr>
      <w:r>
        <w:t>1.4.5 Официальный сайт колледжа</w:t>
      </w:r>
    </w:p>
    <w:p w:rsidR="003755BE" w:rsidRDefault="00530F73" w:rsidP="00A74561">
      <w:r>
        <w:t xml:space="preserve">Официальный сайт колледжа доступен по ссылке </w:t>
      </w:r>
      <w:r>
        <w:rPr>
          <w:lang w:val="en-US"/>
        </w:rPr>
        <w:t>htttp</w:t>
      </w:r>
      <w:r w:rsidRPr="00D15B07">
        <w:t>://</w:t>
      </w:r>
      <w:r>
        <w:rPr>
          <w:lang w:val="en-US"/>
        </w:rPr>
        <w:t>www</w:t>
      </w:r>
      <w:r w:rsidRPr="00D15B07">
        <w:t>.</w:t>
      </w:r>
      <w:r>
        <w:rPr>
          <w:lang w:val="en-US"/>
        </w:rPr>
        <w:t>mgkit</w:t>
      </w:r>
      <w:r w:rsidRPr="00D15B07">
        <w:t>.</w:t>
      </w:r>
      <w:r>
        <w:rPr>
          <w:lang w:val="en-US"/>
        </w:rPr>
        <w:t>ru</w:t>
      </w:r>
      <w:r w:rsidRPr="00D15B07">
        <w:t>/</w:t>
      </w:r>
      <w:r w:rsidR="00D15B07" w:rsidRPr="00D15B07">
        <w:t>.</w:t>
      </w:r>
      <w:r w:rsidR="003A6AC1">
        <w:t xml:space="preserve"> Данный сайт разработан с помощью конструктора сайтов </w:t>
      </w:r>
      <w:r w:rsidR="003A6AC1">
        <w:rPr>
          <w:lang w:val="en-US"/>
        </w:rPr>
        <w:t>Google</w:t>
      </w:r>
      <w:r w:rsidR="003A6AC1">
        <w:t>.</w:t>
      </w:r>
      <w:r w:rsidR="00751465">
        <w:t xml:space="preserve"> В целом сайт не</w:t>
      </w:r>
      <w:r w:rsidR="003755BE">
        <w:t xml:space="preserve"> является каким-либо порталом, а является чисто информационным сайтом, контент которого обновляется администратором.</w:t>
      </w:r>
    </w:p>
    <w:p w:rsidR="004D0F49" w:rsidRDefault="00C41D2D" w:rsidP="00A74561">
      <w:r>
        <w:t xml:space="preserve">Главная страница сайта изображена </w:t>
      </w:r>
      <w:r w:rsidR="004D0F49">
        <w:t>на (Рисунок ).</w:t>
      </w:r>
    </w:p>
    <w:p w:rsidR="00C25E44" w:rsidRDefault="00C25E44" w:rsidP="00C25E44">
      <w:pPr>
        <w:keepNext/>
        <w:ind w:firstLine="0"/>
        <w:jc w:val="center"/>
      </w:pPr>
      <w:r>
        <w:pict>
          <v:shape id="_x0000_i1027" type="#_x0000_t75" style="width:371.8pt;height:350.35pt">
            <v:imagedata r:id="rId9" o:title="Рисунок 1. Главная страница"/>
          </v:shape>
        </w:pict>
      </w:r>
    </w:p>
    <w:p w:rsidR="004D0F49" w:rsidRDefault="00C25E44" w:rsidP="00C25E44">
      <w:pPr>
        <w:pStyle w:val="a5"/>
        <w:jc w:val="center"/>
      </w:pPr>
      <w:r>
        <w:t>Рисунок 1.3 – Главная страница сайта</w:t>
      </w:r>
    </w:p>
    <w:p w:rsidR="0010655A" w:rsidRDefault="0010655A" w:rsidP="00DE7BCD">
      <w:r>
        <w:lastRenderedPageBreak/>
        <w:t>На сайте имеется лента новостей, однако качество её отображения оставляет желать лучшего (Рисунок 1.4).</w:t>
      </w:r>
    </w:p>
    <w:p w:rsidR="00131F4A" w:rsidRDefault="00131F4A" w:rsidP="00131F4A">
      <w:pPr>
        <w:keepNext/>
        <w:ind w:firstLine="0"/>
        <w:jc w:val="center"/>
      </w:pPr>
      <w:r>
        <w:pict>
          <v:shape id="_x0000_i1028" type="#_x0000_t75" style="width:467.45pt;height:251.45pt">
            <v:imagedata r:id="rId10" o:title="Рисунок 2. Страница с новостями 2"/>
          </v:shape>
        </w:pict>
      </w:r>
    </w:p>
    <w:p w:rsidR="0010655A" w:rsidRPr="00021367" w:rsidRDefault="00131F4A" w:rsidP="00131F4A">
      <w:pPr>
        <w:pStyle w:val="a5"/>
        <w:jc w:val="center"/>
      </w:pPr>
      <w:r>
        <w:t xml:space="preserve">Рисунок </w:t>
      </w:r>
      <w:r w:rsidRPr="006C32C2">
        <w:t xml:space="preserve">1.4 </w:t>
      </w:r>
      <w:r w:rsidR="00021367">
        <w:t>– Лента новостей</w:t>
      </w:r>
    </w:p>
    <w:p w:rsidR="0010655A" w:rsidRPr="006C32C2" w:rsidRDefault="006C32C2" w:rsidP="00DE7BCD">
      <w:r>
        <w:t xml:space="preserve">Учебные материалы преподавателей расположены на </w:t>
      </w:r>
      <w:r>
        <w:rPr>
          <w:lang w:val="en-US"/>
        </w:rPr>
        <w:t>Google</w:t>
      </w:r>
      <w:r w:rsidRPr="006C32C2">
        <w:t xml:space="preserve"> </w:t>
      </w:r>
      <w:r>
        <w:rPr>
          <w:lang w:val="en-US"/>
        </w:rPr>
        <w:t>Drive</w:t>
      </w:r>
      <w:r w:rsidR="006C12CA">
        <w:t xml:space="preserve"> (Рисунок 1.5)</w:t>
      </w:r>
      <w:r w:rsidR="00AE3AD7">
        <w:t>. Сам сайт не</w:t>
      </w:r>
      <w:r w:rsidR="004C6D80">
        <w:t xml:space="preserve"> хранит никакие учебные материалы.</w:t>
      </w:r>
      <w:r w:rsidR="00AE3AD7">
        <w:t xml:space="preserve"> </w:t>
      </w:r>
    </w:p>
    <w:p w:rsidR="006C12CA" w:rsidRDefault="00AE3AD7" w:rsidP="006C12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7E73C3" wp14:editId="7D2BD794">
            <wp:extent cx="5940425" cy="3198620"/>
            <wp:effectExtent l="0" t="0" r="3175" b="1905"/>
            <wp:docPr id="2" name="Рисунок 2" descr="C:\OpenServer\domains\EDUKIT\docs\Используемые источники\1. ТЧ\Предметная область\3. Существующий сайт\Рисунок 8. Учебные материа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OpenServer\domains\EDUKIT\docs\Используемые источники\1. ТЧ\Предметная область\3. Существующий сайт\Рисунок 8. Учебные материал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1C" w:rsidRDefault="006C12CA" w:rsidP="006C12CA">
      <w:pPr>
        <w:pStyle w:val="a5"/>
        <w:jc w:val="center"/>
      </w:pPr>
      <w:r>
        <w:t>Рисунок 1.5</w:t>
      </w:r>
    </w:p>
    <w:p w:rsidR="006C12CA" w:rsidRDefault="006C12CA" w:rsidP="00DE7BCD"/>
    <w:p w:rsidR="00DE7BCD" w:rsidRDefault="00DE7BCD" w:rsidP="00DE7BCD">
      <w:bookmarkStart w:id="0" w:name="_GoBack"/>
      <w:bookmarkEnd w:id="0"/>
      <w:r>
        <w:lastRenderedPageBreak/>
        <w:t>Проанализируем</w:t>
      </w:r>
      <w:r w:rsidR="00D3755A">
        <w:t xml:space="preserve"> официальный сайт на</w:t>
      </w:r>
      <w:r>
        <w:t xml:space="preserve"> предмет соответствия поставленным задачам. Полученный результат приведён в (Таблица 1.30).</w:t>
      </w:r>
    </w:p>
    <w:p w:rsidR="00DE7BCD" w:rsidRDefault="00DE7BCD" w:rsidP="00DE7BCD"/>
    <w:p w:rsidR="00DE7BCD" w:rsidRDefault="00DE7BCD" w:rsidP="00DE7BCD">
      <w:pPr>
        <w:pStyle w:val="a5"/>
        <w:keepNext/>
      </w:pPr>
      <w:r>
        <w:t>Таблица 1.30 – Соответствие программного комплекса «Помощь образованию» поставленным задачам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DE7BCD" w:rsidTr="0072702A">
        <w:tc>
          <w:tcPr>
            <w:tcW w:w="675" w:type="dxa"/>
            <w:shd w:val="clear" w:color="auto" w:fill="D9D9D9" w:themeFill="background1" w:themeFillShade="D9"/>
          </w:tcPr>
          <w:p w:rsidR="00DE7BCD" w:rsidRPr="00071B04" w:rsidRDefault="00DE7BCD" w:rsidP="0072702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DE7BCD" w:rsidRPr="00071B04" w:rsidRDefault="00DE7BCD" w:rsidP="0072702A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DE7BCD" w:rsidRPr="00071B04" w:rsidRDefault="00DE7BCD" w:rsidP="0072702A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Официальный сайт</w:t>
            </w:r>
          </w:p>
        </w:tc>
      </w:tr>
      <w:tr w:rsidR="00DE7BCD" w:rsidTr="0072702A">
        <w:tc>
          <w:tcPr>
            <w:tcW w:w="675" w:type="dxa"/>
            <w:vAlign w:val="center"/>
          </w:tcPr>
          <w:p w:rsidR="00DE7BCD" w:rsidRPr="00CA6134" w:rsidRDefault="00DE7BCD" w:rsidP="0072702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DE7BCD" w:rsidRPr="00CA6134" w:rsidRDefault="00DE7BCD" w:rsidP="0072702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72702A">
            <w:pPr>
              <w:pStyle w:val="a3"/>
              <w:jc w:val="center"/>
            </w:pPr>
            <w:r>
              <w:t>–</w:t>
            </w:r>
          </w:p>
        </w:tc>
      </w:tr>
      <w:tr w:rsidR="00DE7BCD" w:rsidTr="0072702A">
        <w:tc>
          <w:tcPr>
            <w:tcW w:w="675" w:type="dxa"/>
            <w:vAlign w:val="center"/>
          </w:tcPr>
          <w:p w:rsidR="00DE7BCD" w:rsidRPr="00CA6134" w:rsidRDefault="00DE7BCD" w:rsidP="0072702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DE7BCD" w:rsidRPr="00CA6134" w:rsidRDefault="00DE7BCD" w:rsidP="0072702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72702A">
            <w:pPr>
              <w:pStyle w:val="a3"/>
              <w:jc w:val="center"/>
            </w:pPr>
            <w:r>
              <w:t>+</w:t>
            </w:r>
          </w:p>
        </w:tc>
      </w:tr>
      <w:tr w:rsidR="00DE7BCD" w:rsidTr="0072702A">
        <w:tc>
          <w:tcPr>
            <w:tcW w:w="675" w:type="dxa"/>
            <w:vAlign w:val="center"/>
          </w:tcPr>
          <w:p w:rsidR="00DE7BCD" w:rsidRPr="00CA6134" w:rsidRDefault="00DE7BCD" w:rsidP="0072702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DE7BCD" w:rsidRPr="00CA6134" w:rsidRDefault="00DE7BCD" w:rsidP="0072702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DE7BCD" w:rsidRDefault="00620D1F" w:rsidP="0072702A">
            <w:pPr>
              <w:pStyle w:val="a3"/>
              <w:jc w:val="center"/>
            </w:pPr>
            <w:r>
              <w:t>+</w:t>
            </w:r>
          </w:p>
        </w:tc>
      </w:tr>
      <w:tr w:rsidR="00DE7BCD" w:rsidTr="0072702A">
        <w:tc>
          <w:tcPr>
            <w:tcW w:w="675" w:type="dxa"/>
            <w:vAlign w:val="center"/>
          </w:tcPr>
          <w:p w:rsidR="00DE7BCD" w:rsidRPr="00CA6134" w:rsidRDefault="00DE7BCD" w:rsidP="0072702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DE7BCD" w:rsidRPr="00CA6134" w:rsidRDefault="00DE7BCD" w:rsidP="0072702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DE7BCD" w:rsidRDefault="00DE7BCD" w:rsidP="0072702A">
            <w:pPr>
              <w:pStyle w:val="a3"/>
              <w:jc w:val="center"/>
            </w:pPr>
            <w:r>
              <w:t>–</w:t>
            </w:r>
          </w:p>
        </w:tc>
      </w:tr>
      <w:tr w:rsidR="00DE7BCD" w:rsidTr="0072702A">
        <w:tc>
          <w:tcPr>
            <w:tcW w:w="675" w:type="dxa"/>
            <w:vAlign w:val="center"/>
          </w:tcPr>
          <w:p w:rsidR="00DE7BCD" w:rsidRPr="00CA6134" w:rsidRDefault="00DE7BCD" w:rsidP="0072702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DE7BCD" w:rsidRPr="00CA6134" w:rsidRDefault="00DE7BCD" w:rsidP="0072702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DE7BCD" w:rsidRDefault="00DE7BCD" w:rsidP="0072702A">
            <w:pPr>
              <w:pStyle w:val="a3"/>
              <w:jc w:val="center"/>
            </w:pPr>
            <w:r>
              <w:t>–</w:t>
            </w:r>
          </w:p>
        </w:tc>
      </w:tr>
      <w:tr w:rsidR="00DE7BCD" w:rsidTr="0072702A">
        <w:tc>
          <w:tcPr>
            <w:tcW w:w="675" w:type="dxa"/>
            <w:vAlign w:val="center"/>
          </w:tcPr>
          <w:p w:rsidR="00DE7BCD" w:rsidRPr="00CA6134" w:rsidRDefault="00DE7BCD" w:rsidP="0072702A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DE7BCD" w:rsidRPr="00CA6134" w:rsidRDefault="00DE7BCD" w:rsidP="0072702A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DE7BCD" w:rsidRDefault="00DE7BCD" w:rsidP="0072702A">
            <w:pPr>
              <w:pStyle w:val="a3"/>
              <w:jc w:val="center"/>
            </w:pPr>
            <w:r>
              <w:t>–</w:t>
            </w:r>
          </w:p>
        </w:tc>
      </w:tr>
    </w:tbl>
    <w:p w:rsidR="00DE7BCD" w:rsidRDefault="00DE7BCD" w:rsidP="00DE7BCD"/>
    <w:p w:rsidR="00C626FC" w:rsidRDefault="00C626FC" w:rsidP="00F72435"/>
    <w:p w:rsidR="00364D50" w:rsidRPr="00D15B07" w:rsidRDefault="003755BE" w:rsidP="00A74561">
      <w:r>
        <w:t xml:space="preserve"> </w:t>
      </w:r>
    </w:p>
    <w:p w:rsidR="00364D50" w:rsidRPr="00981BAC" w:rsidRDefault="00364D50" w:rsidP="00A74561"/>
    <w:sectPr w:rsidR="00364D50" w:rsidRPr="00981BAC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BFB"/>
    <w:multiLevelType w:val="hybridMultilevel"/>
    <w:tmpl w:val="91701068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517DDE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5C7017E"/>
    <w:multiLevelType w:val="hybridMultilevel"/>
    <w:tmpl w:val="F836FA82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F50D2F"/>
    <w:multiLevelType w:val="hybridMultilevel"/>
    <w:tmpl w:val="00F06522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744F07"/>
    <w:multiLevelType w:val="hybridMultilevel"/>
    <w:tmpl w:val="02FCEAA4"/>
    <w:lvl w:ilvl="0" w:tplc="04190011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3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C577C7"/>
    <w:multiLevelType w:val="hybridMultilevel"/>
    <w:tmpl w:val="B8CA92BC"/>
    <w:lvl w:ilvl="0" w:tplc="695EDCFC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6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EF74A5"/>
    <w:multiLevelType w:val="hybridMultilevel"/>
    <w:tmpl w:val="6EA4FC7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CB943F8"/>
    <w:multiLevelType w:val="hybridMultilevel"/>
    <w:tmpl w:val="94DA16F0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040D1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4FB46CE4"/>
    <w:multiLevelType w:val="hybridMultilevel"/>
    <w:tmpl w:val="827A1046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11816A3"/>
    <w:multiLevelType w:val="hybridMultilevel"/>
    <w:tmpl w:val="916AFCC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6E184CAE"/>
    <w:multiLevelType w:val="hybridMultilevel"/>
    <w:tmpl w:val="4D320EF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C211FF"/>
    <w:multiLevelType w:val="hybridMultilevel"/>
    <w:tmpl w:val="35D810EE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4"/>
  </w:num>
  <w:num w:numId="3">
    <w:abstractNumId w:val="27"/>
  </w:num>
  <w:num w:numId="4">
    <w:abstractNumId w:val="21"/>
  </w:num>
  <w:num w:numId="5">
    <w:abstractNumId w:val="20"/>
  </w:num>
  <w:num w:numId="6">
    <w:abstractNumId w:val="35"/>
  </w:num>
  <w:num w:numId="7">
    <w:abstractNumId w:val="6"/>
  </w:num>
  <w:num w:numId="8">
    <w:abstractNumId w:val="40"/>
  </w:num>
  <w:num w:numId="9">
    <w:abstractNumId w:val="41"/>
  </w:num>
  <w:num w:numId="10">
    <w:abstractNumId w:val="8"/>
  </w:num>
  <w:num w:numId="11">
    <w:abstractNumId w:val="1"/>
  </w:num>
  <w:num w:numId="12">
    <w:abstractNumId w:val="16"/>
  </w:num>
  <w:num w:numId="13">
    <w:abstractNumId w:val="13"/>
  </w:num>
  <w:num w:numId="14">
    <w:abstractNumId w:val="34"/>
  </w:num>
  <w:num w:numId="15">
    <w:abstractNumId w:val="30"/>
  </w:num>
  <w:num w:numId="16">
    <w:abstractNumId w:val="36"/>
  </w:num>
  <w:num w:numId="17">
    <w:abstractNumId w:val="5"/>
  </w:num>
  <w:num w:numId="18">
    <w:abstractNumId w:val="32"/>
  </w:num>
  <w:num w:numId="19">
    <w:abstractNumId w:val="17"/>
  </w:num>
  <w:num w:numId="20">
    <w:abstractNumId w:val="2"/>
  </w:num>
  <w:num w:numId="21">
    <w:abstractNumId w:val="26"/>
  </w:num>
  <w:num w:numId="22">
    <w:abstractNumId w:val="23"/>
  </w:num>
  <w:num w:numId="23">
    <w:abstractNumId w:val="7"/>
  </w:num>
  <w:num w:numId="24">
    <w:abstractNumId w:val="3"/>
  </w:num>
  <w:num w:numId="25">
    <w:abstractNumId w:val="25"/>
  </w:num>
  <w:num w:numId="26">
    <w:abstractNumId w:val="39"/>
  </w:num>
  <w:num w:numId="27">
    <w:abstractNumId w:val="14"/>
  </w:num>
  <w:num w:numId="28">
    <w:abstractNumId w:val="29"/>
  </w:num>
  <w:num w:numId="29">
    <w:abstractNumId w:val="22"/>
  </w:num>
  <w:num w:numId="30">
    <w:abstractNumId w:val="38"/>
  </w:num>
  <w:num w:numId="31">
    <w:abstractNumId w:val="18"/>
  </w:num>
  <w:num w:numId="32">
    <w:abstractNumId w:val="33"/>
  </w:num>
  <w:num w:numId="33">
    <w:abstractNumId w:val="15"/>
  </w:num>
  <w:num w:numId="34">
    <w:abstractNumId w:val="10"/>
  </w:num>
  <w:num w:numId="35">
    <w:abstractNumId w:val="28"/>
  </w:num>
  <w:num w:numId="36">
    <w:abstractNumId w:val="0"/>
  </w:num>
  <w:num w:numId="37">
    <w:abstractNumId w:val="37"/>
  </w:num>
  <w:num w:numId="38">
    <w:abstractNumId w:val="19"/>
  </w:num>
  <w:num w:numId="39">
    <w:abstractNumId w:val="12"/>
  </w:num>
  <w:num w:numId="40">
    <w:abstractNumId w:val="11"/>
  </w:num>
  <w:num w:numId="41">
    <w:abstractNumId w:val="24"/>
  </w:num>
  <w:num w:numId="42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07E64"/>
    <w:rsid w:val="00010D54"/>
    <w:rsid w:val="000128A6"/>
    <w:rsid w:val="00012FFD"/>
    <w:rsid w:val="00013507"/>
    <w:rsid w:val="00015C7B"/>
    <w:rsid w:val="00021367"/>
    <w:rsid w:val="00021441"/>
    <w:rsid w:val="00022080"/>
    <w:rsid w:val="00022286"/>
    <w:rsid w:val="00022B0D"/>
    <w:rsid w:val="00023D6B"/>
    <w:rsid w:val="00024857"/>
    <w:rsid w:val="00024DD6"/>
    <w:rsid w:val="00024FAB"/>
    <w:rsid w:val="0002597B"/>
    <w:rsid w:val="00027E88"/>
    <w:rsid w:val="00027F39"/>
    <w:rsid w:val="00030E9F"/>
    <w:rsid w:val="00031430"/>
    <w:rsid w:val="000329D8"/>
    <w:rsid w:val="00032D6C"/>
    <w:rsid w:val="00034F2E"/>
    <w:rsid w:val="00041463"/>
    <w:rsid w:val="0004680F"/>
    <w:rsid w:val="000473B1"/>
    <w:rsid w:val="00047973"/>
    <w:rsid w:val="00051271"/>
    <w:rsid w:val="00051CCC"/>
    <w:rsid w:val="0005395B"/>
    <w:rsid w:val="00061685"/>
    <w:rsid w:val="00065826"/>
    <w:rsid w:val="00066AFD"/>
    <w:rsid w:val="00071B04"/>
    <w:rsid w:val="00073B19"/>
    <w:rsid w:val="00074CF6"/>
    <w:rsid w:val="000763DB"/>
    <w:rsid w:val="00077E93"/>
    <w:rsid w:val="000845E0"/>
    <w:rsid w:val="00086E8B"/>
    <w:rsid w:val="000879C0"/>
    <w:rsid w:val="000904B3"/>
    <w:rsid w:val="00091175"/>
    <w:rsid w:val="00091DAC"/>
    <w:rsid w:val="0009299C"/>
    <w:rsid w:val="00092A14"/>
    <w:rsid w:val="000A0E71"/>
    <w:rsid w:val="000A1F01"/>
    <w:rsid w:val="000A20FE"/>
    <w:rsid w:val="000A3F71"/>
    <w:rsid w:val="000A4B98"/>
    <w:rsid w:val="000A63F9"/>
    <w:rsid w:val="000B6DAC"/>
    <w:rsid w:val="000C01F8"/>
    <w:rsid w:val="000C0446"/>
    <w:rsid w:val="000C36BC"/>
    <w:rsid w:val="000C59C0"/>
    <w:rsid w:val="000D2B66"/>
    <w:rsid w:val="000D79E4"/>
    <w:rsid w:val="000E0BF2"/>
    <w:rsid w:val="000E120D"/>
    <w:rsid w:val="000E1912"/>
    <w:rsid w:val="000E1EBC"/>
    <w:rsid w:val="000E4635"/>
    <w:rsid w:val="000E664C"/>
    <w:rsid w:val="000F1A2C"/>
    <w:rsid w:val="000F2A61"/>
    <w:rsid w:val="000F36BA"/>
    <w:rsid w:val="000F48F0"/>
    <w:rsid w:val="00100076"/>
    <w:rsid w:val="001000AD"/>
    <w:rsid w:val="00100BB0"/>
    <w:rsid w:val="0010231E"/>
    <w:rsid w:val="00103EFA"/>
    <w:rsid w:val="0010655A"/>
    <w:rsid w:val="001072A2"/>
    <w:rsid w:val="0011087D"/>
    <w:rsid w:val="001133AE"/>
    <w:rsid w:val="001152C5"/>
    <w:rsid w:val="00116298"/>
    <w:rsid w:val="001221CA"/>
    <w:rsid w:val="001262C4"/>
    <w:rsid w:val="001264EF"/>
    <w:rsid w:val="001272D5"/>
    <w:rsid w:val="00127D72"/>
    <w:rsid w:val="0013103E"/>
    <w:rsid w:val="00131686"/>
    <w:rsid w:val="00131F4A"/>
    <w:rsid w:val="0013234B"/>
    <w:rsid w:val="00140972"/>
    <w:rsid w:val="0014199C"/>
    <w:rsid w:val="00142322"/>
    <w:rsid w:val="001469D8"/>
    <w:rsid w:val="00146D2D"/>
    <w:rsid w:val="00151E5F"/>
    <w:rsid w:val="0015318C"/>
    <w:rsid w:val="00153E8E"/>
    <w:rsid w:val="001544D5"/>
    <w:rsid w:val="001579A9"/>
    <w:rsid w:val="0016434D"/>
    <w:rsid w:val="00167BBC"/>
    <w:rsid w:val="00167BD2"/>
    <w:rsid w:val="00171D2C"/>
    <w:rsid w:val="00172124"/>
    <w:rsid w:val="00173DC8"/>
    <w:rsid w:val="001753E6"/>
    <w:rsid w:val="001755FA"/>
    <w:rsid w:val="00177E30"/>
    <w:rsid w:val="00181FE2"/>
    <w:rsid w:val="0018431D"/>
    <w:rsid w:val="00187332"/>
    <w:rsid w:val="00192073"/>
    <w:rsid w:val="001923BD"/>
    <w:rsid w:val="0019522F"/>
    <w:rsid w:val="00197344"/>
    <w:rsid w:val="001977D1"/>
    <w:rsid w:val="001A5A34"/>
    <w:rsid w:val="001B03DC"/>
    <w:rsid w:val="001B0989"/>
    <w:rsid w:val="001B1289"/>
    <w:rsid w:val="001B4121"/>
    <w:rsid w:val="001B745D"/>
    <w:rsid w:val="001B7ED2"/>
    <w:rsid w:val="001C5F65"/>
    <w:rsid w:val="001C619E"/>
    <w:rsid w:val="001D04FF"/>
    <w:rsid w:val="001D08B8"/>
    <w:rsid w:val="001D0990"/>
    <w:rsid w:val="001D2DEB"/>
    <w:rsid w:val="001D5C37"/>
    <w:rsid w:val="001D6F15"/>
    <w:rsid w:val="001D7463"/>
    <w:rsid w:val="001D794B"/>
    <w:rsid w:val="001D7E9B"/>
    <w:rsid w:val="001E2962"/>
    <w:rsid w:val="001F1FDD"/>
    <w:rsid w:val="001F3E4D"/>
    <w:rsid w:val="001F4280"/>
    <w:rsid w:val="001F4724"/>
    <w:rsid w:val="001F4C76"/>
    <w:rsid w:val="001F6481"/>
    <w:rsid w:val="001F7569"/>
    <w:rsid w:val="00201268"/>
    <w:rsid w:val="002025F4"/>
    <w:rsid w:val="00203C23"/>
    <w:rsid w:val="00207F8B"/>
    <w:rsid w:val="00211037"/>
    <w:rsid w:val="0021282A"/>
    <w:rsid w:val="00213411"/>
    <w:rsid w:val="0021497E"/>
    <w:rsid w:val="00216E73"/>
    <w:rsid w:val="00217119"/>
    <w:rsid w:val="0021787D"/>
    <w:rsid w:val="00220587"/>
    <w:rsid w:val="00220F1C"/>
    <w:rsid w:val="00222598"/>
    <w:rsid w:val="00224368"/>
    <w:rsid w:val="002247A7"/>
    <w:rsid w:val="002256EE"/>
    <w:rsid w:val="002269D0"/>
    <w:rsid w:val="00232D64"/>
    <w:rsid w:val="00233185"/>
    <w:rsid w:val="00236BA4"/>
    <w:rsid w:val="002428B0"/>
    <w:rsid w:val="00242ACE"/>
    <w:rsid w:val="00243052"/>
    <w:rsid w:val="002443E1"/>
    <w:rsid w:val="00245D0A"/>
    <w:rsid w:val="00246FB0"/>
    <w:rsid w:val="00247EF6"/>
    <w:rsid w:val="00252261"/>
    <w:rsid w:val="0025308A"/>
    <w:rsid w:val="00254734"/>
    <w:rsid w:val="0025552C"/>
    <w:rsid w:val="00255E44"/>
    <w:rsid w:val="002611F6"/>
    <w:rsid w:val="00261718"/>
    <w:rsid w:val="0026385A"/>
    <w:rsid w:val="00264079"/>
    <w:rsid w:val="00264BBA"/>
    <w:rsid w:val="00274D3A"/>
    <w:rsid w:val="00277301"/>
    <w:rsid w:val="00277B80"/>
    <w:rsid w:val="0028153C"/>
    <w:rsid w:val="0028526C"/>
    <w:rsid w:val="00286F0A"/>
    <w:rsid w:val="0029489D"/>
    <w:rsid w:val="00295BF8"/>
    <w:rsid w:val="002A0256"/>
    <w:rsid w:val="002A1C1D"/>
    <w:rsid w:val="002A3507"/>
    <w:rsid w:val="002A3F55"/>
    <w:rsid w:val="002A456C"/>
    <w:rsid w:val="002A47F5"/>
    <w:rsid w:val="002A7A2D"/>
    <w:rsid w:val="002B1089"/>
    <w:rsid w:val="002B3A65"/>
    <w:rsid w:val="002B3F3F"/>
    <w:rsid w:val="002B686A"/>
    <w:rsid w:val="002C029A"/>
    <w:rsid w:val="002C0368"/>
    <w:rsid w:val="002C331D"/>
    <w:rsid w:val="002C5648"/>
    <w:rsid w:val="002C5D3E"/>
    <w:rsid w:val="002C7C42"/>
    <w:rsid w:val="002D1AB2"/>
    <w:rsid w:val="002D211D"/>
    <w:rsid w:val="002D3E1F"/>
    <w:rsid w:val="002D3E79"/>
    <w:rsid w:val="002D504C"/>
    <w:rsid w:val="002D57D3"/>
    <w:rsid w:val="002D7842"/>
    <w:rsid w:val="002E189D"/>
    <w:rsid w:val="002E274A"/>
    <w:rsid w:val="002E2EFF"/>
    <w:rsid w:val="002E3148"/>
    <w:rsid w:val="002E488D"/>
    <w:rsid w:val="002F280C"/>
    <w:rsid w:val="002F528C"/>
    <w:rsid w:val="002F7C67"/>
    <w:rsid w:val="00305458"/>
    <w:rsid w:val="00305A3E"/>
    <w:rsid w:val="00305DCB"/>
    <w:rsid w:val="00306A26"/>
    <w:rsid w:val="00306F7E"/>
    <w:rsid w:val="00310BB5"/>
    <w:rsid w:val="003130F9"/>
    <w:rsid w:val="0031355C"/>
    <w:rsid w:val="003260D3"/>
    <w:rsid w:val="003264B3"/>
    <w:rsid w:val="00327F60"/>
    <w:rsid w:val="00332CBD"/>
    <w:rsid w:val="00332CDC"/>
    <w:rsid w:val="00335B31"/>
    <w:rsid w:val="00343E0B"/>
    <w:rsid w:val="0034571E"/>
    <w:rsid w:val="00345D40"/>
    <w:rsid w:val="003461FB"/>
    <w:rsid w:val="00347726"/>
    <w:rsid w:val="00347907"/>
    <w:rsid w:val="00347E7D"/>
    <w:rsid w:val="00351241"/>
    <w:rsid w:val="00354450"/>
    <w:rsid w:val="003557E1"/>
    <w:rsid w:val="00356553"/>
    <w:rsid w:val="00360766"/>
    <w:rsid w:val="00362543"/>
    <w:rsid w:val="00362588"/>
    <w:rsid w:val="00364D50"/>
    <w:rsid w:val="00371BA3"/>
    <w:rsid w:val="00372325"/>
    <w:rsid w:val="00372FF4"/>
    <w:rsid w:val="0037331B"/>
    <w:rsid w:val="00373FCE"/>
    <w:rsid w:val="00374840"/>
    <w:rsid w:val="003755BE"/>
    <w:rsid w:val="00375C9D"/>
    <w:rsid w:val="00375E53"/>
    <w:rsid w:val="00382A55"/>
    <w:rsid w:val="00382E1C"/>
    <w:rsid w:val="00387B1F"/>
    <w:rsid w:val="00387E50"/>
    <w:rsid w:val="00390DAF"/>
    <w:rsid w:val="00394881"/>
    <w:rsid w:val="00396D12"/>
    <w:rsid w:val="00396D7F"/>
    <w:rsid w:val="003A332E"/>
    <w:rsid w:val="003A4ABA"/>
    <w:rsid w:val="003A5B82"/>
    <w:rsid w:val="003A690A"/>
    <w:rsid w:val="003A6AC1"/>
    <w:rsid w:val="003A7543"/>
    <w:rsid w:val="003B0911"/>
    <w:rsid w:val="003B29D8"/>
    <w:rsid w:val="003B2F0D"/>
    <w:rsid w:val="003B4816"/>
    <w:rsid w:val="003C2D3C"/>
    <w:rsid w:val="003C30A1"/>
    <w:rsid w:val="003C37A9"/>
    <w:rsid w:val="003C5B8F"/>
    <w:rsid w:val="003C5FA5"/>
    <w:rsid w:val="003C6A0C"/>
    <w:rsid w:val="003D67EA"/>
    <w:rsid w:val="003E0049"/>
    <w:rsid w:val="003E1017"/>
    <w:rsid w:val="003E2A60"/>
    <w:rsid w:val="003E52B3"/>
    <w:rsid w:val="003E5A0C"/>
    <w:rsid w:val="003E6DE4"/>
    <w:rsid w:val="003F2806"/>
    <w:rsid w:val="003F4A01"/>
    <w:rsid w:val="003F59B0"/>
    <w:rsid w:val="0040027B"/>
    <w:rsid w:val="00403575"/>
    <w:rsid w:val="0040443E"/>
    <w:rsid w:val="00407AF3"/>
    <w:rsid w:val="004104FB"/>
    <w:rsid w:val="0041286C"/>
    <w:rsid w:val="00414FDA"/>
    <w:rsid w:val="00416F11"/>
    <w:rsid w:val="004171F9"/>
    <w:rsid w:val="004224F7"/>
    <w:rsid w:val="00423645"/>
    <w:rsid w:val="00423A67"/>
    <w:rsid w:val="00423B4E"/>
    <w:rsid w:val="00425428"/>
    <w:rsid w:val="0042665E"/>
    <w:rsid w:val="004277D5"/>
    <w:rsid w:val="00427D89"/>
    <w:rsid w:val="00430A30"/>
    <w:rsid w:val="00430F2D"/>
    <w:rsid w:val="00432C54"/>
    <w:rsid w:val="0043374C"/>
    <w:rsid w:val="00435807"/>
    <w:rsid w:val="00435BD2"/>
    <w:rsid w:val="00436CBC"/>
    <w:rsid w:val="00440C77"/>
    <w:rsid w:val="00440F05"/>
    <w:rsid w:val="00441020"/>
    <w:rsid w:val="00441969"/>
    <w:rsid w:val="00441A0A"/>
    <w:rsid w:val="00441F15"/>
    <w:rsid w:val="004440DD"/>
    <w:rsid w:val="004446A5"/>
    <w:rsid w:val="0045452A"/>
    <w:rsid w:val="00461DC8"/>
    <w:rsid w:val="00461FAE"/>
    <w:rsid w:val="00463DAA"/>
    <w:rsid w:val="00464B2F"/>
    <w:rsid w:val="0046516E"/>
    <w:rsid w:val="0046765C"/>
    <w:rsid w:val="00470303"/>
    <w:rsid w:val="00470F07"/>
    <w:rsid w:val="004736D3"/>
    <w:rsid w:val="00475517"/>
    <w:rsid w:val="004759B6"/>
    <w:rsid w:val="00476790"/>
    <w:rsid w:val="004775B9"/>
    <w:rsid w:val="00477E18"/>
    <w:rsid w:val="00480394"/>
    <w:rsid w:val="00480D1B"/>
    <w:rsid w:val="00481141"/>
    <w:rsid w:val="004834E7"/>
    <w:rsid w:val="00483FBF"/>
    <w:rsid w:val="004848E0"/>
    <w:rsid w:val="00491014"/>
    <w:rsid w:val="0049161A"/>
    <w:rsid w:val="004916CE"/>
    <w:rsid w:val="00492550"/>
    <w:rsid w:val="00493A80"/>
    <w:rsid w:val="00497240"/>
    <w:rsid w:val="004A387B"/>
    <w:rsid w:val="004A5584"/>
    <w:rsid w:val="004A5597"/>
    <w:rsid w:val="004A7686"/>
    <w:rsid w:val="004A76FC"/>
    <w:rsid w:val="004A7DC6"/>
    <w:rsid w:val="004B6F5D"/>
    <w:rsid w:val="004C0D5E"/>
    <w:rsid w:val="004C0E19"/>
    <w:rsid w:val="004C2638"/>
    <w:rsid w:val="004C30EC"/>
    <w:rsid w:val="004C6964"/>
    <w:rsid w:val="004C6C8D"/>
    <w:rsid w:val="004C6D80"/>
    <w:rsid w:val="004D0835"/>
    <w:rsid w:val="004D0F49"/>
    <w:rsid w:val="004D2933"/>
    <w:rsid w:val="004D307D"/>
    <w:rsid w:val="004D6271"/>
    <w:rsid w:val="004D684E"/>
    <w:rsid w:val="004E0B18"/>
    <w:rsid w:val="004E2749"/>
    <w:rsid w:val="004E362B"/>
    <w:rsid w:val="004E3863"/>
    <w:rsid w:val="004E431D"/>
    <w:rsid w:val="004E444B"/>
    <w:rsid w:val="004E6229"/>
    <w:rsid w:val="004E7A50"/>
    <w:rsid w:val="004F05E4"/>
    <w:rsid w:val="004F06C5"/>
    <w:rsid w:val="004F1072"/>
    <w:rsid w:val="004F24DE"/>
    <w:rsid w:val="004F5D3E"/>
    <w:rsid w:val="004F6211"/>
    <w:rsid w:val="004F674B"/>
    <w:rsid w:val="004F7F74"/>
    <w:rsid w:val="00500473"/>
    <w:rsid w:val="005042F6"/>
    <w:rsid w:val="00504315"/>
    <w:rsid w:val="0050440F"/>
    <w:rsid w:val="00505D0F"/>
    <w:rsid w:val="00510227"/>
    <w:rsid w:val="00512CA6"/>
    <w:rsid w:val="00514CC0"/>
    <w:rsid w:val="00516662"/>
    <w:rsid w:val="00525DC3"/>
    <w:rsid w:val="005266C8"/>
    <w:rsid w:val="0052690D"/>
    <w:rsid w:val="005269D3"/>
    <w:rsid w:val="00527CC0"/>
    <w:rsid w:val="0053035C"/>
    <w:rsid w:val="00530A6F"/>
    <w:rsid w:val="00530F73"/>
    <w:rsid w:val="0053164C"/>
    <w:rsid w:val="00532BA4"/>
    <w:rsid w:val="00533002"/>
    <w:rsid w:val="00535423"/>
    <w:rsid w:val="0053752F"/>
    <w:rsid w:val="00540A54"/>
    <w:rsid w:val="00542379"/>
    <w:rsid w:val="00542B15"/>
    <w:rsid w:val="00542BE9"/>
    <w:rsid w:val="00543BF3"/>
    <w:rsid w:val="005477F0"/>
    <w:rsid w:val="00547C31"/>
    <w:rsid w:val="00550C9A"/>
    <w:rsid w:val="00550E14"/>
    <w:rsid w:val="00554147"/>
    <w:rsid w:val="00556491"/>
    <w:rsid w:val="0056352C"/>
    <w:rsid w:val="00565693"/>
    <w:rsid w:val="00571FD3"/>
    <w:rsid w:val="00584301"/>
    <w:rsid w:val="00584B1D"/>
    <w:rsid w:val="00585372"/>
    <w:rsid w:val="00585822"/>
    <w:rsid w:val="00587A03"/>
    <w:rsid w:val="00590C59"/>
    <w:rsid w:val="00591594"/>
    <w:rsid w:val="0059754C"/>
    <w:rsid w:val="005A17D7"/>
    <w:rsid w:val="005A32CA"/>
    <w:rsid w:val="005A4EEC"/>
    <w:rsid w:val="005A58C9"/>
    <w:rsid w:val="005B190B"/>
    <w:rsid w:val="005B21DA"/>
    <w:rsid w:val="005B2673"/>
    <w:rsid w:val="005B46D1"/>
    <w:rsid w:val="005B628D"/>
    <w:rsid w:val="005B7183"/>
    <w:rsid w:val="005C011B"/>
    <w:rsid w:val="005C2478"/>
    <w:rsid w:val="005C2C11"/>
    <w:rsid w:val="005C6D05"/>
    <w:rsid w:val="005D09FA"/>
    <w:rsid w:val="005D0F47"/>
    <w:rsid w:val="005D1223"/>
    <w:rsid w:val="005D1D5E"/>
    <w:rsid w:val="005D600E"/>
    <w:rsid w:val="005D6399"/>
    <w:rsid w:val="005D7E19"/>
    <w:rsid w:val="005E075F"/>
    <w:rsid w:val="005E0AC4"/>
    <w:rsid w:val="005E0D87"/>
    <w:rsid w:val="005E0E12"/>
    <w:rsid w:val="005E24F3"/>
    <w:rsid w:val="005E2692"/>
    <w:rsid w:val="005E7FE3"/>
    <w:rsid w:val="005F0379"/>
    <w:rsid w:val="005F136A"/>
    <w:rsid w:val="005F1409"/>
    <w:rsid w:val="005F22DF"/>
    <w:rsid w:val="005F4D37"/>
    <w:rsid w:val="005F667E"/>
    <w:rsid w:val="005F789A"/>
    <w:rsid w:val="005F78FD"/>
    <w:rsid w:val="006012F9"/>
    <w:rsid w:val="0060319D"/>
    <w:rsid w:val="00605305"/>
    <w:rsid w:val="00605E36"/>
    <w:rsid w:val="00610294"/>
    <w:rsid w:val="006129C2"/>
    <w:rsid w:val="0061693C"/>
    <w:rsid w:val="0061731D"/>
    <w:rsid w:val="00620D1F"/>
    <w:rsid w:val="006217BA"/>
    <w:rsid w:val="00622057"/>
    <w:rsid w:val="00624068"/>
    <w:rsid w:val="00624406"/>
    <w:rsid w:val="00626A48"/>
    <w:rsid w:val="0062791B"/>
    <w:rsid w:val="00631B1A"/>
    <w:rsid w:val="00632342"/>
    <w:rsid w:val="00632739"/>
    <w:rsid w:val="00635191"/>
    <w:rsid w:val="00642078"/>
    <w:rsid w:val="006426AE"/>
    <w:rsid w:val="006433B6"/>
    <w:rsid w:val="0064368A"/>
    <w:rsid w:val="00644ABD"/>
    <w:rsid w:val="0064560A"/>
    <w:rsid w:val="00650CB7"/>
    <w:rsid w:val="00651158"/>
    <w:rsid w:val="00651E45"/>
    <w:rsid w:val="006531DB"/>
    <w:rsid w:val="00654F10"/>
    <w:rsid w:val="00656D74"/>
    <w:rsid w:val="006571E9"/>
    <w:rsid w:val="00657779"/>
    <w:rsid w:val="00660931"/>
    <w:rsid w:val="006611EE"/>
    <w:rsid w:val="00663056"/>
    <w:rsid w:val="0066377E"/>
    <w:rsid w:val="00665149"/>
    <w:rsid w:val="006734BA"/>
    <w:rsid w:val="00676D23"/>
    <w:rsid w:val="006813C8"/>
    <w:rsid w:val="0068390A"/>
    <w:rsid w:val="00684B42"/>
    <w:rsid w:val="006862D1"/>
    <w:rsid w:val="006869D9"/>
    <w:rsid w:val="00687337"/>
    <w:rsid w:val="006875AC"/>
    <w:rsid w:val="00691061"/>
    <w:rsid w:val="006921B6"/>
    <w:rsid w:val="006940D1"/>
    <w:rsid w:val="006941B3"/>
    <w:rsid w:val="006957B0"/>
    <w:rsid w:val="006A415C"/>
    <w:rsid w:val="006A6F92"/>
    <w:rsid w:val="006B0384"/>
    <w:rsid w:val="006B1767"/>
    <w:rsid w:val="006B4819"/>
    <w:rsid w:val="006B58AC"/>
    <w:rsid w:val="006C05ED"/>
    <w:rsid w:val="006C12CA"/>
    <w:rsid w:val="006C29EE"/>
    <w:rsid w:val="006C2D75"/>
    <w:rsid w:val="006C32C2"/>
    <w:rsid w:val="006C3E54"/>
    <w:rsid w:val="006C4743"/>
    <w:rsid w:val="006C4CCF"/>
    <w:rsid w:val="006C56BD"/>
    <w:rsid w:val="006C698D"/>
    <w:rsid w:val="006D3C3D"/>
    <w:rsid w:val="006D41B2"/>
    <w:rsid w:val="006E126A"/>
    <w:rsid w:val="006E2F20"/>
    <w:rsid w:val="006E3589"/>
    <w:rsid w:val="006E4FB4"/>
    <w:rsid w:val="006E66FE"/>
    <w:rsid w:val="006E7101"/>
    <w:rsid w:val="006F0B16"/>
    <w:rsid w:val="006F1F6D"/>
    <w:rsid w:val="006F244D"/>
    <w:rsid w:val="006F33AB"/>
    <w:rsid w:val="006F5707"/>
    <w:rsid w:val="006F5E57"/>
    <w:rsid w:val="006F61D9"/>
    <w:rsid w:val="006F648D"/>
    <w:rsid w:val="006F6E65"/>
    <w:rsid w:val="006F78D4"/>
    <w:rsid w:val="006F7F82"/>
    <w:rsid w:val="00701A1C"/>
    <w:rsid w:val="00707E61"/>
    <w:rsid w:val="00713539"/>
    <w:rsid w:val="00715573"/>
    <w:rsid w:val="00717130"/>
    <w:rsid w:val="0072439E"/>
    <w:rsid w:val="00724D5C"/>
    <w:rsid w:val="00725C2D"/>
    <w:rsid w:val="00725F85"/>
    <w:rsid w:val="00727C17"/>
    <w:rsid w:val="0073473D"/>
    <w:rsid w:val="007348C8"/>
    <w:rsid w:val="00735A5D"/>
    <w:rsid w:val="00735DA9"/>
    <w:rsid w:val="007362F3"/>
    <w:rsid w:val="00737333"/>
    <w:rsid w:val="00737DC1"/>
    <w:rsid w:val="0074143C"/>
    <w:rsid w:val="00741589"/>
    <w:rsid w:val="00742C45"/>
    <w:rsid w:val="0074517B"/>
    <w:rsid w:val="0075023A"/>
    <w:rsid w:val="007507AC"/>
    <w:rsid w:val="00751465"/>
    <w:rsid w:val="00751BD9"/>
    <w:rsid w:val="00754CB1"/>
    <w:rsid w:val="00755201"/>
    <w:rsid w:val="0075593E"/>
    <w:rsid w:val="0075679B"/>
    <w:rsid w:val="00760B71"/>
    <w:rsid w:val="007647D2"/>
    <w:rsid w:val="007674FD"/>
    <w:rsid w:val="0076753D"/>
    <w:rsid w:val="00770A24"/>
    <w:rsid w:val="00775262"/>
    <w:rsid w:val="00777AA3"/>
    <w:rsid w:val="00781B2C"/>
    <w:rsid w:val="007825A1"/>
    <w:rsid w:val="0078278A"/>
    <w:rsid w:val="007846C3"/>
    <w:rsid w:val="007861A9"/>
    <w:rsid w:val="007867F5"/>
    <w:rsid w:val="00786A25"/>
    <w:rsid w:val="00787B7C"/>
    <w:rsid w:val="00792C74"/>
    <w:rsid w:val="00793629"/>
    <w:rsid w:val="00793944"/>
    <w:rsid w:val="007969E8"/>
    <w:rsid w:val="00797457"/>
    <w:rsid w:val="007A0C05"/>
    <w:rsid w:val="007A0F69"/>
    <w:rsid w:val="007A1E17"/>
    <w:rsid w:val="007A40EE"/>
    <w:rsid w:val="007B45A4"/>
    <w:rsid w:val="007B4720"/>
    <w:rsid w:val="007C1853"/>
    <w:rsid w:val="007C347F"/>
    <w:rsid w:val="007C6E2F"/>
    <w:rsid w:val="007D04AD"/>
    <w:rsid w:val="007D0C96"/>
    <w:rsid w:val="007D28E2"/>
    <w:rsid w:val="007D7B2B"/>
    <w:rsid w:val="007E2060"/>
    <w:rsid w:val="007E2F57"/>
    <w:rsid w:val="007E3BC3"/>
    <w:rsid w:val="007E56FC"/>
    <w:rsid w:val="007F211C"/>
    <w:rsid w:val="007F5E95"/>
    <w:rsid w:val="007F5F99"/>
    <w:rsid w:val="007F6525"/>
    <w:rsid w:val="00801383"/>
    <w:rsid w:val="00802DE2"/>
    <w:rsid w:val="00804528"/>
    <w:rsid w:val="00804979"/>
    <w:rsid w:val="00805BB9"/>
    <w:rsid w:val="00805C0B"/>
    <w:rsid w:val="0080795B"/>
    <w:rsid w:val="008128CE"/>
    <w:rsid w:val="00812C7B"/>
    <w:rsid w:val="00813437"/>
    <w:rsid w:val="00814021"/>
    <w:rsid w:val="008170FC"/>
    <w:rsid w:val="00817848"/>
    <w:rsid w:val="0082016D"/>
    <w:rsid w:val="008202C3"/>
    <w:rsid w:val="00822581"/>
    <w:rsid w:val="00825B27"/>
    <w:rsid w:val="00825CE1"/>
    <w:rsid w:val="008312E1"/>
    <w:rsid w:val="00831C7D"/>
    <w:rsid w:val="0083298B"/>
    <w:rsid w:val="0083327A"/>
    <w:rsid w:val="00834E24"/>
    <w:rsid w:val="00837125"/>
    <w:rsid w:val="00837FB7"/>
    <w:rsid w:val="00841099"/>
    <w:rsid w:val="00841415"/>
    <w:rsid w:val="00841D45"/>
    <w:rsid w:val="008438F7"/>
    <w:rsid w:val="0084451C"/>
    <w:rsid w:val="00845024"/>
    <w:rsid w:val="0085057A"/>
    <w:rsid w:val="0085063C"/>
    <w:rsid w:val="008509D1"/>
    <w:rsid w:val="00852D3D"/>
    <w:rsid w:val="00853050"/>
    <w:rsid w:val="0085450D"/>
    <w:rsid w:val="008566EE"/>
    <w:rsid w:val="008575CA"/>
    <w:rsid w:val="008626C1"/>
    <w:rsid w:val="00862A66"/>
    <w:rsid w:val="00862DB9"/>
    <w:rsid w:val="00865983"/>
    <w:rsid w:val="00870EF7"/>
    <w:rsid w:val="00871C0B"/>
    <w:rsid w:val="00871F4C"/>
    <w:rsid w:val="00873235"/>
    <w:rsid w:val="00874339"/>
    <w:rsid w:val="008777F0"/>
    <w:rsid w:val="00877865"/>
    <w:rsid w:val="0087791D"/>
    <w:rsid w:val="00881A12"/>
    <w:rsid w:val="00881BDD"/>
    <w:rsid w:val="0088313D"/>
    <w:rsid w:val="008852DA"/>
    <w:rsid w:val="008854F2"/>
    <w:rsid w:val="00886312"/>
    <w:rsid w:val="008873E0"/>
    <w:rsid w:val="0089204C"/>
    <w:rsid w:val="00892484"/>
    <w:rsid w:val="008930EA"/>
    <w:rsid w:val="00893597"/>
    <w:rsid w:val="00895B3D"/>
    <w:rsid w:val="00896843"/>
    <w:rsid w:val="00896D59"/>
    <w:rsid w:val="008A0D61"/>
    <w:rsid w:val="008A1088"/>
    <w:rsid w:val="008A311A"/>
    <w:rsid w:val="008A3D11"/>
    <w:rsid w:val="008B0606"/>
    <w:rsid w:val="008B649D"/>
    <w:rsid w:val="008B6AE3"/>
    <w:rsid w:val="008B6CAE"/>
    <w:rsid w:val="008C13EB"/>
    <w:rsid w:val="008C3B0C"/>
    <w:rsid w:val="008C463C"/>
    <w:rsid w:val="008C5A3F"/>
    <w:rsid w:val="008C674F"/>
    <w:rsid w:val="008C6F09"/>
    <w:rsid w:val="008C784D"/>
    <w:rsid w:val="008D009D"/>
    <w:rsid w:val="008D07CB"/>
    <w:rsid w:val="008D07D4"/>
    <w:rsid w:val="008D09F1"/>
    <w:rsid w:val="008D38D7"/>
    <w:rsid w:val="008D5BEE"/>
    <w:rsid w:val="008D71CF"/>
    <w:rsid w:val="008D7A98"/>
    <w:rsid w:val="008E09E8"/>
    <w:rsid w:val="008E14E0"/>
    <w:rsid w:val="008E1BE3"/>
    <w:rsid w:val="008E499B"/>
    <w:rsid w:val="008E5CB5"/>
    <w:rsid w:val="008E650E"/>
    <w:rsid w:val="008F11AF"/>
    <w:rsid w:val="008F1779"/>
    <w:rsid w:val="008F30FD"/>
    <w:rsid w:val="008F5E81"/>
    <w:rsid w:val="008F76AB"/>
    <w:rsid w:val="008F7D0B"/>
    <w:rsid w:val="00900282"/>
    <w:rsid w:val="00905437"/>
    <w:rsid w:val="00906B1F"/>
    <w:rsid w:val="00914625"/>
    <w:rsid w:val="00915CB8"/>
    <w:rsid w:val="00920A16"/>
    <w:rsid w:val="00920C9C"/>
    <w:rsid w:val="00921FCD"/>
    <w:rsid w:val="00924456"/>
    <w:rsid w:val="009265F4"/>
    <w:rsid w:val="00927BE0"/>
    <w:rsid w:val="0093220E"/>
    <w:rsid w:val="00932B65"/>
    <w:rsid w:val="00933340"/>
    <w:rsid w:val="00933ABF"/>
    <w:rsid w:val="00935C04"/>
    <w:rsid w:val="00936328"/>
    <w:rsid w:val="0093763C"/>
    <w:rsid w:val="00940559"/>
    <w:rsid w:val="0094127B"/>
    <w:rsid w:val="009421CB"/>
    <w:rsid w:val="00946610"/>
    <w:rsid w:val="009559C9"/>
    <w:rsid w:val="0095768E"/>
    <w:rsid w:val="0096389B"/>
    <w:rsid w:val="0096392B"/>
    <w:rsid w:val="009643F4"/>
    <w:rsid w:val="00965BB5"/>
    <w:rsid w:val="0096626A"/>
    <w:rsid w:val="00966F82"/>
    <w:rsid w:val="0097008E"/>
    <w:rsid w:val="00973047"/>
    <w:rsid w:val="00973ABE"/>
    <w:rsid w:val="00974380"/>
    <w:rsid w:val="00977E26"/>
    <w:rsid w:val="0098138E"/>
    <w:rsid w:val="00981BAC"/>
    <w:rsid w:val="009822E0"/>
    <w:rsid w:val="009836D9"/>
    <w:rsid w:val="00985ABC"/>
    <w:rsid w:val="00993629"/>
    <w:rsid w:val="00996AA7"/>
    <w:rsid w:val="00996B8D"/>
    <w:rsid w:val="009A089C"/>
    <w:rsid w:val="009A3A69"/>
    <w:rsid w:val="009A3A96"/>
    <w:rsid w:val="009A4674"/>
    <w:rsid w:val="009A484A"/>
    <w:rsid w:val="009A57F0"/>
    <w:rsid w:val="009B0419"/>
    <w:rsid w:val="009B1026"/>
    <w:rsid w:val="009B14CA"/>
    <w:rsid w:val="009B3B14"/>
    <w:rsid w:val="009C3B55"/>
    <w:rsid w:val="009C4E18"/>
    <w:rsid w:val="009C4EA4"/>
    <w:rsid w:val="009C5CA5"/>
    <w:rsid w:val="009C64BE"/>
    <w:rsid w:val="009D0FD9"/>
    <w:rsid w:val="009D55B5"/>
    <w:rsid w:val="009D5E79"/>
    <w:rsid w:val="009E0A97"/>
    <w:rsid w:val="009E1D6B"/>
    <w:rsid w:val="009E45CF"/>
    <w:rsid w:val="009E65A9"/>
    <w:rsid w:val="009F0435"/>
    <w:rsid w:val="009F2200"/>
    <w:rsid w:val="009F46CE"/>
    <w:rsid w:val="009F4F59"/>
    <w:rsid w:val="009F68E9"/>
    <w:rsid w:val="00A00CF4"/>
    <w:rsid w:val="00A02AA1"/>
    <w:rsid w:val="00A03E24"/>
    <w:rsid w:val="00A04736"/>
    <w:rsid w:val="00A076FC"/>
    <w:rsid w:val="00A10F76"/>
    <w:rsid w:val="00A14A17"/>
    <w:rsid w:val="00A20135"/>
    <w:rsid w:val="00A20600"/>
    <w:rsid w:val="00A228A5"/>
    <w:rsid w:val="00A23549"/>
    <w:rsid w:val="00A23803"/>
    <w:rsid w:val="00A23C78"/>
    <w:rsid w:val="00A249B7"/>
    <w:rsid w:val="00A26D8E"/>
    <w:rsid w:val="00A30526"/>
    <w:rsid w:val="00A310E2"/>
    <w:rsid w:val="00A41827"/>
    <w:rsid w:val="00A4335C"/>
    <w:rsid w:val="00A454F3"/>
    <w:rsid w:val="00A50D9E"/>
    <w:rsid w:val="00A51F1A"/>
    <w:rsid w:val="00A54A5B"/>
    <w:rsid w:val="00A54FAC"/>
    <w:rsid w:val="00A57ECF"/>
    <w:rsid w:val="00A653CC"/>
    <w:rsid w:val="00A66CFB"/>
    <w:rsid w:val="00A7215E"/>
    <w:rsid w:val="00A725BA"/>
    <w:rsid w:val="00A73FCC"/>
    <w:rsid w:val="00A741E7"/>
    <w:rsid w:val="00A74561"/>
    <w:rsid w:val="00A81969"/>
    <w:rsid w:val="00A836EA"/>
    <w:rsid w:val="00A83749"/>
    <w:rsid w:val="00A876CC"/>
    <w:rsid w:val="00A87BD1"/>
    <w:rsid w:val="00A91042"/>
    <w:rsid w:val="00A9139D"/>
    <w:rsid w:val="00A95697"/>
    <w:rsid w:val="00AA06F0"/>
    <w:rsid w:val="00AA1DCA"/>
    <w:rsid w:val="00AA37D1"/>
    <w:rsid w:val="00AA4D94"/>
    <w:rsid w:val="00AA5356"/>
    <w:rsid w:val="00AA5528"/>
    <w:rsid w:val="00AA5CA1"/>
    <w:rsid w:val="00AB581A"/>
    <w:rsid w:val="00AC1566"/>
    <w:rsid w:val="00AC2C30"/>
    <w:rsid w:val="00AC3E18"/>
    <w:rsid w:val="00AC445E"/>
    <w:rsid w:val="00AC61FE"/>
    <w:rsid w:val="00AC7878"/>
    <w:rsid w:val="00AD018D"/>
    <w:rsid w:val="00AD2972"/>
    <w:rsid w:val="00AD338E"/>
    <w:rsid w:val="00AD3CE2"/>
    <w:rsid w:val="00AD3E52"/>
    <w:rsid w:val="00AD3FCB"/>
    <w:rsid w:val="00AD4FD3"/>
    <w:rsid w:val="00AD5571"/>
    <w:rsid w:val="00AD63DA"/>
    <w:rsid w:val="00AE29D1"/>
    <w:rsid w:val="00AE3AD7"/>
    <w:rsid w:val="00AE4A99"/>
    <w:rsid w:val="00AE5BB6"/>
    <w:rsid w:val="00AE5C6D"/>
    <w:rsid w:val="00AE7764"/>
    <w:rsid w:val="00AF00A4"/>
    <w:rsid w:val="00AF07D9"/>
    <w:rsid w:val="00AF1A84"/>
    <w:rsid w:val="00AF32AD"/>
    <w:rsid w:val="00AF370D"/>
    <w:rsid w:val="00AF3CD3"/>
    <w:rsid w:val="00AF3F44"/>
    <w:rsid w:val="00AF7E4E"/>
    <w:rsid w:val="00B00A4D"/>
    <w:rsid w:val="00B00D42"/>
    <w:rsid w:val="00B014D8"/>
    <w:rsid w:val="00B04A5F"/>
    <w:rsid w:val="00B0617B"/>
    <w:rsid w:val="00B124FB"/>
    <w:rsid w:val="00B13698"/>
    <w:rsid w:val="00B175BD"/>
    <w:rsid w:val="00B20784"/>
    <w:rsid w:val="00B2206D"/>
    <w:rsid w:val="00B234EA"/>
    <w:rsid w:val="00B23EA8"/>
    <w:rsid w:val="00B24800"/>
    <w:rsid w:val="00B2532D"/>
    <w:rsid w:val="00B25542"/>
    <w:rsid w:val="00B27337"/>
    <w:rsid w:val="00B31EF2"/>
    <w:rsid w:val="00B34E2D"/>
    <w:rsid w:val="00B36EA1"/>
    <w:rsid w:val="00B37A0D"/>
    <w:rsid w:val="00B407E4"/>
    <w:rsid w:val="00B40A24"/>
    <w:rsid w:val="00B40C2D"/>
    <w:rsid w:val="00B40FFA"/>
    <w:rsid w:val="00B5218C"/>
    <w:rsid w:val="00B521E9"/>
    <w:rsid w:val="00B53172"/>
    <w:rsid w:val="00B542F0"/>
    <w:rsid w:val="00B61E6C"/>
    <w:rsid w:val="00B6577C"/>
    <w:rsid w:val="00B67E13"/>
    <w:rsid w:val="00B703BC"/>
    <w:rsid w:val="00B72895"/>
    <w:rsid w:val="00B73D23"/>
    <w:rsid w:val="00B80D8B"/>
    <w:rsid w:val="00B825ED"/>
    <w:rsid w:val="00B82A5B"/>
    <w:rsid w:val="00B902D6"/>
    <w:rsid w:val="00B9129E"/>
    <w:rsid w:val="00B92163"/>
    <w:rsid w:val="00B92C34"/>
    <w:rsid w:val="00B92D62"/>
    <w:rsid w:val="00B95B80"/>
    <w:rsid w:val="00B97CBA"/>
    <w:rsid w:val="00B97D82"/>
    <w:rsid w:val="00BA0840"/>
    <w:rsid w:val="00BA1C7E"/>
    <w:rsid w:val="00BA57DE"/>
    <w:rsid w:val="00BA62E2"/>
    <w:rsid w:val="00BA680B"/>
    <w:rsid w:val="00BA7CD1"/>
    <w:rsid w:val="00BB08EB"/>
    <w:rsid w:val="00BB3898"/>
    <w:rsid w:val="00BC1DC0"/>
    <w:rsid w:val="00BC1FCE"/>
    <w:rsid w:val="00BC6A9A"/>
    <w:rsid w:val="00BC7216"/>
    <w:rsid w:val="00BD10F1"/>
    <w:rsid w:val="00BD1A41"/>
    <w:rsid w:val="00BD3606"/>
    <w:rsid w:val="00BD3A83"/>
    <w:rsid w:val="00BD4F63"/>
    <w:rsid w:val="00BD7C8A"/>
    <w:rsid w:val="00BE0987"/>
    <w:rsid w:val="00BE0AED"/>
    <w:rsid w:val="00BE2F3E"/>
    <w:rsid w:val="00BE3D72"/>
    <w:rsid w:val="00BE59A2"/>
    <w:rsid w:val="00BE6DE9"/>
    <w:rsid w:val="00BF5659"/>
    <w:rsid w:val="00C01D73"/>
    <w:rsid w:val="00C067D7"/>
    <w:rsid w:val="00C06CF2"/>
    <w:rsid w:val="00C102DA"/>
    <w:rsid w:val="00C111D4"/>
    <w:rsid w:val="00C12ACC"/>
    <w:rsid w:val="00C15327"/>
    <w:rsid w:val="00C156B6"/>
    <w:rsid w:val="00C17260"/>
    <w:rsid w:val="00C172D9"/>
    <w:rsid w:val="00C210FB"/>
    <w:rsid w:val="00C2117B"/>
    <w:rsid w:val="00C23429"/>
    <w:rsid w:val="00C236DF"/>
    <w:rsid w:val="00C238A7"/>
    <w:rsid w:val="00C24D7D"/>
    <w:rsid w:val="00C25E44"/>
    <w:rsid w:val="00C26973"/>
    <w:rsid w:val="00C306D7"/>
    <w:rsid w:val="00C31593"/>
    <w:rsid w:val="00C339CD"/>
    <w:rsid w:val="00C349F1"/>
    <w:rsid w:val="00C35E90"/>
    <w:rsid w:val="00C362CB"/>
    <w:rsid w:val="00C37F24"/>
    <w:rsid w:val="00C40726"/>
    <w:rsid w:val="00C40F20"/>
    <w:rsid w:val="00C4119E"/>
    <w:rsid w:val="00C41D2D"/>
    <w:rsid w:val="00C51E65"/>
    <w:rsid w:val="00C52BDD"/>
    <w:rsid w:val="00C61785"/>
    <w:rsid w:val="00C6183C"/>
    <w:rsid w:val="00C626FC"/>
    <w:rsid w:val="00C62710"/>
    <w:rsid w:val="00C63178"/>
    <w:rsid w:val="00C66819"/>
    <w:rsid w:val="00C67651"/>
    <w:rsid w:val="00C71200"/>
    <w:rsid w:val="00C71A03"/>
    <w:rsid w:val="00C74D7E"/>
    <w:rsid w:val="00C74DF0"/>
    <w:rsid w:val="00C757BD"/>
    <w:rsid w:val="00C80A90"/>
    <w:rsid w:val="00C81AD6"/>
    <w:rsid w:val="00C840BC"/>
    <w:rsid w:val="00C86237"/>
    <w:rsid w:val="00C9013D"/>
    <w:rsid w:val="00C9015A"/>
    <w:rsid w:val="00C932A5"/>
    <w:rsid w:val="00CA308F"/>
    <w:rsid w:val="00CA6134"/>
    <w:rsid w:val="00CA641C"/>
    <w:rsid w:val="00CA64F8"/>
    <w:rsid w:val="00CA6A50"/>
    <w:rsid w:val="00CB0710"/>
    <w:rsid w:val="00CB083F"/>
    <w:rsid w:val="00CB2508"/>
    <w:rsid w:val="00CB4CEE"/>
    <w:rsid w:val="00CB633E"/>
    <w:rsid w:val="00CC1911"/>
    <w:rsid w:val="00CC25F0"/>
    <w:rsid w:val="00CC3912"/>
    <w:rsid w:val="00CC406D"/>
    <w:rsid w:val="00CC5C3E"/>
    <w:rsid w:val="00CC625B"/>
    <w:rsid w:val="00CC7FF6"/>
    <w:rsid w:val="00CD11B0"/>
    <w:rsid w:val="00CD462F"/>
    <w:rsid w:val="00CD56A9"/>
    <w:rsid w:val="00CD5CCD"/>
    <w:rsid w:val="00CE0A10"/>
    <w:rsid w:val="00CE192B"/>
    <w:rsid w:val="00CF0BF7"/>
    <w:rsid w:val="00CF10B2"/>
    <w:rsid w:val="00CF1182"/>
    <w:rsid w:val="00CF129B"/>
    <w:rsid w:val="00CF1F53"/>
    <w:rsid w:val="00CF511A"/>
    <w:rsid w:val="00CF552E"/>
    <w:rsid w:val="00CF5683"/>
    <w:rsid w:val="00CF6DDC"/>
    <w:rsid w:val="00D00DA7"/>
    <w:rsid w:val="00D02C47"/>
    <w:rsid w:val="00D041EA"/>
    <w:rsid w:val="00D0463E"/>
    <w:rsid w:val="00D131A7"/>
    <w:rsid w:val="00D1328D"/>
    <w:rsid w:val="00D1489F"/>
    <w:rsid w:val="00D152AB"/>
    <w:rsid w:val="00D15B07"/>
    <w:rsid w:val="00D16591"/>
    <w:rsid w:val="00D31081"/>
    <w:rsid w:val="00D336C7"/>
    <w:rsid w:val="00D33C79"/>
    <w:rsid w:val="00D34369"/>
    <w:rsid w:val="00D36A87"/>
    <w:rsid w:val="00D3755A"/>
    <w:rsid w:val="00D401B5"/>
    <w:rsid w:val="00D43087"/>
    <w:rsid w:val="00D43E2D"/>
    <w:rsid w:val="00D446C6"/>
    <w:rsid w:val="00D512AB"/>
    <w:rsid w:val="00D533A0"/>
    <w:rsid w:val="00D54055"/>
    <w:rsid w:val="00D560E2"/>
    <w:rsid w:val="00D5672D"/>
    <w:rsid w:val="00D5701C"/>
    <w:rsid w:val="00D57C75"/>
    <w:rsid w:val="00D63A13"/>
    <w:rsid w:val="00D64B17"/>
    <w:rsid w:val="00D67921"/>
    <w:rsid w:val="00D67ED1"/>
    <w:rsid w:val="00D736F0"/>
    <w:rsid w:val="00D7520C"/>
    <w:rsid w:val="00D76B3E"/>
    <w:rsid w:val="00D76C09"/>
    <w:rsid w:val="00D7797F"/>
    <w:rsid w:val="00D77A52"/>
    <w:rsid w:val="00D802F6"/>
    <w:rsid w:val="00D80D08"/>
    <w:rsid w:val="00D81EAD"/>
    <w:rsid w:val="00D83429"/>
    <w:rsid w:val="00D835BB"/>
    <w:rsid w:val="00D861F9"/>
    <w:rsid w:val="00D87DFF"/>
    <w:rsid w:val="00D91918"/>
    <w:rsid w:val="00D9529B"/>
    <w:rsid w:val="00D963E2"/>
    <w:rsid w:val="00D97284"/>
    <w:rsid w:val="00DA3395"/>
    <w:rsid w:val="00DA3EF7"/>
    <w:rsid w:val="00DA48DF"/>
    <w:rsid w:val="00DA5ACE"/>
    <w:rsid w:val="00DB7E95"/>
    <w:rsid w:val="00DC3DAA"/>
    <w:rsid w:val="00DC6B02"/>
    <w:rsid w:val="00DD0578"/>
    <w:rsid w:val="00DD4573"/>
    <w:rsid w:val="00DD5171"/>
    <w:rsid w:val="00DD74BA"/>
    <w:rsid w:val="00DD7F00"/>
    <w:rsid w:val="00DE18C6"/>
    <w:rsid w:val="00DE39B7"/>
    <w:rsid w:val="00DE3E68"/>
    <w:rsid w:val="00DE58AE"/>
    <w:rsid w:val="00DE66DC"/>
    <w:rsid w:val="00DE7BCD"/>
    <w:rsid w:val="00DF12B4"/>
    <w:rsid w:val="00DF1DEE"/>
    <w:rsid w:val="00DF5259"/>
    <w:rsid w:val="00DF6F48"/>
    <w:rsid w:val="00E01465"/>
    <w:rsid w:val="00E02216"/>
    <w:rsid w:val="00E02B27"/>
    <w:rsid w:val="00E03361"/>
    <w:rsid w:val="00E0422D"/>
    <w:rsid w:val="00E0579C"/>
    <w:rsid w:val="00E063E2"/>
    <w:rsid w:val="00E063F5"/>
    <w:rsid w:val="00E06B09"/>
    <w:rsid w:val="00E10014"/>
    <w:rsid w:val="00E13CF4"/>
    <w:rsid w:val="00E14FB0"/>
    <w:rsid w:val="00E15A43"/>
    <w:rsid w:val="00E21D6A"/>
    <w:rsid w:val="00E22002"/>
    <w:rsid w:val="00E2204D"/>
    <w:rsid w:val="00E220B9"/>
    <w:rsid w:val="00E25040"/>
    <w:rsid w:val="00E25483"/>
    <w:rsid w:val="00E26261"/>
    <w:rsid w:val="00E2737B"/>
    <w:rsid w:val="00E3020B"/>
    <w:rsid w:val="00E31070"/>
    <w:rsid w:val="00E31B0F"/>
    <w:rsid w:val="00E3688A"/>
    <w:rsid w:val="00E427DD"/>
    <w:rsid w:val="00E467F3"/>
    <w:rsid w:val="00E46F05"/>
    <w:rsid w:val="00E47583"/>
    <w:rsid w:val="00E50768"/>
    <w:rsid w:val="00E53FC6"/>
    <w:rsid w:val="00E5494E"/>
    <w:rsid w:val="00E55E58"/>
    <w:rsid w:val="00E643B1"/>
    <w:rsid w:val="00E6748A"/>
    <w:rsid w:val="00E71DFB"/>
    <w:rsid w:val="00E7285A"/>
    <w:rsid w:val="00E72A52"/>
    <w:rsid w:val="00E73488"/>
    <w:rsid w:val="00E7359B"/>
    <w:rsid w:val="00E73D3A"/>
    <w:rsid w:val="00E73EFB"/>
    <w:rsid w:val="00E8136A"/>
    <w:rsid w:val="00E86021"/>
    <w:rsid w:val="00E86D7C"/>
    <w:rsid w:val="00EA0394"/>
    <w:rsid w:val="00EA2AEC"/>
    <w:rsid w:val="00EA2D73"/>
    <w:rsid w:val="00EB2414"/>
    <w:rsid w:val="00EB2439"/>
    <w:rsid w:val="00EB298A"/>
    <w:rsid w:val="00EB3E81"/>
    <w:rsid w:val="00EB5CEB"/>
    <w:rsid w:val="00EC0470"/>
    <w:rsid w:val="00EC1747"/>
    <w:rsid w:val="00EC2343"/>
    <w:rsid w:val="00EC2F81"/>
    <w:rsid w:val="00EC39A5"/>
    <w:rsid w:val="00EC4284"/>
    <w:rsid w:val="00EC573F"/>
    <w:rsid w:val="00EC5F52"/>
    <w:rsid w:val="00EC6ED4"/>
    <w:rsid w:val="00EC74C3"/>
    <w:rsid w:val="00EC7C3C"/>
    <w:rsid w:val="00ED0308"/>
    <w:rsid w:val="00ED0529"/>
    <w:rsid w:val="00ED11A7"/>
    <w:rsid w:val="00ED26A7"/>
    <w:rsid w:val="00ED27CC"/>
    <w:rsid w:val="00ED29FA"/>
    <w:rsid w:val="00EE0ABF"/>
    <w:rsid w:val="00EE13EC"/>
    <w:rsid w:val="00EE1C68"/>
    <w:rsid w:val="00EE21AF"/>
    <w:rsid w:val="00EE2A42"/>
    <w:rsid w:val="00EE2A61"/>
    <w:rsid w:val="00EE4469"/>
    <w:rsid w:val="00EE5103"/>
    <w:rsid w:val="00EE7301"/>
    <w:rsid w:val="00EE7D8A"/>
    <w:rsid w:val="00EF0174"/>
    <w:rsid w:val="00EF5649"/>
    <w:rsid w:val="00EF5996"/>
    <w:rsid w:val="00EF5C9D"/>
    <w:rsid w:val="00F067C7"/>
    <w:rsid w:val="00F06F97"/>
    <w:rsid w:val="00F07A14"/>
    <w:rsid w:val="00F07C1B"/>
    <w:rsid w:val="00F105F1"/>
    <w:rsid w:val="00F10922"/>
    <w:rsid w:val="00F12237"/>
    <w:rsid w:val="00F123D0"/>
    <w:rsid w:val="00F147D1"/>
    <w:rsid w:val="00F1502E"/>
    <w:rsid w:val="00F22473"/>
    <w:rsid w:val="00F22570"/>
    <w:rsid w:val="00F24557"/>
    <w:rsid w:val="00F24770"/>
    <w:rsid w:val="00F25ACC"/>
    <w:rsid w:val="00F26173"/>
    <w:rsid w:val="00F269AC"/>
    <w:rsid w:val="00F30EA9"/>
    <w:rsid w:val="00F31E78"/>
    <w:rsid w:val="00F327E5"/>
    <w:rsid w:val="00F34ADA"/>
    <w:rsid w:val="00F35607"/>
    <w:rsid w:val="00F371B0"/>
    <w:rsid w:val="00F37822"/>
    <w:rsid w:val="00F4112C"/>
    <w:rsid w:val="00F41798"/>
    <w:rsid w:val="00F42DA9"/>
    <w:rsid w:val="00F43644"/>
    <w:rsid w:val="00F43CC7"/>
    <w:rsid w:val="00F466D3"/>
    <w:rsid w:val="00F46F3C"/>
    <w:rsid w:val="00F4719B"/>
    <w:rsid w:val="00F50547"/>
    <w:rsid w:val="00F57629"/>
    <w:rsid w:val="00F57C15"/>
    <w:rsid w:val="00F6055C"/>
    <w:rsid w:val="00F60F8C"/>
    <w:rsid w:val="00F610E0"/>
    <w:rsid w:val="00F61A07"/>
    <w:rsid w:val="00F63114"/>
    <w:rsid w:val="00F63118"/>
    <w:rsid w:val="00F63E07"/>
    <w:rsid w:val="00F6449C"/>
    <w:rsid w:val="00F645CD"/>
    <w:rsid w:val="00F672E3"/>
    <w:rsid w:val="00F67CBC"/>
    <w:rsid w:val="00F7081C"/>
    <w:rsid w:val="00F72435"/>
    <w:rsid w:val="00F73737"/>
    <w:rsid w:val="00F73BF2"/>
    <w:rsid w:val="00F74889"/>
    <w:rsid w:val="00F75AA9"/>
    <w:rsid w:val="00F81DC2"/>
    <w:rsid w:val="00F82D5C"/>
    <w:rsid w:val="00F8347E"/>
    <w:rsid w:val="00F84C2A"/>
    <w:rsid w:val="00F85509"/>
    <w:rsid w:val="00F86F71"/>
    <w:rsid w:val="00F87BF2"/>
    <w:rsid w:val="00F87F47"/>
    <w:rsid w:val="00F90BF8"/>
    <w:rsid w:val="00F91CA3"/>
    <w:rsid w:val="00F9212A"/>
    <w:rsid w:val="00F945C1"/>
    <w:rsid w:val="00F9567C"/>
    <w:rsid w:val="00F95C8A"/>
    <w:rsid w:val="00FA0E7C"/>
    <w:rsid w:val="00FA5143"/>
    <w:rsid w:val="00FA61C0"/>
    <w:rsid w:val="00FB0926"/>
    <w:rsid w:val="00FB2D8F"/>
    <w:rsid w:val="00FB3949"/>
    <w:rsid w:val="00FB5544"/>
    <w:rsid w:val="00FB5E93"/>
    <w:rsid w:val="00FC08B6"/>
    <w:rsid w:val="00FC1410"/>
    <w:rsid w:val="00FC2332"/>
    <w:rsid w:val="00FC4937"/>
    <w:rsid w:val="00FC7EF8"/>
    <w:rsid w:val="00FD11CB"/>
    <w:rsid w:val="00FD1FCF"/>
    <w:rsid w:val="00FD22E6"/>
    <w:rsid w:val="00FD5887"/>
    <w:rsid w:val="00FD5D9F"/>
    <w:rsid w:val="00FD7BEA"/>
    <w:rsid w:val="00FD7C5F"/>
    <w:rsid w:val="00FE1BF3"/>
    <w:rsid w:val="00FE1F13"/>
    <w:rsid w:val="00FE6FB1"/>
    <w:rsid w:val="00FE790D"/>
    <w:rsid w:val="00FE7CC2"/>
    <w:rsid w:val="00FF0522"/>
    <w:rsid w:val="00FF0723"/>
    <w:rsid w:val="00FF623A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A7B38-733B-4D8B-B0B6-608763E2C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1153</TotalTime>
  <Pages>30</Pages>
  <Words>4946</Words>
  <Characters>28194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Сергей Басыров</cp:lastModifiedBy>
  <cp:revision>1279</cp:revision>
  <dcterms:created xsi:type="dcterms:W3CDTF">2018-06-01T08:59:00Z</dcterms:created>
  <dcterms:modified xsi:type="dcterms:W3CDTF">2018-06-13T14:07:00Z</dcterms:modified>
</cp:coreProperties>
</file>