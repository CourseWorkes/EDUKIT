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E71DFB" w:rsidP="00E71DFB">
      <w:pPr>
        <w:pStyle w:val="1"/>
      </w:pPr>
      <w:r>
        <w:t>теоретическая часть</w:t>
      </w:r>
    </w:p>
    <w:p w:rsidR="007E56FC" w:rsidRDefault="00F43CC7" w:rsidP="00BA7CD1">
      <w:pPr>
        <w:pStyle w:val="2"/>
      </w:pPr>
      <w:r>
        <w:t xml:space="preserve">1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427DD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1.1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A95697" w:rsidRDefault="00A95697" w:rsidP="001F6481">
      <w:r>
        <w:t>Список участников образовательного процесса приведены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D3E79"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D3E79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2D3E79">
        <w:tc>
          <w:tcPr>
            <w:tcW w:w="4786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533002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1.2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BB3898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900282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студентов и родителей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</w:t>
      </w:r>
      <w:proofErr w:type="gramStart"/>
      <w:r>
        <w:rPr>
          <w:shd w:val="clear" w:color="auto" w:fill="FFFFFF"/>
        </w:rPr>
        <w:t xml:space="preserve"> )</w:t>
      </w:r>
      <w:proofErr w:type="gramEnd"/>
      <w:r>
        <w:rPr>
          <w:shd w:val="clear" w:color="auto" w:fill="FFFFFF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(+/-)</w:t>
            </w:r>
            <w:proofErr w:type="gramEnd"/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(+/-)</w:t>
            </w:r>
            <w:proofErr w:type="gramEnd"/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5A4EEC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103EFA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10231E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533002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</w:t>
      </w:r>
      <w:r w:rsidR="0025308A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8C5A3F" w:rsidP="008C5A3F">
      <w:pPr>
        <w:pStyle w:val="2"/>
      </w:pPr>
      <w:r>
        <w:t>1.2.2.1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B08EB">
      <w:pPr>
        <w:pStyle w:val="a9"/>
        <w:numPr>
          <w:ilvl w:val="0"/>
          <w:numId w:val="22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B08EB">
      <w:pPr>
        <w:pStyle w:val="a9"/>
        <w:numPr>
          <w:ilvl w:val="0"/>
          <w:numId w:val="22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B08EB">
      <w:pPr>
        <w:pStyle w:val="a9"/>
        <w:numPr>
          <w:ilvl w:val="0"/>
          <w:numId w:val="22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B08EB">
      <w:pPr>
        <w:pStyle w:val="a9"/>
        <w:numPr>
          <w:ilvl w:val="0"/>
          <w:numId w:val="22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</w:t>
      </w:r>
      <w:proofErr w:type="gramStart"/>
      <w:r>
        <w:t>с</w:t>
      </w:r>
      <w:proofErr w:type="gramEnd"/>
      <w:r w:rsidR="00A4335C">
        <w:t>.</w:t>
      </w:r>
    </w:p>
    <w:p w:rsidR="008C5A3F" w:rsidRDefault="008C5A3F" w:rsidP="008C5A3F">
      <w:pPr>
        <w:pStyle w:val="2"/>
      </w:pPr>
      <w:r>
        <w:t>1.2.2.2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C40726">
      <w:pPr>
        <w:pStyle w:val="a9"/>
        <w:numPr>
          <w:ilvl w:val="0"/>
          <w:numId w:val="25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C40726">
      <w:pPr>
        <w:pStyle w:val="a9"/>
        <w:numPr>
          <w:ilvl w:val="0"/>
          <w:numId w:val="25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C40726">
      <w:pPr>
        <w:pStyle w:val="a9"/>
        <w:numPr>
          <w:ilvl w:val="0"/>
          <w:numId w:val="25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C40726">
      <w:pPr>
        <w:pStyle w:val="a9"/>
        <w:numPr>
          <w:ilvl w:val="0"/>
          <w:numId w:val="25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C40726">
      <w:pPr>
        <w:pStyle w:val="a9"/>
        <w:numPr>
          <w:ilvl w:val="0"/>
          <w:numId w:val="25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841D45" w:rsidP="00C52BDD">
      <w:pPr>
        <w:pStyle w:val="2"/>
      </w:pPr>
      <w:r>
        <w:t xml:space="preserve">1.2.2.2.1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973047">
      <w:pPr>
        <w:pStyle w:val="a9"/>
        <w:numPr>
          <w:ilvl w:val="0"/>
          <w:numId w:val="24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003171">
      <w:pPr>
        <w:pStyle w:val="a9"/>
        <w:numPr>
          <w:ilvl w:val="0"/>
          <w:numId w:val="24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841D45" w:rsidP="00475517">
      <w:pPr>
        <w:pStyle w:val="2"/>
      </w:pPr>
      <w:r>
        <w:lastRenderedPageBreak/>
        <w:t xml:space="preserve">1.2.2.2.2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DE18C6">
      <w:pPr>
        <w:pStyle w:val="a9"/>
        <w:numPr>
          <w:ilvl w:val="0"/>
          <w:numId w:val="26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DE18C6">
      <w:pPr>
        <w:pStyle w:val="a9"/>
        <w:numPr>
          <w:ilvl w:val="0"/>
          <w:numId w:val="26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DE18C6">
      <w:pPr>
        <w:pStyle w:val="a9"/>
        <w:numPr>
          <w:ilvl w:val="0"/>
          <w:numId w:val="26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 xml:space="preserve">объектно-ориентированная методология программирования и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841D45" w:rsidP="00724D5C">
      <w:pPr>
        <w:pStyle w:val="2"/>
      </w:pPr>
      <w:r>
        <w:t>1.2.2.2.3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СУБД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>Обзорная статистика по количеству объектов базы данных приведена в (Таблица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97008E" w:rsidP="0097008E">
      <w:r>
        <w:t>Описание таблиц приведено в (Таблица</w:t>
      </w:r>
      <w:proofErr w:type="gramStart"/>
      <w:r>
        <w:t xml:space="preserve"> 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EF5996" w:rsidTr="005042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E13CF4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042F6">
            <w:pPr>
              <w:pStyle w:val="a3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EF5996" w:rsidRPr="004440DD" w:rsidRDefault="00EF5996" w:rsidP="00E13CF4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TypeUsers</w:t>
            </w:r>
            <w:proofErr w:type="spellEnd"/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CB633E" w:rsidRPr="00CB633E" w:rsidRDefault="00173DC8" w:rsidP="00CB633E">
      <w:r>
        <w:t>Схема базы данных изображена на (Рисунок</w:t>
      </w:r>
      <w:proofErr w:type="gramStart"/>
      <w:r>
        <w:t xml:space="preserve"> )</w:t>
      </w:r>
      <w:proofErr w:type="gramEnd"/>
    </w:p>
    <w:p w:rsidR="00CB633E" w:rsidRPr="00CB633E" w:rsidRDefault="00197344" w:rsidP="00CB633E">
      <w:pPr>
        <w:ind w:firstLine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05pt;height:481.45pt">
            <v:imagedata r:id="rId7" o:title="IEP Database Diagram"/>
          </v:shape>
        </w:pict>
      </w:r>
    </w:p>
    <w:p w:rsidR="00FC4937" w:rsidRPr="00CB633E" w:rsidRDefault="00FC4937" w:rsidP="00187332"/>
    <w:p w:rsidR="00173DC8" w:rsidRDefault="00173DC8" w:rsidP="00187332"/>
    <w:p w:rsidR="003C6A0C" w:rsidRDefault="003C6A0C" w:rsidP="00187332"/>
    <w:p w:rsidR="003C6A0C" w:rsidRDefault="003C6A0C" w:rsidP="00435BD2"/>
    <w:p w:rsidR="00435BD2" w:rsidRDefault="00435BD2" w:rsidP="00CC25F0">
      <w:r>
        <w:t xml:space="preserve"> </w:t>
      </w:r>
    </w:p>
    <w:p w:rsidR="00CC25F0" w:rsidRDefault="00CC25F0" w:rsidP="00CC25F0"/>
    <w:p w:rsidR="004A5584" w:rsidRPr="00BB22E7" w:rsidRDefault="004A5584" w:rsidP="004A5584">
      <w:pPr>
        <w:ind w:firstLine="0"/>
      </w:pPr>
    </w:p>
    <w:p w:rsidR="004A5584" w:rsidRDefault="004A5584" w:rsidP="004A5584">
      <w:pPr>
        <w:ind w:firstLine="0"/>
        <w:jc w:val="center"/>
      </w:pPr>
    </w:p>
    <w:p w:rsidR="004A5584" w:rsidRDefault="004A5584" w:rsidP="004A5584">
      <w:pPr>
        <w:ind w:firstLine="0"/>
        <w:jc w:val="center"/>
      </w:pPr>
    </w:p>
    <w:p w:rsidR="00BE3D72" w:rsidRDefault="00533002" w:rsidP="00BE3D72">
      <w:pPr>
        <w:pStyle w:val="2"/>
      </w:pPr>
      <w:r>
        <w:lastRenderedPageBreak/>
        <w:t>1.2.</w:t>
      </w:r>
      <w:r w:rsidR="0025308A">
        <w:t>3</w:t>
      </w:r>
      <w:r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</w:t>
      </w:r>
      <w:r w:rsidR="00554147">
        <w:t xml:space="preserve"> </w:t>
      </w:r>
      <w:r>
        <w:t>достоинства и недостатки разработанного портала можно выделить объективную и субъективную оценку:</w:t>
      </w:r>
    </w:p>
    <w:p w:rsidR="00504315" w:rsidRDefault="00E13CF4" w:rsidP="0043374C">
      <w:pPr>
        <w:pStyle w:val="a9"/>
        <w:numPr>
          <w:ilvl w:val="0"/>
          <w:numId w:val="19"/>
        </w:numPr>
      </w:pPr>
      <w:r>
        <w:t>п</w:t>
      </w:r>
      <w:r w:rsidR="00504315">
        <w:t>од объективной оц</w:t>
      </w:r>
      <w:bookmarkStart w:id="0" w:name="_GoBack"/>
      <w:bookmarkEnd w:id="0"/>
      <w:r w:rsidR="00504315">
        <w:t xml:space="preserve">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E13CF4" w:rsidP="0043374C">
      <w:pPr>
        <w:pStyle w:val="a9"/>
        <w:numPr>
          <w:ilvl w:val="0"/>
          <w:numId w:val="19"/>
        </w:numPr>
      </w:pPr>
      <w:r>
        <w:t>п</w:t>
      </w:r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</w:t>
      </w:r>
      <w:proofErr w:type="gramStart"/>
      <w:r w:rsidR="00BD1A41">
        <w:t xml:space="preserve"> )</w:t>
      </w:r>
      <w:proofErr w:type="gramEnd"/>
      <w:r w:rsidR="00BD1A41">
        <w:t>.</w:t>
      </w:r>
    </w:p>
    <w:p w:rsidR="00F81DC2" w:rsidRDefault="00197344" w:rsidP="00D54055">
      <w:pPr>
        <w:ind w:firstLine="0"/>
        <w:jc w:val="center"/>
      </w:pPr>
      <w:r>
        <w:pict>
          <v:shape id="_x0000_i1026" type="#_x0000_t75" style="width:344.4pt;height:473.9pt">
            <v:imagedata r:id="rId8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lastRenderedPageBreak/>
        <w:t>Достоинства разработанного портала:</w:t>
      </w:r>
    </w:p>
    <w:p w:rsidR="00D02C47" w:rsidRDefault="00B24800" w:rsidP="00D02C47">
      <w:pPr>
        <w:pStyle w:val="a9"/>
        <w:numPr>
          <w:ilvl w:val="0"/>
          <w:numId w:val="17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B24800" w:rsidP="00D02C47">
      <w:pPr>
        <w:pStyle w:val="a9"/>
        <w:numPr>
          <w:ilvl w:val="0"/>
          <w:numId w:val="17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B24800" w:rsidP="00D02C47">
      <w:pPr>
        <w:pStyle w:val="a9"/>
        <w:numPr>
          <w:ilvl w:val="0"/>
          <w:numId w:val="17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B24800" w:rsidP="008202C3">
      <w:pPr>
        <w:pStyle w:val="a9"/>
        <w:numPr>
          <w:ilvl w:val="0"/>
          <w:numId w:val="18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B24800" w:rsidP="008202C3">
      <w:pPr>
        <w:pStyle w:val="a9"/>
        <w:numPr>
          <w:ilvl w:val="0"/>
          <w:numId w:val="18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B24800" w:rsidP="008202C3">
      <w:pPr>
        <w:pStyle w:val="a9"/>
        <w:numPr>
          <w:ilvl w:val="0"/>
          <w:numId w:val="18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131686" w:rsidP="00131686">
      <w:pPr>
        <w:pStyle w:val="2"/>
      </w:pPr>
      <w:r>
        <w:t xml:space="preserve">1.2.4 </w:t>
      </w:r>
      <w:r w:rsidR="0074517B">
        <w:t>Результаты обзора</w:t>
      </w:r>
    </w:p>
    <w:p w:rsidR="00BE3D72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</w:p>
    <w:p w:rsidR="00242ACE" w:rsidRDefault="0096389B" w:rsidP="00BE3D72">
      <w:r>
        <w:t>Список недостатков с функциональной точки зрения приведён в (Таблице</w:t>
      </w:r>
      <w:proofErr w:type="gramStart"/>
      <w:r>
        <w:t xml:space="preserve"> )</w:t>
      </w:r>
      <w:proofErr w:type="gramEnd"/>
      <w:r w:rsidR="00D512A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0473B1">
        <w:tc>
          <w:tcPr>
            <w:tcW w:w="4077" w:type="dxa"/>
          </w:tcPr>
          <w:p w:rsidR="0096389B" w:rsidRDefault="000473B1" w:rsidP="000473B1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0473B1">
        <w:tc>
          <w:tcPr>
            <w:tcW w:w="4077" w:type="dxa"/>
          </w:tcPr>
          <w:p w:rsidR="0096389B" w:rsidRDefault="00BA0840" w:rsidP="00C26973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974380">
        <w:tc>
          <w:tcPr>
            <w:tcW w:w="4077" w:type="dxa"/>
          </w:tcPr>
          <w:p w:rsidR="006F648D" w:rsidRDefault="00335B31" w:rsidP="00335B31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974380">
        <w:tc>
          <w:tcPr>
            <w:tcW w:w="4077" w:type="dxa"/>
          </w:tcPr>
          <w:p w:rsidR="006E3589" w:rsidRDefault="006E3589" w:rsidP="006E3589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0473B1">
        <w:tc>
          <w:tcPr>
            <w:tcW w:w="4077" w:type="dxa"/>
          </w:tcPr>
          <w:p w:rsidR="006E3589" w:rsidRDefault="00306A26" w:rsidP="00306A26">
            <w:pPr>
              <w:pStyle w:val="a3"/>
            </w:pPr>
            <w:r>
              <w:t xml:space="preserve">Неполное соответствие </w:t>
            </w:r>
            <w:r>
              <w:lastRenderedPageBreak/>
              <w:t>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lastRenderedPageBreak/>
              <w:t xml:space="preserve">Не все функциональные возможности были </w:t>
            </w:r>
            <w:r>
              <w:lastRenderedPageBreak/>
              <w:t>реализованы</w:t>
            </w:r>
            <w:r w:rsidR="00974380">
              <w:t>.</w:t>
            </w:r>
          </w:p>
        </w:tc>
      </w:tr>
    </w:tbl>
    <w:p w:rsidR="0096389B" w:rsidRDefault="0096389B" w:rsidP="00BE3D72">
      <w:r>
        <w:lastRenderedPageBreak/>
        <w:t>Список недостатков со стороны аппаратно-программной реализации приведён в (Таблице</w:t>
      </w:r>
      <w:proofErr w:type="gramStart"/>
      <w:r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C26973">
        <w:tc>
          <w:tcPr>
            <w:tcW w:w="4077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C26973">
        <w:tc>
          <w:tcPr>
            <w:tcW w:w="4077" w:type="dxa"/>
          </w:tcPr>
          <w:p w:rsidR="006F648D" w:rsidRPr="00F945C1" w:rsidRDefault="008C6F09" w:rsidP="008C6F09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</w:tcPr>
          <w:p w:rsidR="006F648D" w:rsidRDefault="00E25483" w:rsidP="00E25483">
            <w:pPr>
              <w:pStyle w:val="a3"/>
            </w:pPr>
            <w:r>
              <w:t>-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7E2060">
        <w:t xml:space="preserve"> следующих структурных подразделений</w:t>
      </w:r>
      <w:r w:rsidR="00DD4573">
        <w:t>:</w:t>
      </w:r>
    </w:p>
    <w:p w:rsidR="00DD4573" w:rsidRDefault="007E2060" w:rsidP="007E2060">
      <w:pPr>
        <w:pStyle w:val="a9"/>
        <w:numPr>
          <w:ilvl w:val="0"/>
          <w:numId w:val="28"/>
        </w:numPr>
      </w:pPr>
      <w:r>
        <w:t>Приёмная комиссия,</w:t>
      </w:r>
    </w:p>
    <w:p w:rsidR="007E2060" w:rsidRDefault="007E2060" w:rsidP="007E2060">
      <w:pPr>
        <w:pStyle w:val="a9"/>
        <w:numPr>
          <w:ilvl w:val="0"/>
          <w:numId w:val="28"/>
        </w:numPr>
      </w:pPr>
      <w:r>
        <w:t>Учебное отделение,</w:t>
      </w:r>
    </w:p>
    <w:p w:rsidR="007E2060" w:rsidRDefault="007E2060" w:rsidP="007E2060">
      <w:pPr>
        <w:pStyle w:val="a9"/>
        <w:numPr>
          <w:ilvl w:val="0"/>
          <w:numId w:val="28"/>
        </w:numPr>
      </w:pPr>
      <w:r>
        <w:t>Учебная часть.</w:t>
      </w:r>
    </w:p>
    <w:p w:rsidR="001F6481" w:rsidRDefault="001F6481" w:rsidP="0093220E">
      <w:pPr>
        <w:pStyle w:val="2"/>
        <w:rPr>
          <w:shd w:val="clear" w:color="auto" w:fill="FFFFFF"/>
        </w:rPr>
      </w:pPr>
    </w:p>
    <w:p w:rsidR="0093220E" w:rsidRDefault="00533002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1.3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8E1BE3" w:rsidP="00755201">
      <w:pPr>
        <w:pStyle w:val="a9"/>
        <w:numPr>
          <w:ilvl w:val="0"/>
          <w:numId w:val="7"/>
        </w:numPr>
      </w:pPr>
      <w:r>
        <w:t xml:space="preserve">Программные продукты </w:t>
      </w:r>
      <w:r w:rsidR="00755201">
        <w:t>1С</w:t>
      </w:r>
      <w:r w:rsidR="0019522F">
        <w:t>,</w:t>
      </w:r>
    </w:p>
    <w:p w:rsidR="00755201" w:rsidRDefault="00D336C7" w:rsidP="00755201">
      <w:pPr>
        <w:pStyle w:val="a9"/>
        <w:numPr>
          <w:ilvl w:val="0"/>
          <w:numId w:val="7"/>
        </w:numPr>
      </w:pPr>
      <w:r>
        <w:t>Московский реестр качества образования</w:t>
      </w:r>
      <w:r w:rsidR="0031355C">
        <w:t xml:space="preserve"> (МРКО)</w:t>
      </w:r>
      <w:r w:rsidR="0019522F">
        <w:t>,</w:t>
      </w:r>
    </w:p>
    <w:p w:rsidR="00DB7E95" w:rsidRDefault="00FF0522" w:rsidP="00F75AA9">
      <w:pPr>
        <w:pStyle w:val="a9"/>
        <w:numPr>
          <w:ilvl w:val="0"/>
          <w:numId w:val="7"/>
        </w:numPr>
      </w:pPr>
      <w:r>
        <w:t>(И ещё парочку, если есть)</w:t>
      </w:r>
      <w:r w:rsidR="0019522F">
        <w:t>.</w:t>
      </w:r>
    </w:p>
    <w:p w:rsidR="008D009D" w:rsidRDefault="008D009D" w:rsidP="008D009D">
      <w:r>
        <w:t xml:space="preserve">При этом стоит упомянуть,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Регистрация/аутентификация пользователей (участников) образовательного процесса,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Публикация новостей,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 для контроля знаний учащихся,</w:t>
      </w:r>
    </w:p>
    <w:p w:rsid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Размещение учебных материалов преподавателям,</w:t>
      </w:r>
    </w:p>
    <w:p w:rsidR="00FD7C5F" w:rsidRPr="00725F85" w:rsidRDefault="00725F85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Оповещение студентов и родителей по электронной почте.</w:t>
      </w:r>
    </w:p>
    <w:p w:rsidR="00493A80" w:rsidRDefault="00C74DF0" w:rsidP="00493A80">
      <w:pPr>
        <w:pStyle w:val="2"/>
      </w:pPr>
      <w:r>
        <w:t xml:space="preserve">1.3.1 </w:t>
      </w:r>
      <w:r w:rsidR="002A0256">
        <w:t xml:space="preserve">Программные продукты </w:t>
      </w:r>
      <w:r w:rsidR="00493A80">
        <w:t>1С</w:t>
      </w:r>
    </w:p>
    <w:p w:rsidR="00C15327" w:rsidRDefault="00C15327" w:rsidP="00493A80">
      <w:r>
        <w:t>Проанализировав каталог программных продуктов 1С для образовательной сферы, то можно выделить 4 основных программных продукта:</w:t>
      </w:r>
    </w:p>
    <w:p w:rsidR="006433B6" w:rsidRDefault="006433B6" w:rsidP="002B3F3F">
      <w:pPr>
        <w:pStyle w:val="a9"/>
        <w:numPr>
          <w:ilvl w:val="0"/>
          <w:numId w:val="31"/>
        </w:numPr>
      </w:pPr>
      <w:r>
        <w:t>1С: Колледж,</w:t>
      </w:r>
    </w:p>
    <w:p w:rsidR="006433B6" w:rsidRDefault="006433B6" w:rsidP="0072439E">
      <w:pPr>
        <w:pStyle w:val="a9"/>
        <w:numPr>
          <w:ilvl w:val="0"/>
          <w:numId w:val="31"/>
        </w:numPr>
      </w:pPr>
      <w:r>
        <w:t>1С: Автоматизированное составление расписания. Колледж,</w:t>
      </w:r>
    </w:p>
    <w:p w:rsidR="006433B6" w:rsidRDefault="006433B6" w:rsidP="0072439E">
      <w:pPr>
        <w:pStyle w:val="a9"/>
        <w:numPr>
          <w:ilvl w:val="0"/>
          <w:numId w:val="31"/>
        </w:numPr>
      </w:pPr>
      <w:r>
        <w:t>1С: Электронное обучение. Веб-кабинет преподавателя и студента.</w:t>
      </w:r>
    </w:p>
    <w:p w:rsidR="001F4724" w:rsidRDefault="001F4724" w:rsidP="00C86237">
      <w:pPr>
        <w:pStyle w:val="2"/>
      </w:pPr>
      <w:r>
        <w:t>1.3.1.1 1С: Колледж</w:t>
      </w:r>
    </w:p>
    <w:p w:rsidR="001F7569" w:rsidRDefault="001F7569" w:rsidP="001F7569">
      <w:r>
        <w:t>1С: Колледж является комплексным решением для различных задач, связанных с управленческой деятельностью основных подразделений колледжа и может быть интегрировано с другими программными решениями 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1F7569">
      <w:pPr>
        <w:pStyle w:val="a9"/>
        <w:numPr>
          <w:ilvl w:val="0"/>
          <w:numId w:val="29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1F7569">
      <w:pPr>
        <w:pStyle w:val="a9"/>
        <w:numPr>
          <w:ilvl w:val="0"/>
          <w:numId w:val="29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15318C" w:rsidRDefault="0015318C" w:rsidP="001F7569">
      <w:r>
        <w:t>Существуют две версии 1С: Колледж, которые различаются между собой стоимостью и набором возможностей, которые в себя включаются.</w:t>
      </w:r>
    </w:p>
    <w:p w:rsidR="001F7569" w:rsidRDefault="0015318C" w:rsidP="001F7569">
      <w:r>
        <w:t>Версии</w:t>
      </w:r>
      <w:r w:rsidR="00CD56A9">
        <w:t xml:space="preserve"> программного продукта от 1С</w:t>
      </w:r>
      <w:r>
        <w:t>:</w:t>
      </w:r>
    </w:p>
    <w:p w:rsidR="001F7569" w:rsidRDefault="001F7569" w:rsidP="001F7569">
      <w:pPr>
        <w:pStyle w:val="a9"/>
        <w:numPr>
          <w:ilvl w:val="0"/>
          <w:numId w:val="30"/>
        </w:numPr>
      </w:pPr>
      <w:r>
        <w:t>1С: Колледж,</w:t>
      </w:r>
    </w:p>
    <w:p w:rsidR="001F7569" w:rsidRDefault="001F7569" w:rsidP="001F7569">
      <w:pPr>
        <w:pStyle w:val="a9"/>
        <w:numPr>
          <w:ilvl w:val="0"/>
          <w:numId w:val="30"/>
        </w:numPr>
      </w:pPr>
      <w:r>
        <w:t>1С: Колледж ПРОФ.</w:t>
      </w:r>
    </w:p>
    <w:p w:rsidR="001F7569" w:rsidRDefault="00B53172" w:rsidP="001F7569">
      <w:r>
        <w:lastRenderedPageBreak/>
        <w:t>Основные подразделения, работу которых позволяет автоматизировать 1С: Колледж</w:t>
      </w:r>
      <w:r w:rsidR="005C6D05">
        <w:t xml:space="preserve"> приведены в (Таблица</w:t>
      </w:r>
      <w:proofErr w:type="gramStart"/>
      <w:r w:rsidR="005C6D05">
        <w:t xml:space="preserve"> 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>планирование приёма в учебное заведение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 xml:space="preserve">приём документов, 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>зачисление абитуриентов</w:t>
            </w:r>
          </w:p>
          <w:p w:rsidR="00F105F1" w:rsidRDefault="00F105F1" w:rsidP="00591594">
            <w:pPr>
              <w:pStyle w:val="a3"/>
              <w:numPr>
                <w:ilvl w:val="0"/>
                <w:numId w:val="33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учёт движения контингента,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посещаемость,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успеваемость,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выпуск,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планирование учебного процесса,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управление нагрузкой,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расписание,</w:t>
            </w:r>
          </w:p>
          <w:p w:rsidR="00F105F1" w:rsidRDefault="00F105F1" w:rsidP="00D1328D">
            <w:pPr>
              <w:pStyle w:val="a3"/>
              <w:numPr>
                <w:ilvl w:val="0"/>
                <w:numId w:val="35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проведением различных мероприятий,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трудоустройством выпускников,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досугом студентов,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учёт и анализ работы кураторов,</w:t>
            </w:r>
          </w:p>
          <w:p w:rsidR="00F105F1" w:rsidRDefault="00F105F1" w:rsidP="00EE4469">
            <w:pPr>
              <w:pStyle w:val="a3"/>
              <w:numPr>
                <w:ilvl w:val="0"/>
                <w:numId w:val="37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E03361">
            <w:pPr>
              <w:pStyle w:val="a3"/>
              <w:numPr>
                <w:ilvl w:val="0"/>
                <w:numId w:val="38"/>
              </w:numPr>
            </w:pPr>
            <w:r>
              <w:t>организация производственных практик,</w:t>
            </w:r>
          </w:p>
          <w:p w:rsidR="00F105F1" w:rsidRDefault="00F105F1" w:rsidP="00E03361">
            <w:pPr>
              <w:pStyle w:val="a3"/>
              <w:numPr>
                <w:ilvl w:val="0"/>
                <w:numId w:val="38"/>
              </w:numPr>
            </w:pPr>
            <w:r>
              <w:t>учёт аудиторного фонда.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F105F1" w:rsidRDefault="00414FDA" w:rsidP="00463DAA">
            <w:pPr>
              <w:pStyle w:val="a3"/>
            </w:pPr>
            <w:r>
              <w:t>Включает в себя:</w:t>
            </w:r>
          </w:p>
          <w:p w:rsidR="00414FDA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и оценка работы сотрудников,</w:t>
            </w:r>
          </w:p>
          <w:p w:rsidR="00BA1C7E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и хранение методических материалов,</w:t>
            </w:r>
          </w:p>
          <w:p w:rsidR="00BA1C7E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работы цикловых методических комиссий,</w:t>
            </w:r>
          </w:p>
          <w:p w:rsidR="002F280C" w:rsidRDefault="00AE5BB6" w:rsidP="00AE5BB6">
            <w:pPr>
              <w:pStyle w:val="a3"/>
              <w:numPr>
                <w:ilvl w:val="0"/>
                <w:numId w:val="39"/>
              </w:numPr>
            </w:pPr>
            <w:r>
              <w:t>ведение списка ЦМК.</w:t>
            </w:r>
          </w:p>
        </w:tc>
      </w:tr>
      <w:tr w:rsidR="00E467F3" w:rsidTr="00E467F3">
        <w:tc>
          <w:tcPr>
            <w:tcW w:w="675" w:type="dxa"/>
            <w:shd w:val="clear" w:color="auto" w:fill="D9D9D9" w:themeFill="background1" w:themeFillShade="D9"/>
          </w:tcPr>
          <w:p w:rsidR="00E467F3" w:rsidRPr="00463DAA" w:rsidRDefault="00E467F3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E467F3" w:rsidRPr="00463DAA" w:rsidRDefault="00E467F3" w:rsidP="00E13CF4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E467F3" w:rsidRPr="00463DAA" w:rsidRDefault="00E467F3" w:rsidP="00E13CF4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2C029A">
            <w:pPr>
              <w:pStyle w:val="a3"/>
              <w:numPr>
                <w:ilvl w:val="0"/>
                <w:numId w:val="40"/>
              </w:numPr>
            </w:pPr>
            <w:r>
              <w:t>кадровый учёт,</w:t>
            </w:r>
          </w:p>
          <w:p w:rsidR="002C029A" w:rsidRDefault="002C029A" w:rsidP="002C029A">
            <w:pPr>
              <w:pStyle w:val="a3"/>
              <w:numPr>
                <w:ilvl w:val="0"/>
                <w:numId w:val="40"/>
              </w:numPr>
            </w:pPr>
            <w:r>
              <w:t>учёт повышения квалификации,</w:t>
            </w:r>
          </w:p>
          <w:p w:rsidR="002C029A" w:rsidRDefault="0082016D" w:rsidP="002C029A">
            <w:pPr>
              <w:pStyle w:val="a3"/>
              <w:numPr>
                <w:ilvl w:val="0"/>
                <w:numId w:val="40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социальный учёт,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поддержка работы стипендиальной комиссии,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 стипендий,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расчёты по социальным выплатам,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работа с нормативной базой,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управления внутренними аудитами,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работа с жалобами,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регистрация жалоб,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процесс разбора жалоб,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3557E1">
            <w:pPr>
              <w:pStyle w:val="a3"/>
              <w:numPr>
                <w:ilvl w:val="0"/>
                <w:numId w:val="42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31EF2">
            <w:pPr>
              <w:pStyle w:val="a3"/>
              <w:numPr>
                <w:ilvl w:val="0"/>
                <w:numId w:val="43"/>
              </w:numPr>
            </w:pPr>
            <w:r>
              <w:t>ведение базы подписчиков на информационные рассылки</w:t>
            </w:r>
            <w:r w:rsidR="00892484">
              <w:t>,</w:t>
            </w:r>
          </w:p>
          <w:p w:rsidR="00B31EF2" w:rsidRDefault="00892484" w:rsidP="00B31EF2">
            <w:pPr>
              <w:pStyle w:val="a3"/>
              <w:numPr>
                <w:ilvl w:val="0"/>
                <w:numId w:val="43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proofErr w:type="spellStart"/>
            <w:r>
              <w:rPr>
                <w:lang w:val="en-US"/>
              </w:rPr>
              <w:t>sms</w:t>
            </w:r>
            <w:proofErr w:type="spellEnd"/>
            <w:r>
              <w:t>,</w:t>
            </w:r>
          </w:p>
          <w:p w:rsidR="00892484" w:rsidRDefault="00892484" w:rsidP="00892484">
            <w:pPr>
              <w:pStyle w:val="a3"/>
              <w:numPr>
                <w:ilvl w:val="0"/>
                <w:numId w:val="43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892484">
            <w:pPr>
              <w:pStyle w:val="a3"/>
              <w:numPr>
                <w:ilvl w:val="0"/>
                <w:numId w:val="43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DC6B02" w:rsidP="001F7569">
      <w:r>
        <w:t xml:space="preserve">Так же можно провести сравнение, чтобы лучше понимать, различия между версиями программных решений от 1С. </w:t>
      </w:r>
      <w:r w:rsidR="00DE3E68">
        <w:t>Сравнение</w:t>
      </w:r>
      <w:r>
        <w:t xml:space="preserve"> версий</w:t>
      </w:r>
      <w:r w:rsidR="00DE3E68">
        <w:t xml:space="preserve"> приведено в (Таблица</w:t>
      </w:r>
      <w:proofErr w:type="gramStart"/>
      <w:r w:rsidR="00DE3E68">
        <w:t xml:space="preserve"> )</w:t>
      </w:r>
      <w:proofErr w:type="gramEnd"/>
      <w:r w:rsidR="003C37A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proofErr w:type="gramStart"/>
            <w:r w:rsidRPr="006571E9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D11B0">
        <w:trPr>
          <w:trHeight w:val="654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lastRenderedPageBreak/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proofErr w:type="gramStart"/>
            <w:r w:rsidRPr="00CD11B0">
              <w:rPr>
                <w:b/>
              </w:rPr>
              <w:t>ПРОФ</w:t>
            </w:r>
            <w:proofErr w:type="gramEnd"/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Интеграция: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ФИС ГИА,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АИС «Контингент»,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 xml:space="preserve">Отправка смс с помощью </w:t>
            </w:r>
            <w:proofErr w:type="spellStart"/>
            <w:r>
              <w:t>gsm</w:t>
            </w:r>
            <w:proofErr w:type="spellEnd"/>
            <w:r>
              <w:t>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DE3E68" w:rsidRDefault="00DE3E68" w:rsidP="001F7569"/>
    <w:p w:rsidR="001F7569" w:rsidRPr="00AD3FCB" w:rsidRDefault="00AD3FCB" w:rsidP="001F7569">
      <w:r>
        <w:t>Воспользовавшись средством автоподбора продуктов 1С, то указав следующие данные, указанные в (Таблица</w:t>
      </w:r>
      <w:proofErr w:type="gramStart"/>
      <w:r>
        <w:t xml:space="preserve"> </w:t>
      </w:r>
      <w:r w:rsidR="00713539">
        <w:t>)</w:t>
      </w:r>
      <w:proofErr w:type="gramEnd"/>
      <w:r w:rsidR="006F244D">
        <w:t xml:space="preserve"> и </w:t>
      </w:r>
      <w:r w:rsidR="00CB2508">
        <w:t>подразумевая, что колледжу необходим полный набор функциональн</w:t>
      </w:r>
      <w:r w:rsidR="00A54A5B">
        <w:t>ых возможностей, предоставляемый</w:t>
      </w:r>
      <w:r w:rsidR="00CB2508">
        <w:t xml:space="preserve"> программным продуктом 1С: Колледж</w:t>
      </w:r>
      <w:r w:rsidR="0071353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F672E3" w:rsidRDefault="00F672E3" w:rsidP="00F672E3">
      <w:r>
        <w:t>В результате, средство автоподбора выдаёт результат, приведённый в (Таблица</w:t>
      </w:r>
      <w:proofErr w:type="gramStart"/>
      <w:r>
        <w:t xml:space="preserve"> )</w:t>
      </w:r>
      <w:proofErr w:type="gramEnd"/>
      <w: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lastRenderedPageBreak/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>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B20784" w:rsidRDefault="00B20784" w:rsidP="00493A80"/>
    <w:p w:rsidR="00B25542" w:rsidRDefault="00B25542" w:rsidP="00493A80"/>
    <w:p w:rsidR="001F4724" w:rsidRDefault="001F4724" w:rsidP="00542BE9">
      <w:pPr>
        <w:pStyle w:val="2"/>
      </w:pPr>
      <w:r>
        <w:t>1.3.1.2 1С: Автоматизированное составление расписания. Колледж</w:t>
      </w:r>
    </w:p>
    <w:p w:rsidR="001F4724" w:rsidRDefault="001F4724" w:rsidP="00493A80"/>
    <w:p w:rsidR="00542BE9" w:rsidRPr="00AD3FCB" w:rsidRDefault="00542BE9" w:rsidP="00542BE9">
      <w:r>
        <w:t>Воспользовавшись средством автоподбора продуктов 1С, то указав следующие данные, указанные в (Таблица</w:t>
      </w:r>
      <w:proofErr w:type="gramStart"/>
      <w:r>
        <w:t xml:space="preserve"> )</w:t>
      </w:r>
      <w:proofErr w:type="gramEnd"/>
      <w:r w:rsidR="0073473D">
        <w:t xml:space="preserve"> и </w:t>
      </w:r>
      <w:r>
        <w:t>подразумевая, что колледжу необходим полный набор функциональных возможностей, предоставляемый программным продуктом 1С: Автоматизированное составление расписания. Колледж.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42BE9" w:rsidTr="00E13CF4">
        <w:tc>
          <w:tcPr>
            <w:tcW w:w="4785" w:type="dxa"/>
            <w:shd w:val="clear" w:color="auto" w:fill="D9D9D9" w:themeFill="background1" w:themeFillShade="D9"/>
          </w:tcPr>
          <w:p w:rsidR="00542BE9" w:rsidRPr="006C4CCF" w:rsidRDefault="00542BE9" w:rsidP="00E13CF4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542BE9" w:rsidRPr="006C4CCF" w:rsidRDefault="00542BE9" w:rsidP="00E13CF4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542BE9" w:rsidTr="00E13CF4">
        <w:tc>
          <w:tcPr>
            <w:tcW w:w="4785" w:type="dxa"/>
          </w:tcPr>
          <w:p w:rsidR="00542BE9" w:rsidRDefault="00542BE9" w:rsidP="00E13CF4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542BE9" w:rsidRDefault="00542BE9" w:rsidP="00E13CF4">
            <w:pPr>
              <w:pStyle w:val="a3"/>
            </w:pPr>
            <w:r>
              <w:t>Образование, культура</w:t>
            </w:r>
          </w:p>
        </w:tc>
      </w:tr>
      <w:tr w:rsidR="00542BE9" w:rsidTr="00E13CF4">
        <w:tc>
          <w:tcPr>
            <w:tcW w:w="4785" w:type="dxa"/>
          </w:tcPr>
          <w:p w:rsidR="00542BE9" w:rsidRDefault="00542BE9" w:rsidP="00E13CF4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542BE9" w:rsidRDefault="00542BE9" w:rsidP="00E13CF4">
            <w:pPr>
              <w:pStyle w:val="a3"/>
            </w:pPr>
            <w:r>
              <w:t>Колледжи (СПО)</w:t>
            </w:r>
          </w:p>
        </w:tc>
      </w:tr>
      <w:tr w:rsidR="00542BE9" w:rsidTr="00E13CF4">
        <w:tc>
          <w:tcPr>
            <w:tcW w:w="4785" w:type="dxa"/>
          </w:tcPr>
          <w:p w:rsidR="00542BE9" w:rsidRDefault="00542BE9" w:rsidP="00E13CF4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542BE9" w:rsidRDefault="00542BE9" w:rsidP="00E13CF4">
            <w:pPr>
              <w:pStyle w:val="a3"/>
            </w:pPr>
            <w:r>
              <w:t>Все задачи</w:t>
            </w:r>
          </w:p>
        </w:tc>
      </w:tr>
      <w:tr w:rsidR="00542BE9" w:rsidTr="00E13CF4">
        <w:tc>
          <w:tcPr>
            <w:tcW w:w="4785" w:type="dxa"/>
          </w:tcPr>
          <w:p w:rsidR="00542BE9" w:rsidRDefault="00542BE9" w:rsidP="00E13CF4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542BE9" w:rsidRDefault="00542BE9" w:rsidP="00E13CF4">
            <w:pPr>
              <w:pStyle w:val="a3"/>
            </w:pPr>
            <w:r>
              <w:t>Россия</w:t>
            </w:r>
          </w:p>
        </w:tc>
      </w:tr>
      <w:tr w:rsidR="00542BE9" w:rsidTr="00E13CF4">
        <w:tc>
          <w:tcPr>
            <w:tcW w:w="4785" w:type="dxa"/>
          </w:tcPr>
          <w:p w:rsidR="00542BE9" w:rsidRDefault="00542BE9" w:rsidP="00E13CF4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542BE9" w:rsidRDefault="00542BE9" w:rsidP="00E13CF4">
            <w:pPr>
              <w:pStyle w:val="a3"/>
            </w:pPr>
            <w:r>
              <w:t>Государственное</w:t>
            </w:r>
          </w:p>
        </w:tc>
      </w:tr>
      <w:tr w:rsidR="00542BE9" w:rsidTr="00E13CF4">
        <w:tc>
          <w:tcPr>
            <w:tcW w:w="4785" w:type="dxa"/>
          </w:tcPr>
          <w:p w:rsidR="00542BE9" w:rsidRDefault="00542BE9" w:rsidP="00E13CF4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542BE9" w:rsidRDefault="00542BE9" w:rsidP="00E13CF4">
            <w:pPr>
              <w:pStyle w:val="a3"/>
            </w:pPr>
            <w:r>
              <w:t>10</w:t>
            </w:r>
          </w:p>
        </w:tc>
      </w:tr>
    </w:tbl>
    <w:p w:rsidR="00542BE9" w:rsidRDefault="00542BE9" w:rsidP="00542BE9"/>
    <w:p w:rsidR="00542BE9" w:rsidRDefault="00542BE9" w:rsidP="0046516E">
      <w:r>
        <w:t>В результате, средство автоподбора выдаёт</w:t>
      </w:r>
      <w:r w:rsidR="00793944">
        <w:t xml:space="preserve"> результат, приведённый в (Таблица</w:t>
      </w:r>
      <w:proofErr w:type="gramStart"/>
      <w:r w:rsidR="00793944">
        <w:t xml:space="preserve"> )</w:t>
      </w:r>
      <w:proofErr w:type="gramEnd"/>
      <w:r w:rsidR="00793944">
        <w:t>.</w:t>
      </w:r>
      <w:r w:rsidR="0046516E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22 000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 xml:space="preserve">Клиентская лицензия на 10 </w:t>
            </w:r>
            <w:proofErr w:type="spellStart"/>
            <w:r>
              <w:t>р.м</w:t>
            </w:r>
            <w:proofErr w:type="spellEnd"/>
            <w:r>
              <w:t>. 1С</w:t>
            </w:r>
            <w:proofErr w:type="gramStart"/>
            <w:r>
              <w:t>:П</w:t>
            </w:r>
            <w:proofErr w:type="gramEnd"/>
            <w:r>
              <w:t>редпр.8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41 400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</w:t>
            </w:r>
            <w:proofErr w:type="gramStart"/>
            <w:r>
              <w:t>:П</w:t>
            </w:r>
            <w:proofErr w:type="gramEnd"/>
            <w:r>
              <w:t>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50 400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149 800</w:t>
            </w:r>
          </w:p>
        </w:tc>
      </w:tr>
    </w:tbl>
    <w:p w:rsidR="00542BE9" w:rsidRDefault="00542BE9" w:rsidP="00542BE9"/>
    <w:p w:rsidR="00542BE9" w:rsidRDefault="00542BE9" w:rsidP="00542BE9"/>
    <w:p w:rsidR="00542BE9" w:rsidRDefault="00542BE9" w:rsidP="00493A80"/>
    <w:p w:rsidR="00542BE9" w:rsidRDefault="00542BE9" w:rsidP="00493A80"/>
    <w:p w:rsidR="00542BE9" w:rsidRDefault="00542BE9" w:rsidP="00493A80"/>
    <w:p w:rsidR="00542BE9" w:rsidRDefault="00542BE9" w:rsidP="00493A80"/>
    <w:p w:rsidR="001F4724" w:rsidRDefault="001F4724" w:rsidP="00493A80"/>
    <w:p w:rsidR="001F4724" w:rsidRDefault="001F4724" w:rsidP="00542BE9">
      <w:pPr>
        <w:pStyle w:val="2"/>
      </w:pPr>
      <w:r>
        <w:t xml:space="preserve">1.3.1.3 </w:t>
      </w:r>
      <w:r w:rsidR="00B20784">
        <w:t>1С: Электронное обучение. Веб-кабинет преподавателя и студента</w:t>
      </w:r>
    </w:p>
    <w:p w:rsidR="00127D72" w:rsidRDefault="00127D72" w:rsidP="00493A80"/>
    <w:p w:rsidR="00127D72" w:rsidRDefault="00127D72" w:rsidP="00493A80"/>
    <w:p w:rsidR="00C15327" w:rsidRDefault="00C15327" w:rsidP="00493A80"/>
    <w:p w:rsidR="00493A80" w:rsidRDefault="00493A80" w:rsidP="001F6481"/>
    <w:p w:rsidR="0031355C" w:rsidRDefault="00C74DF0" w:rsidP="0031355C">
      <w:pPr>
        <w:pStyle w:val="2"/>
      </w:pPr>
      <w:r>
        <w:t xml:space="preserve">1.3.2 </w:t>
      </w:r>
      <w:r w:rsidR="0031355C">
        <w:t>МРКО</w:t>
      </w:r>
    </w:p>
    <w:p w:rsidR="0031355C" w:rsidRDefault="0031355C" w:rsidP="0031355C">
      <w:r>
        <w:t>Дать общее описание</w:t>
      </w:r>
    </w:p>
    <w:p w:rsidR="0031355C" w:rsidRDefault="0031355C" w:rsidP="0031355C">
      <w:r>
        <w:t>Основных возможностей</w:t>
      </w:r>
    </w:p>
    <w:p w:rsidR="0031355C" w:rsidRDefault="0031355C" w:rsidP="0031355C">
      <w:r>
        <w:t>Форм</w:t>
      </w:r>
      <w:r w:rsidR="00493A80">
        <w:t>а</w:t>
      </w:r>
      <w:r>
        <w:t xml:space="preserve"> внедрения</w:t>
      </w:r>
    </w:p>
    <w:p w:rsidR="00493A80" w:rsidRDefault="00493A80" w:rsidP="0031355C"/>
    <w:p w:rsidR="00372FF4" w:rsidRDefault="00372FF4" w:rsidP="001F6481"/>
    <w:p w:rsidR="00853050" w:rsidRDefault="00853050" w:rsidP="001F6481"/>
    <w:p w:rsidR="00853050" w:rsidRPr="001753E6" w:rsidRDefault="00853050" w:rsidP="001F6481">
      <w:r>
        <w:t xml:space="preserve">Взять методичку </w:t>
      </w:r>
      <w:r w:rsidR="001753E6">
        <w:rPr>
          <w:lang w:val="en-US"/>
        </w:rPr>
        <w:t>by</w:t>
      </w:r>
      <w:r w:rsidR="001753E6" w:rsidRPr="00E063E2">
        <w:t xml:space="preserve"> </w:t>
      </w:r>
      <w:r w:rsidR="001753E6">
        <w:t>ГАИ</w:t>
      </w:r>
    </w:p>
    <w:p w:rsidR="001F6481" w:rsidRDefault="001F6481" w:rsidP="001F6481"/>
    <w:p w:rsidR="00E063E2" w:rsidRDefault="00E063E2" w:rsidP="001F6481"/>
    <w:p w:rsidR="00E063E2" w:rsidRDefault="00E063E2" w:rsidP="001F6481"/>
    <w:p w:rsidR="00E063E2" w:rsidRDefault="00E063E2" w:rsidP="001F6481"/>
    <w:p w:rsidR="00E063E2" w:rsidRPr="001F6481" w:rsidRDefault="00E063E2" w:rsidP="00E063E2">
      <w:pPr>
        <w:pStyle w:val="2"/>
      </w:pPr>
    </w:p>
    <w:sectPr w:rsidR="00E063E2" w:rsidRPr="001F6481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D360F9C"/>
    <w:multiLevelType w:val="hybridMultilevel"/>
    <w:tmpl w:val="F2345F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2422168"/>
    <w:multiLevelType w:val="hybridMultilevel"/>
    <w:tmpl w:val="7AD0E76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502FC9"/>
    <w:multiLevelType w:val="hybridMultilevel"/>
    <w:tmpl w:val="DACA119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DC10D0F"/>
    <w:multiLevelType w:val="hybridMultilevel"/>
    <w:tmpl w:val="6BC61D36"/>
    <w:lvl w:ilvl="0" w:tplc="AFBC30E0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2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980311A"/>
    <w:multiLevelType w:val="hybridMultilevel"/>
    <w:tmpl w:val="DBACE5E8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6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A8678B"/>
    <w:multiLevelType w:val="hybridMultilevel"/>
    <w:tmpl w:val="054441E6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8617D96"/>
    <w:multiLevelType w:val="hybridMultilevel"/>
    <w:tmpl w:val="9D289CD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1AB5BB9"/>
    <w:multiLevelType w:val="hybridMultilevel"/>
    <w:tmpl w:val="448AB09A"/>
    <w:lvl w:ilvl="0" w:tplc="AFBC30E0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7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BF39ED"/>
    <w:multiLevelType w:val="hybridMultilevel"/>
    <w:tmpl w:val="EE6C4364"/>
    <w:lvl w:ilvl="0" w:tplc="64488ED0">
      <w:start w:val="1"/>
      <w:numFmt w:val="decimal"/>
      <w:lvlText w:val="%1"/>
      <w:lvlJc w:val="left"/>
      <w:pPr>
        <w:ind w:left="16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6" w:hanging="360"/>
      </w:pPr>
    </w:lvl>
    <w:lvl w:ilvl="2" w:tplc="0419001B" w:tentative="1">
      <w:start w:val="1"/>
      <w:numFmt w:val="lowerRoman"/>
      <w:lvlText w:val="%3."/>
      <w:lvlJc w:val="right"/>
      <w:pPr>
        <w:ind w:left="3086" w:hanging="180"/>
      </w:pPr>
    </w:lvl>
    <w:lvl w:ilvl="3" w:tplc="0419000F" w:tentative="1">
      <w:start w:val="1"/>
      <w:numFmt w:val="decimal"/>
      <w:lvlText w:val="%4."/>
      <w:lvlJc w:val="left"/>
      <w:pPr>
        <w:ind w:left="3806" w:hanging="360"/>
      </w:pPr>
    </w:lvl>
    <w:lvl w:ilvl="4" w:tplc="04190019" w:tentative="1">
      <w:start w:val="1"/>
      <w:numFmt w:val="lowerLetter"/>
      <w:lvlText w:val="%5."/>
      <w:lvlJc w:val="left"/>
      <w:pPr>
        <w:ind w:left="4526" w:hanging="360"/>
      </w:pPr>
    </w:lvl>
    <w:lvl w:ilvl="5" w:tplc="0419001B" w:tentative="1">
      <w:start w:val="1"/>
      <w:numFmt w:val="lowerRoman"/>
      <w:lvlText w:val="%6."/>
      <w:lvlJc w:val="right"/>
      <w:pPr>
        <w:ind w:left="5246" w:hanging="180"/>
      </w:pPr>
    </w:lvl>
    <w:lvl w:ilvl="6" w:tplc="0419000F" w:tentative="1">
      <w:start w:val="1"/>
      <w:numFmt w:val="decimal"/>
      <w:lvlText w:val="%7."/>
      <w:lvlJc w:val="left"/>
      <w:pPr>
        <w:ind w:left="5966" w:hanging="360"/>
      </w:pPr>
    </w:lvl>
    <w:lvl w:ilvl="7" w:tplc="04190019" w:tentative="1">
      <w:start w:val="1"/>
      <w:numFmt w:val="lowerLetter"/>
      <w:lvlText w:val="%8."/>
      <w:lvlJc w:val="left"/>
      <w:pPr>
        <w:ind w:left="6686" w:hanging="360"/>
      </w:pPr>
    </w:lvl>
    <w:lvl w:ilvl="8" w:tplc="041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9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2860238"/>
    <w:multiLevelType w:val="hybridMultilevel"/>
    <w:tmpl w:val="88B4C78E"/>
    <w:lvl w:ilvl="0" w:tplc="DC789BE8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33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67EA40C9"/>
    <w:multiLevelType w:val="hybridMultilevel"/>
    <w:tmpl w:val="60005C7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>
    <w:nsid w:val="6E184CAE"/>
    <w:multiLevelType w:val="hybridMultilevel"/>
    <w:tmpl w:val="F6F26BFE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CB2A8B"/>
    <w:multiLevelType w:val="hybridMultilevel"/>
    <w:tmpl w:val="9A6452D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7FA028A"/>
    <w:multiLevelType w:val="hybridMultilevel"/>
    <w:tmpl w:val="1C6EEAE2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3"/>
  </w:num>
  <w:num w:numId="2">
    <w:abstractNumId w:val="28"/>
  </w:num>
  <w:num w:numId="3">
    <w:abstractNumId w:val="4"/>
  </w:num>
  <w:num w:numId="4">
    <w:abstractNumId w:val="7"/>
  </w:num>
  <w:num w:numId="5">
    <w:abstractNumId w:val="11"/>
  </w:num>
  <w:num w:numId="6">
    <w:abstractNumId w:val="15"/>
  </w:num>
  <w:num w:numId="7">
    <w:abstractNumId w:val="30"/>
  </w:num>
  <w:num w:numId="8">
    <w:abstractNumId w:val="40"/>
  </w:num>
  <w:num w:numId="9">
    <w:abstractNumId w:val="10"/>
  </w:num>
  <w:num w:numId="10">
    <w:abstractNumId w:val="3"/>
  </w:num>
  <w:num w:numId="11">
    <w:abstractNumId w:val="25"/>
  </w:num>
  <w:num w:numId="12">
    <w:abstractNumId w:val="18"/>
  </w:num>
  <w:num w:numId="13">
    <w:abstractNumId w:val="17"/>
  </w:num>
  <w:num w:numId="14">
    <w:abstractNumId w:val="36"/>
  </w:num>
  <w:num w:numId="15">
    <w:abstractNumId w:val="6"/>
  </w:num>
  <w:num w:numId="16">
    <w:abstractNumId w:val="34"/>
  </w:num>
  <w:num w:numId="17">
    <w:abstractNumId w:val="42"/>
  </w:num>
  <w:num w:numId="18">
    <w:abstractNumId w:val="43"/>
  </w:num>
  <w:num w:numId="19">
    <w:abstractNumId w:val="9"/>
  </w:num>
  <w:num w:numId="20">
    <w:abstractNumId w:val="22"/>
  </w:num>
  <w:num w:numId="21">
    <w:abstractNumId w:val="32"/>
  </w:num>
  <w:num w:numId="22">
    <w:abstractNumId w:val="0"/>
  </w:num>
  <w:num w:numId="23">
    <w:abstractNumId w:val="14"/>
  </w:num>
  <w:num w:numId="24">
    <w:abstractNumId w:val="12"/>
  </w:num>
  <w:num w:numId="25">
    <w:abstractNumId w:val="35"/>
  </w:num>
  <w:num w:numId="26">
    <w:abstractNumId w:val="29"/>
  </w:num>
  <w:num w:numId="27">
    <w:abstractNumId w:val="21"/>
  </w:num>
  <w:num w:numId="28">
    <w:abstractNumId w:val="37"/>
  </w:num>
  <w:num w:numId="29">
    <w:abstractNumId w:val="5"/>
  </w:num>
  <w:num w:numId="30">
    <w:abstractNumId w:val="26"/>
  </w:num>
  <w:num w:numId="31">
    <w:abstractNumId w:val="31"/>
  </w:num>
  <w:num w:numId="32">
    <w:abstractNumId w:val="16"/>
  </w:num>
  <w:num w:numId="33">
    <w:abstractNumId w:val="1"/>
  </w:num>
  <w:num w:numId="34">
    <w:abstractNumId w:val="24"/>
  </w:num>
  <w:num w:numId="35">
    <w:abstractNumId w:val="20"/>
  </w:num>
  <w:num w:numId="36">
    <w:abstractNumId w:val="8"/>
  </w:num>
  <w:num w:numId="37">
    <w:abstractNumId w:val="2"/>
  </w:num>
  <w:num w:numId="38">
    <w:abstractNumId w:val="23"/>
  </w:num>
  <w:num w:numId="39">
    <w:abstractNumId w:val="41"/>
  </w:num>
  <w:num w:numId="40">
    <w:abstractNumId w:val="13"/>
  </w:num>
  <w:num w:numId="41">
    <w:abstractNumId w:val="27"/>
  </w:num>
  <w:num w:numId="42">
    <w:abstractNumId w:val="19"/>
  </w:num>
  <w:num w:numId="43">
    <w:abstractNumId w:val="38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10D54"/>
    <w:rsid w:val="00012FFD"/>
    <w:rsid w:val="00013507"/>
    <w:rsid w:val="00015C7B"/>
    <w:rsid w:val="00021441"/>
    <w:rsid w:val="00022080"/>
    <w:rsid w:val="00022286"/>
    <w:rsid w:val="00022B0D"/>
    <w:rsid w:val="00023D6B"/>
    <w:rsid w:val="00024857"/>
    <w:rsid w:val="00030E9F"/>
    <w:rsid w:val="000329D8"/>
    <w:rsid w:val="00032D6C"/>
    <w:rsid w:val="00034F2E"/>
    <w:rsid w:val="000473B1"/>
    <w:rsid w:val="00047973"/>
    <w:rsid w:val="00051CCC"/>
    <w:rsid w:val="0005395B"/>
    <w:rsid w:val="00061685"/>
    <w:rsid w:val="00066AFD"/>
    <w:rsid w:val="00073B19"/>
    <w:rsid w:val="00074CF6"/>
    <w:rsid w:val="00086E8B"/>
    <w:rsid w:val="000879C0"/>
    <w:rsid w:val="000904B3"/>
    <w:rsid w:val="00091175"/>
    <w:rsid w:val="0009299C"/>
    <w:rsid w:val="00092A14"/>
    <w:rsid w:val="000C59C0"/>
    <w:rsid w:val="000D2B66"/>
    <w:rsid w:val="000D79E4"/>
    <w:rsid w:val="000E120D"/>
    <w:rsid w:val="000E1EBC"/>
    <w:rsid w:val="000E4635"/>
    <w:rsid w:val="000F1A2C"/>
    <w:rsid w:val="000F2A61"/>
    <w:rsid w:val="00100076"/>
    <w:rsid w:val="001000AD"/>
    <w:rsid w:val="00100BB0"/>
    <w:rsid w:val="0010231E"/>
    <w:rsid w:val="00103EFA"/>
    <w:rsid w:val="001262C4"/>
    <w:rsid w:val="001264EF"/>
    <w:rsid w:val="00127D72"/>
    <w:rsid w:val="00131686"/>
    <w:rsid w:val="0013234B"/>
    <w:rsid w:val="00140972"/>
    <w:rsid w:val="001469D8"/>
    <w:rsid w:val="00151E5F"/>
    <w:rsid w:val="0015318C"/>
    <w:rsid w:val="00153E8E"/>
    <w:rsid w:val="001579A9"/>
    <w:rsid w:val="00167BBC"/>
    <w:rsid w:val="00171D2C"/>
    <w:rsid w:val="00173DC8"/>
    <w:rsid w:val="001753E6"/>
    <w:rsid w:val="00177E30"/>
    <w:rsid w:val="00187332"/>
    <w:rsid w:val="00192073"/>
    <w:rsid w:val="0019522F"/>
    <w:rsid w:val="00197344"/>
    <w:rsid w:val="001977D1"/>
    <w:rsid w:val="001A5A34"/>
    <w:rsid w:val="001B0989"/>
    <w:rsid w:val="001B4121"/>
    <w:rsid w:val="001B745D"/>
    <w:rsid w:val="001B7ED2"/>
    <w:rsid w:val="001C619E"/>
    <w:rsid w:val="001D04FF"/>
    <w:rsid w:val="001D0990"/>
    <w:rsid w:val="001D2DEB"/>
    <w:rsid w:val="001D7E9B"/>
    <w:rsid w:val="001F3E4D"/>
    <w:rsid w:val="001F4280"/>
    <w:rsid w:val="001F4724"/>
    <w:rsid w:val="001F4C76"/>
    <w:rsid w:val="001F6481"/>
    <w:rsid w:val="001F7569"/>
    <w:rsid w:val="00203C23"/>
    <w:rsid w:val="00207F8B"/>
    <w:rsid w:val="00211037"/>
    <w:rsid w:val="0021282A"/>
    <w:rsid w:val="0021497E"/>
    <w:rsid w:val="00216E73"/>
    <w:rsid w:val="00217119"/>
    <w:rsid w:val="0021787D"/>
    <w:rsid w:val="00220587"/>
    <w:rsid w:val="002256EE"/>
    <w:rsid w:val="002269D0"/>
    <w:rsid w:val="00232D64"/>
    <w:rsid w:val="00242ACE"/>
    <w:rsid w:val="002443E1"/>
    <w:rsid w:val="00252261"/>
    <w:rsid w:val="0025308A"/>
    <w:rsid w:val="00254734"/>
    <w:rsid w:val="002611F6"/>
    <w:rsid w:val="00264BBA"/>
    <w:rsid w:val="00277B80"/>
    <w:rsid w:val="0028153C"/>
    <w:rsid w:val="0028526C"/>
    <w:rsid w:val="0029489D"/>
    <w:rsid w:val="00295BF8"/>
    <w:rsid w:val="002A0256"/>
    <w:rsid w:val="002A1C1D"/>
    <w:rsid w:val="002A3507"/>
    <w:rsid w:val="002A3F55"/>
    <w:rsid w:val="002B1089"/>
    <w:rsid w:val="002B3F3F"/>
    <w:rsid w:val="002B686A"/>
    <w:rsid w:val="002C029A"/>
    <w:rsid w:val="002C7C42"/>
    <w:rsid w:val="002D1AB2"/>
    <w:rsid w:val="002D211D"/>
    <w:rsid w:val="002D3E1F"/>
    <w:rsid w:val="002D3E79"/>
    <w:rsid w:val="002E189D"/>
    <w:rsid w:val="002E274A"/>
    <w:rsid w:val="002E2EFF"/>
    <w:rsid w:val="002E488D"/>
    <w:rsid w:val="002F280C"/>
    <w:rsid w:val="002F528C"/>
    <w:rsid w:val="00305458"/>
    <w:rsid w:val="00305A3E"/>
    <w:rsid w:val="00306A26"/>
    <w:rsid w:val="0031355C"/>
    <w:rsid w:val="003260D3"/>
    <w:rsid w:val="003264B3"/>
    <w:rsid w:val="00332CBD"/>
    <w:rsid w:val="00335B31"/>
    <w:rsid w:val="003461FB"/>
    <w:rsid w:val="00347726"/>
    <w:rsid w:val="00347907"/>
    <w:rsid w:val="00347E7D"/>
    <w:rsid w:val="00351241"/>
    <w:rsid w:val="003557E1"/>
    <w:rsid w:val="00356553"/>
    <w:rsid w:val="00362588"/>
    <w:rsid w:val="00372FF4"/>
    <w:rsid w:val="00373FCE"/>
    <w:rsid w:val="00374840"/>
    <w:rsid w:val="00375C9D"/>
    <w:rsid w:val="00382E1C"/>
    <w:rsid w:val="00387B1F"/>
    <w:rsid w:val="00390DAF"/>
    <w:rsid w:val="00394881"/>
    <w:rsid w:val="00396D12"/>
    <w:rsid w:val="003A332E"/>
    <w:rsid w:val="003A690A"/>
    <w:rsid w:val="003A7543"/>
    <w:rsid w:val="003B0911"/>
    <w:rsid w:val="003B29D8"/>
    <w:rsid w:val="003B2F0D"/>
    <w:rsid w:val="003B4816"/>
    <w:rsid w:val="003C2D3C"/>
    <w:rsid w:val="003C37A9"/>
    <w:rsid w:val="003C5B8F"/>
    <w:rsid w:val="003C5FA5"/>
    <w:rsid w:val="003C6A0C"/>
    <w:rsid w:val="003D67EA"/>
    <w:rsid w:val="003E0049"/>
    <w:rsid w:val="003E2A60"/>
    <w:rsid w:val="003E52B3"/>
    <w:rsid w:val="003E6DE4"/>
    <w:rsid w:val="003F2806"/>
    <w:rsid w:val="003F4A01"/>
    <w:rsid w:val="0040027B"/>
    <w:rsid w:val="00403575"/>
    <w:rsid w:val="004104FB"/>
    <w:rsid w:val="00414FDA"/>
    <w:rsid w:val="004171F9"/>
    <w:rsid w:val="004224F7"/>
    <w:rsid w:val="00425428"/>
    <w:rsid w:val="0042665E"/>
    <w:rsid w:val="004277D5"/>
    <w:rsid w:val="00430F2D"/>
    <w:rsid w:val="00432C54"/>
    <w:rsid w:val="0043374C"/>
    <w:rsid w:val="00435807"/>
    <w:rsid w:val="00435BD2"/>
    <w:rsid w:val="00441969"/>
    <w:rsid w:val="00441F15"/>
    <w:rsid w:val="004440DD"/>
    <w:rsid w:val="00461FAE"/>
    <w:rsid w:val="00463DAA"/>
    <w:rsid w:val="00464B2F"/>
    <w:rsid w:val="0046516E"/>
    <w:rsid w:val="00470F07"/>
    <w:rsid w:val="004736D3"/>
    <w:rsid w:val="00475517"/>
    <w:rsid w:val="004759B6"/>
    <w:rsid w:val="004775B9"/>
    <w:rsid w:val="00480394"/>
    <w:rsid w:val="00480D1B"/>
    <w:rsid w:val="00481141"/>
    <w:rsid w:val="004834E7"/>
    <w:rsid w:val="004848E0"/>
    <w:rsid w:val="00491014"/>
    <w:rsid w:val="0049161A"/>
    <w:rsid w:val="00493A80"/>
    <w:rsid w:val="00497240"/>
    <w:rsid w:val="004A5584"/>
    <w:rsid w:val="004A76FC"/>
    <w:rsid w:val="004A7DC6"/>
    <w:rsid w:val="004B6F5D"/>
    <w:rsid w:val="004C0E19"/>
    <w:rsid w:val="004C2638"/>
    <w:rsid w:val="004C30EC"/>
    <w:rsid w:val="004C6C8D"/>
    <w:rsid w:val="004D0835"/>
    <w:rsid w:val="004D6271"/>
    <w:rsid w:val="004E2749"/>
    <w:rsid w:val="004E3863"/>
    <w:rsid w:val="004E431D"/>
    <w:rsid w:val="004E444B"/>
    <w:rsid w:val="004E6229"/>
    <w:rsid w:val="004E7A50"/>
    <w:rsid w:val="004F06C5"/>
    <w:rsid w:val="004F1072"/>
    <w:rsid w:val="004F24DE"/>
    <w:rsid w:val="004F5D3E"/>
    <w:rsid w:val="004F6211"/>
    <w:rsid w:val="004F7F74"/>
    <w:rsid w:val="00500473"/>
    <w:rsid w:val="005042F6"/>
    <w:rsid w:val="00504315"/>
    <w:rsid w:val="00505D0F"/>
    <w:rsid w:val="00512CA6"/>
    <w:rsid w:val="00525DC3"/>
    <w:rsid w:val="005266C8"/>
    <w:rsid w:val="0052690D"/>
    <w:rsid w:val="005269D3"/>
    <w:rsid w:val="00533002"/>
    <w:rsid w:val="00535423"/>
    <w:rsid w:val="00542BE9"/>
    <w:rsid w:val="00543BF3"/>
    <w:rsid w:val="005477F0"/>
    <w:rsid w:val="00554147"/>
    <w:rsid w:val="00556491"/>
    <w:rsid w:val="0056352C"/>
    <w:rsid w:val="00565693"/>
    <w:rsid w:val="00571FD3"/>
    <w:rsid w:val="00584301"/>
    <w:rsid w:val="00584B1D"/>
    <w:rsid w:val="00590C59"/>
    <w:rsid w:val="00591594"/>
    <w:rsid w:val="005A4EEC"/>
    <w:rsid w:val="005A58C9"/>
    <w:rsid w:val="005B21DA"/>
    <w:rsid w:val="005B46D1"/>
    <w:rsid w:val="005B628D"/>
    <w:rsid w:val="005C2478"/>
    <w:rsid w:val="005C2C11"/>
    <w:rsid w:val="005C6D05"/>
    <w:rsid w:val="005D09FA"/>
    <w:rsid w:val="005D0F47"/>
    <w:rsid w:val="005D1223"/>
    <w:rsid w:val="005D1D5E"/>
    <w:rsid w:val="005D6399"/>
    <w:rsid w:val="005E0AC4"/>
    <w:rsid w:val="005E0E12"/>
    <w:rsid w:val="005E24F3"/>
    <w:rsid w:val="005E2692"/>
    <w:rsid w:val="005F0379"/>
    <w:rsid w:val="005F136A"/>
    <w:rsid w:val="005F1409"/>
    <w:rsid w:val="005F667E"/>
    <w:rsid w:val="005F78FD"/>
    <w:rsid w:val="006012F9"/>
    <w:rsid w:val="00605305"/>
    <w:rsid w:val="00605E36"/>
    <w:rsid w:val="006129C2"/>
    <w:rsid w:val="0061693C"/>
    <w:rsid w:val="00624068"/>
    <w:rsid w:val="0062791B"/>
    <w:rsid w:val="00632739"/>
    <w:rsid w:val="00642078"/>
    <w:rsid w:val="006426AE"/>
    <w:rsid w:val="006433B6"/>
    <w:rsid w:val="00644ABD"/>
    <w:rsid w:val="0064560A"/>
    <w:rsid w:val="00651158"/>
    <w:rsid w:val="00651E45"/>
    <w:rsid w:val="00656D74"/>
    <w:rsid w:val="006571E9"/>
    <w:rsid w:val="00657779"/>
    <w:rsid w:val="006611EE"/>
    <w:rsid w:val="0066377E"/>
    <w:rsid w:val="00665149"/>
    <w:rsid w:val="006734BA"/>
    <w:rsid w:val="006813C8"/>
    <w:rsid w:val="006869D9"/>
    <w:rsid w:val="006875AC"/>
    <w:rsid w:val="006921B6"/>
    <w:rsid w:val="006940D1"/>
    <w:rsid w:val="006A415C"/>
    <w:rsid w:val="006B4819"/>
    <w:rsid w:val="006C05ED"/>
    <w:rsid w:val="006C29EE"/>
    <w:rsid w:val="006C3E54"/>
    <w:rsid w:val="006C4743"/>
    <w:rsid w:val="006C4CCF"/>
    <w:rsid w:val="006C56BD"/>
    <w:rsid w:val="006D3C3D"/>
    <w:rsid w:val="006E126A"/>
    <w:rsid w:val="006E3589"/>
    <w:rsid w:val="006E7101"/>
    <w:rsid w:val="006F0B16"/>
    <w:rsid w:val="006F1F6D"/>
    <w:rsid w:val="006F244D"/>
    <w:rsid w:val="006F33AB"/>
    <w:rsid w:val="006F5707"/>
    <w:rsid w:val="006F61D9"/>
    <w:rsid w:val="006F648D"/>
    <w:rsid w:val="006F6E65"/>
    <w:rsid w:val="006F78D4"/>
    <w:rsid w:val="006F7F82"/>
    <w:rsid w:val="00701A1C"/>
    <w:rsid w:val="00707E61"/>
    <w:rsid w:val="00713539"/>
    <w:rsid w:val="0072439E"/>
    <w:rsid w:val="00724D5C"/>
    <w:rsid w:val="00725C2D"/>
    <w:rsid w:val="00725F85"/>
    <w:rsid w:val="0073473D"/>
    <w:rsid w:val="00737333"/>
    <w:rsid w:val="00737DC1"/>
    <w:rsid w:val="0074143C"/>
    <w:rsid w:val="00741589"/>
    <w:rsid w:val="00742C45"/>
    <w:rsid w:val="0074517B"/>
    <w:rsid w:val="0075023A"/>
    <w:rsid w:val="007507AC"/>
    <w:rsid w:val="00754CB1"/>
    <w:rsid w:val="00755201"/>
    <w:rsid w:val="0075679B"/>
    <w:rsid w:val="007674FD"/>
    <w:rsid w:val="0076753D"/>
    <w:rsid w:val="00770A24"/>
    <w:rsid w:val="00775262"/>
    <w:rsid w:val="00781B2C"/>
    <w:rsid w:val="007846C3"/>
    <w:rsid w:val="007861A9"/>
    <w:rsid w:val="007867F5"/>
    <w:rsid w:val="00787B7C"/>
    <w:rsid w:val="00792C74"/>
    <w:rsid w:val="00793944"/>
    <w:rsid w:val="00797457"/>
    <w:rsid w:val="007A0C05"/>
    <w:rsid w:val="007A1E17"/>
    <w:rsid w:val="007B45A4"/>
    <w:rsid w:val="007C347F"/>
    <w:rsid w:val="007C6E2F"/>
    <w:rsid w:val="007D04AD"/>
    <w:rsid w:val="007D0C96"/>
    <w:rsid w:val="007D28E2"/>
    <w:rsid w:val="007E2060"/>
    <w:rsid w:val="007E2F57"/>
    <w:rsid w:val="007E56FC"/>
    <w:rsid w:val="007F211C"/>
    <w:rsid w:val="007F5E95"/>
    <w:rsid w:val="007F5F99"/>
    <w:rsid w:val="00801383"/>
    <w:rsid w:val="00802DE2"/>
    <w:rsid w:val="00805BB9"/>
    <w:rsid w:val="00805C0B"/>
    <w:rsid w:val="0080795B"/>
    <w:rsid w:val="008128CE"/>
    <w:rsid w:val="00812C7B"/>
    <w:rsid w:val="0082016D"/>
    <w:rsid w:val="008202C3"/>
    <w:rsid w:val="00825B27"/>
    <w:rsid w:val="00831C7D"/>
    <w:rsid w:val="0083298B"/>
    <w:rsid w:val="00834E24"/>
    <w:rsid w:val="00841099"/>
    <w:rsid w:val="00841D45"/>
    <w:rsid w:val="0085057A"/>
    <w:rsid w:val="008509D1"/>
    <w:rsid w:val="00852D3D"/>
    <w:rsid w:val="00853050"/>
    <w:rsid w:val="0085450D"/>
    <w:rsid w:val="008566EE"/>
    <w:rsid w:val="00862A66"/>
    <w:rsid w:val="00862DB9"/>
    <w:rsid w:val="00871F4C"/>
    <w:rsid w:val="008777F0"/>
    <w:rsid w:val="00877865"/>
    <w:rsid w:val="00881BDD"/>
    <w:rsid w:val="0088313D"/>
    <w:rsid w:val="008854F2"/>
    <w:rsid w:val="00886312"/>
    <w:rsid w:val="00892484"/>
    <w:rsid w:val="00893597"/>
    <w:rsid w:val="008A0D61"/>
    <w:rsid w:val="008A3D11"/>
    <w:rsid w:val="008B0606"/>
    <w:rsid w:val="008B649D"/>
    <w:rsid w:val="008B6AE3"/>
    <w:rsid w:val="008B6CAE"/>
    <w:rsid w:val="008C463C"/>
    <w:rsid w:val="008C5A3F"/>
    <w:rsid w:val="008C674F"/>
    <w:rsid w:val="008C6F09"/>
    <w:rsid w:val="008D009D"/>
    <w:rsid w:val="008D07D4"/>
    <w:rsid w:val="008D09F1"/>
    <w:rsid w:val="008D38D7"/>
    <w:rsid w:val="008D5BEE"/>
    <w:rsid w:val="008D7A98"/>
    <w:rsid w:val="008E09E8"/>
    <w:rsid w:val="008E14E0"/>
    <w:rsid w:val="008E1BE3"/>
    <w:rsid w:val="008E499B"/>
    <w:rsid w:val="008E650E"/>
    <w:rsid w:val="008F1779"/>
    <w:rsid w:val="00900282"/>
    <w:rsid w:val="00905437"/>
    <w:rsid w:val="00906B1F"/>
    <w:rsid w:val="00914625"/>
    <w:rsid w:val="00915CB8"/>
    <w:rsid w:val="00920C9C"/>
    <w:rsid w:val="009265F4"/>
    <w:rsid w:val="00927BE0"/>
    <w:rsid w:val="0093220E"/>
    <w:rsid w:val="00932B65"/>
    <w:rsid w:val="00933340"/>
    <w:rsid w:val="00933ABF"/>
    <w:rsid w:val="00936328"/>
    <w:rsid w:val="0093763C"/>
    <w:rsid w:val="0094127B"/>
    <w:rsid w:val="009421CB"/>
    <w:rsid w:val="009559C9"/>
    <w:rsid w:val="0095768E"/>
    <w:rsid w:val="0096389B"/>
    <w:rsid w:val="0096392B"/>
    <w:rsid w:val="00965BB5"/>
    <w:rsid w:val="0096626A"/>
    <w:rsid w:val="0097008E"/>
    <w:rsid w:val="00973047"/>
    <w:rsid w:val="00974380"/>
    <w:rsid w:val="0098138E"/>
    <w:rsid w:val="009822E0"/>
    <w:rsid w:val="00996B8D"/>
    <w:rsid w:val="009A3A69"/>
    <w:rsid w:val="009A3A96"/>
    <w:rsid w:val="009A4674"/>
    <w:rsid w:val="009B0419"/>
    <w:rsid w:val="009B14CA"/>
    <w:rsid w:val="009B3B14"/>
    <w:rsid w:val="009C3B55"/>
    <w:rsid w:val="009C4E18"/>
    <w:rsid w:val="009C4EA4"/>
    <w:rsid w:val="009D55B5"/>
    <w:rsid w:val="009E0A97"/>
    <w:rsid w:val="009E1D6B"/>
    <w:rsid w:val="009E45CF"/>
    <w:rsid w:val="009F0435"/>
    <w:rsid w:val="009F2200"/>
    <w:rsid w:val="009F4F59"/>
    <w:rsid w:val="00A00CF4"/>
    <w:rsid w:val="00A02AA1"/>
    <w:rsid w:val="00A20600"/>
    <w:rsid w:val="00A23803"/>
    <w:rsid w:val="00A23C78"/>
    <w:rsid w:val="00A26D8E"/>
    <w:rsid w:val="00A30526"/>
    <w:rsid w:val="00A41827"/>
    <w:rsid w:val="00A4335C"/>
    <w:rsid w:val="00A54A5B"/>
    <w:rsid w:val="00A653CC"/>
    <w:rsid w:val="00A725BA"/>
    <w:rsid w:val="00A73FCC"/>
    <w:rsid w:val="00A741E7"/>
    <w:rsid w:val="00A81969"/>
    <w:rsid w:val="00A836EA"/>
    <w:rsid w:val="00A83749"/>
    <w:rsid w:val="00A95697"/>
    <w:rsid w:val="00AA06F0"/>
    <w:rsid w:val="00AA4D94"/>
    <w:rsid w:val="00AC445E"/>
    <w:rsid w:val="00AC61FE"/>
    <w:rsid w:val="00AC7878"/>
    <w:rsid w:val="00AD338E"/>
    <w:rsid w:val="00AD3E52"/>
    <w:rsid w:val="00AD3FCB"/>
    <w:rsid w:val="00AD4FD3"/>
    <w:rsid w:val="00AD5571"/>
    <w:rsid w:val="00AE29D1"/>
    <w:rsid w:val="00AE4A99"/>
    <w:rsid w:val="00AE5BB6"/>
    <w:rsid w:val="00AE5C6D"/>
    <w:rsid w:val="00AF32AD"/>
    <w:rsid w:val="00AF3F44"/>
    <w:rsid w:val="00AF7E4E"/>
    <w:rsid w:val="00B0617B"/>
    <w:rsid w:val="00B124FB"/>
    <w:rsid w:val="00B20784"/>
    <w:rsid w:val="00B2206D"/>
    <w:rsid w:val="00B23EA8"/>
    <w:rsid w:val="00B24800"/>
    <w:rsid w:val="00B25542"/>
    <w:rsid w:val="00B31EF2"/>
    <w:rsid w:val="00B36EA1"/>
    <w:rsid w:val="00B37A0D"/>
    <w:rsid w:val="00B40A24"/>
    <w:rsid w:val="00B40C2D"/>
    <w:rsid w:val="00B40FFA"/>
    <w:rsid w:val="00B521E9"/>
    <w:rsid w:val="00B53172"/>
    <w:rsid w:val="00B542F0"/>
    <w:rsid w:val="00B61E6C"/>
    <w:rsid w:val="00B6577C"/>
    <w:rsid w:val="00B72895"/>
    <w:rsid w:val="00B73D23"/>
    <w:rsid w:val="00B82A5B"/>
    <w:rsid w:val="00B9129E"/>
    <w:rsid w:val="00B92C34"/>
    <w:rsid w:val="00B92D62"/>
    <w:rsid w:val="00B95B80"/>
    <w:rsid w:val="00BA0840"/>
    <w:rsid w:val="00BA1C7E"/>
    <w:rsid w:val="00BA62E2"/>
    <w:rsid w:val="00BA680B"/>
    <w:rsid w:val="00BA7CD1"/>
    <w:rsid w:val="00BB08EB"/>
    <w:rsid w:val="00BB3898"/>
    <w:rsid w:val="00BC1DC0"/>
    <w:rsid w:val="00BC1FCE"/>
    <w:rsid w:val="00BC6A9A"/>
    <w:rsid w:val="00BD10F1"/>
    <w:rsid w:val="00BD1A41"/>
    <w:rsid w:val="00BD3606"/>
    <w:rsid w:val="00BE3D72"/>
    <w:rsid w:val="00C01D73"/>
    <w:rsid w:val="00C067D7"/>
    <w:rsid w:val="00C111D4"/>
    <w:rsid w:val="00C12ACC"/>
    <w:rsid w:val="00C15327"/>
    <w:rsid w:val="00C156B6"/>
    <w:rsid w:val="00C17260"/>
    <w:rsid w:val="00C236DF"/>
    <w:rsid w:val="00C238A7"/>
    <w:rsid w:val="00C26973"/>
    <w:rsid w:val="00C31593"/>
    <w:rsid w:val="00C339CD"/>
    <w:rsid w:val="00C349F1"/>
    <w:rsid w:val="00C35E90"/>
    <w:rsid w:val="00C362CB"/>
    <w:rsid w:val="00C37F24"/>
    <w:rsid w:val="00C40726"/>
    <w:rsid w:val="00C51E65"/>
    <w:rsid w:val="00C52BDD"/>
    <w:rsid w:val="00C61785"/>
    <w:rsid w:val="00C6183C"/>
    <w:rsid w:val="00C62710"/>
    <w:rsid w:val="00C66819"/>
    <w:rsid w:val="00C67651"/>
    <w:rsid w:val="00C74DF0"/>
    <w:rsid w:val="00C757BD"/>
    <w:rsid w:val="00C81AD6"/>
    <w:rsid w:val="00C86237"/>
    <w:rsid w:val="00C9013D"/>
    <w:rsid w:val="00C9015A"/>
    <w:rsid w:val="00C932A5"/>
    <w:rsid w:val="00CA308F"/>
    <w:rsid w:val="00CA64F8"/>
    <w:rsid w:val="00CA6A50"/>
    <w:rsid w:val="00CB0710"/>
    <w:rsid w:val="00CB2508"/>
    <w:rsid w:val="00CB4CEE"/>
    <w:rsid w:val="00CB633E"/>
    <w:rsid w:val="00CC1911"/>
    <w:rsid w:val="00CC25F0"/>
    <w:rsid w:val="00CC406D"/>
    <w:rsid w:val="00CD11B0"/>
    <w:rsid w:val="00CD462F"/>
    <w:rsid w:val="00CD56A9"/>
    <w:rsid w:val="00CD5CCD"/>
    <w:rsid w:val="00CE0A10"/>
    <w:rsid w:val="00CE192B"/>
    <w:rsid w:val="00CF1182"/>
    <w:rsid w:val="00CF1F53"/>
    <w:rsid w:val="00CF552E"/>
    <w:rsid w:val="00CF5683"/>
    <w:rsid w:val="00CF6DDC"/>
    <w:rsid w:val="00D00DA7"/>
    <w:rsid w:val="00D02C47"/>
    <w:rsid w:val="00D0463E"/>
    <w:rsid w:val="00D1328D"/>
    <w:rsid w:val="00D336C7"/>
    <w:rsid w:val="00D33C79"/>
    <w:rsid w:val="00D34369"/>
    <w:rsid w:val="00D36A87"/>
    <w:rsid w:val="00D401B5"/>
    <w:rsid w:val="00D43087"/>
    <w:rsid w:val="00D446C6"/>
    <w:rsid w:val="00D512AB"/>
    <w:rsid w:val="00D533A0"/>
    <w:rsid w:val="00D54055"/>
    <w:rsid w:val="00D560E2"/>
    <w:rsid w:val="00D57C75"/>
    <w:rsid w:val="00D63A13"/>
    <w:rsid w:val="00D67ED1"/>
    <w:rsid w:val="00D76B3E"/>
    <w:rsid w:val="00D7797F"/>
    <w:rsid w:val="00D77A52"/>
    <w:rsid w:val="00D802F6"/>
    <w:rsid w:val="00D80D08"/>
    <w:rsid w:val="00D835BB"/>
    <w:rsid w:val="00D963E2"/>
    <w:rsid w:val="00D97284"/>
    <w:rsid w:val="00DA3EF7"/>
    <w:rsid w:val="00DA5ACE"/>
    <w:rsid w:val="00DB7E95"/>
    <w:rsid w:val="00DC3DAA"/>
    <w:rsid w:val="00DC6B02"/>
    <w:rsid w:val="00DD4573"/>
    <w:rsid w:val="00DD7F00"/>
    <w:rsid w:val="00DE18C6"/>
    <w:rsid w:val="00DE39B7"/>
    <w:rsid w:val="00DE3E68"/>
    <w:rsid w:val="00DE66DC"/>
    <w:rsid w:val="00E02216"/>
    <w:rsid w:val="00E03361"/>
    <w:rsid w:val="00E0422D"/>
    <w:rsid w:val="00E063E2"/>
    <w:rsid w:val="00E063F5"/>
    <w:rsid w:val="00E10014"/>
    <w:rsid w:val="00E13CF4"/>
    <w:rsid w:val="00E14FB0"/>
    <w:rsid w:val="00E2204D"/>
    <w:rsid w:val="00E220B9"/>
    <w:rsid w:val="00E25483"/>
    <w:rsid w:val="00E26261"/>
    <w:rsid w:val="00E2737B"/>
    <w:rsid w:val="00E3688A"/>
    <w:rsid w:val="00E427DD"/>
    <w:rsid w:val="00E467F3"/>
    <w:rsid w:val="00E50768"/>
    <w:rsid w:val="00E6748A"/>
    <w:rsid w:val="00E71DFB"/>
    <w:rsid w:val="00E7285A"/>
    <w:rsid w:val="00E72A52"/>
    <w:rsid w:val="00E73488"/>
    <w:rsid w:val="00E73EFB"/>
    <w:rsid w:val="00E8136A"/>
    <w:rsid w:val="00E86D7C"/>
    <w:rsid w:val="00EA0394"/>
    <w:rsid w:val="00EB2439"/>
    <w:rsid w:val="00EB3E81"/>
    <w:rsid w:val="00EC0470"/>
    <w:rsid w:val="00EC2343"/>
    <w:rsid w:val="00EC39A5"/>
    <w:rsid w:val="00EC4284"/>
    <w:rsid w:val="00EC573F"/>
    <w:rsid w:val="00EC6ED4"/>
    <w:rsid w:val="00EC7C3C"/>
    <w:rsid w:val="00ED0308"/>
    <w:rsid w:val="00ED27CC"/>
    <w:rsid w:val="00EE2A42"/>
    <w:rsid w:val="00EE2A61"/>
    <w:rsid w:val="00EE4469"/>
    <w:rsid w:val="00EE5103"/>
    <w:rsid w:val="00EF0174"/>
    <w:rsid w:val="00EF5649"/>
    <w:rsid w:val="00EF5996"/>
    <w:rsid w:val="00EF5C9D"/>
    <w:rsid w:val="00F07A14"/>
    <w:rsid w:val="00F07C1B"/>
    <w:rsid w:val="00F105F1"/>
    <w:rsid w:val="00F10922"/>
    <w:rsid w:val="00F147D1"/>
    <w:rsid w:val="00F22570"/>
    <w:rsid w:val="00F24557"/>
    <w:rsid w:val="00F25ACC"/>
    <w:rsid w:val="00F269AC"/>
    <w:rsid w:val="00F30EA9"/>
    <w:rsid w:val="00F327E5"/>
    <w:rsid w:val="00F34ADA"/>
    <w:rsid w:val="00F371B0"/>
    <w:rsid w:val="00F41798"/>
    <w:rsid w:val="00F42DA9"/>
    <w:rsid w:val="00F43CC7"/>
    <w:rsid w:val="00F46F3C"/>
    <w:rsid w:val="00F4719B"/>
    <w:rsid w:val="00F60F8C"/>
    <w:rsid w:val="00F610E0"/>
    <w:rsid w:val="00F63114"/>
    <w:rsid w:val="00F63E07"/>
    <w:rsid w:val="00F6449C"/>
    <w:rsid w:val="00F672E3"/>
    <w:rsid w:val="00F73737"/>
    <w:rsid w:val="00F73BF2"/>
    <w:rsid w:val="00F75AA9"/>
    <w:rsid w:val="00F81DC2"/>
    <w:rsid w:val="00F945C1"/>
    <w:rsid w:val="00F9567C"/>
    <w:rsid w:val="00FA5143"/>
    <w:rsid w:val="00FB0926"/>
    <w:rsid w:val="00FB5544"/>
    <w:rsid w:val="00FB5E93"/>
    <w:rsid w:val="00FC08B6"/>
    <w:rsid w:val="00FC1410"/>
    <w:rsid w:val="00FC2332"/>
    <w:rsid w:val="00FC4937"/>
    <w:rsid w:val="00FD1FCF"/>
    <w:rsid w:val="00FD22E6"/>
    <w:rsid w:val="00FD7C5F"/>
    <w:rsid w:val="00FE1BF3"/>
    <w:rsid w:val="00FE1F13"/>
    <w:rsid w:val="00FE6FB1"/>
    <w:rsid w:val="00FE7CC2"/>
    <w:rsid w:val="00FF0522"/>
    <w:rsid w:val="00FF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33BA9-A349-4BBF-AA1C-8B4414146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769</TotalTime>
  <Pages>1</Pages>
  <Words>2289</Words>
  <Characters>13053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713</cp:revision>
  <dcterms:created xsi:type="dcterms:W3CDTF">2018-06-01T08:59:00Z</dcterms:created>
  <dcterms:modified xsi:type="dcterms:W3CDTF">2018-06-06T21:01:00Z</dcterms:modified>
</cp:coreProperties>
</file>