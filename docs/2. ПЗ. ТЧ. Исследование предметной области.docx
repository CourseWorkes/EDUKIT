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B1767" w:rsidP="00E71DFB">
      <w:pPr>
        <w:pStyle w:val="1"/>
      </w:pPr>
      <w:r w:rsidRPr="00EA2AEC">
        <w:t>1</w:t>
      </w:r>
      <w:r w:rsidR="00AF00A4">
        <w:t xml:space="preserve"> </w:t>
      </w:r>
      <w:r w:rsidR="00E71DFB">
        <w:t>теоретическая часть</w:t>
      </w:r>
    </w:p>
    <w:p w:rsidR="007E56FC" w:rsidRDefault="00EA2AEC" w:rsidP="00BA7CD1">
      <w:pPr>
        <w:pStyle w:val="2"/>
      </w:pPr>
      <w:r>
        <w:t>1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A2AEC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E427DD">
        <w:rPr>
          <w:shd w:val="clear" w:color="auto" w:fill="FFFFFF"/>
        </w:rPr>
        <w:t>.</w:t>
      </w:r>
      <w:r w:rsidR="007A0F69"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EA2AEC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533002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EA2AEC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BB3898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</w:t>
      </w:r>
      <w:proofErr w:type="gramStart"/>
      <w:r>
        <w:rPr>
          <w:shd w:val="clear" w:color="auto" w:fill="FFFFFF"/>
        </w:rPr>
        <w:t xml:space="preserve"> )</w:t>
      </w:r>
      <w:proofErr w:type="gramEnd"/>
      <w:r>
        <w:rPr>
          <w:shd w:val="clear" w:color="auto" w:fill="FFFFFF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EA2AEC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</w:t>
      </w:r>
      <w:proofErr w:type="gramStart"/>
      <w:r>
        <w:t>с</w:t>
      </w:r>
      <w:proofErr w:type="gramEnd"/>
      <w:r w:rsidR="00A4335C">
        <w:t>.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EA2AEC" w:rsidP="00C52BDD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EA2AEC" w:rsidP="00475517">
      <w:pPr>
        <w:pStyle w:val="2"/>
      </w:pPr>
      <w:r>
        <w:rPr>
          <w:shd w:val="clear" w:color="auto" w:fill="FFFFFF"/>
        </w:rPr>
        <w:lastRenderedPageBreak/>
        <w:t>1</w:t>
      </w:r>
      <w:r w:rsidR="00D43E2D">
        <w:rPr>
          <w:shd w:val="clear" w:color="auto" w:fill="FFFFFF"/>
        </w:rPr>
        <w:t>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EA2AEC" w:rsidP="00724D5C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</w:t>
      </w:r>
      <w:proofErr w:type="gramStart"/>
      <w:r>
        <w:t xml:space="preserve"> 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E13CF4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E13CF4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TypeUsers</w:t>
            </w:r>
            <w:proofErr w:type="spellEnd"/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</w:t>
      </w:r>
      <w:proofErr w:type="gramStart"/>
      <w:r>
        <w:t xml:space="preserve"> )</w:t>
      </w:r>
      <w:proofErr w:type="gramEnd"/>
    </w:p>
    <w:p w:rsidR="00CB633E" w:rsidRPr="00CB633E" w:rsidRDefault="00C71200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EA2AEC" w:rsidP="00BE3D72">
      <w:pPr>
        <w:pStyle w:val="2"/>
      </w:pPr>
      <w:r>
        <w:rPr>
          <w:shd w:val="clear" w:color="auto" w:fill="FFFFFF"/>
        </w:rPr>
        <w:lastRenderedPageBreak/>
        <w:t>1</w:t>
      </w:r>
      <w:r w:rsidR="00D43E2D">
        <w:rPr>
          <w:shd w:val="clear" w:color="auto" w:fill="FFFFFF"/>
        </w:rPr>
        <w:t>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</w:t>
      </w:r>
      <w:proofErr w:type="gramStart"/>
      <w:r w:rsidR="00BD1A41">
        <w:t xml:space="preserve"> )</w:t>
      </w:r>
      <w:proofErr w:type="gramEnd"/>
      <w:r w:rsidR="00BD1A41">
        <w:t>.</w:t>
      </w:r>
    </w:p>
    <w:p w:rsidR="00F81DC2" w:rsidRDefault="00C71200" w:rsidP="00D54055">
      <w:pPr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A2AEC" w:rsidP="00131686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>приведён в (Таблице</w:t>
      </w:r>
      <w:proofErr w:type="gramStart"/>
      <w:r>
        <w:t xml:space="preserve"> )</w:t>
      </w:r>
      <w:proofErr w:type="gramEnd"/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E25483" w:rsidP="009A089C">
            <w:pPr>
              <w:pStyle w:val="a3"/>
              <w:jc w:val="center"/>
            </w:pPr>
            <w:r>
              <w:t>-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 xml:space="preserve">Данные префиксы могут использоваться как пространства имён, чтобы </w:t>
            </w:r>
            <w:proofErr w:type="gramStart"/>
            <w:r>
              <w:t>отделять</w:t>
            </w:r>
            <w:proofErr w:type="gramEnd"/>
            <w:r>
              <w:t xml:space="preserve">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A2AEC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533002">
        <w:rPr>
          <w:shd w:val="clear" w:color="auto" w:fill="FFFFFF"/>
        </w:rPr>
        <w:t>.</w:t>
      </w:r>
      <w:r w:rsidR="00EE7D8A"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Программный Центр «Помощь образованию».</w:t>
      </w:r>
    </w:p>
    <w:p w:rsidR="008D009D" w:rsidRDefault="008D009D" w:rsidP="008D009D">
      <w:r>
        <w:lastRenderedPageBreak/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A2AEC" w:rsidP="00493A80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A2AEC" w:rsidP="00C86237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>подразделений колледжа</w:t>
      </w:r>
      <w:proofErr w:type="gramStart"/>
      <w:r>
        <w:t xml:space="preserve"> </w:t>
      </w:r>
      <w:r w:rsidR="008E5CB5">
        <w:t>,</w:t>
      </w:r>
      <w:proofErr w:type="gramEnd"/>
      <w:r w:rsidR="008E5CB5">
        <w:t xml:space="preserve"> 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 xml:space="preserve">1С: Колледж </w:t>
      </w:r>
      <w:proofErr w:type="gramStart"/>
      <w:r w:rsidR="001F7569">
        <w:t>ПРОФ</w:t>
      </w:r>
      <w:proofErr w:type="gramEnd"/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lastRenderedPageBreak/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приведены в (Таблица</w:t>
      </w:r>
      <w:proofErr w:type="gramStart"/>
      <w:r w:rsidR="005C6D05"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1133AE" w:rsidTr="001133AE">
        <w:tc>
          <w:tcPr>
            <w:tcW w:w="67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proofErr w:type="spellStart"/>
            <w:r>
              <w:rPr>
                <w:lang w:val="en-US"/>
              </w:rPr>
              <w:t>sms</w:t>
            </w:r>
            <w:proofErr w:type="spellEnd"/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в (Таблица</w:t>
      </w:r>
      <w:proofErr w:type="gramStart"/>
      <w:r w:rsidR="00DE3E68">
        <w:t xml:space="preserve"> )</w:t>
      </w:r>
      <w:proofErr w:type="gramEnd"/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proofErr w:type="gramStart"/>
            <w:r w:rsidRPr="006571E9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proofErr w:type="gramStart"/>
            <w:r w:rsidRPr="00CD11B0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</w:t>
            </w:r>
            <w:proofErr w:type="gramStart"/>
            <w:r w:rsidR="006217BA">
              <w:t xml:space="preserve"> </w:t>
            </w:r>
            <w:r>
              <w:t>:</w:t>
            </w:r>
            <w:proofErr w:type="gramEnd"/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 xml:space="preserve">Отправка смс с помощью </w:t>
            </w:r>
            <w:proofErr w:type="spellStart"/>
            <w:r>
              <w:t>gsm</w:t>
            </w:r>
            <w:proofErr w:type="spellEnd"/>
            <w:r>
              <w:t>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CF511A" w:rsidRDefault="00CF511A" w:rsidP="001F7569">
      <w:r>
        <w:t xml:space="preserve">По результатам сравнения можно рассматривать </w:t>
      </w:r>
      <w:r w:rsidR="00F35607">
        <w:t>«</w:t>
      </w:r>
      <w:r>
        <w:t xml:space="preserve">1С: Колледж </w:t>
      </w:r>
      <w:proofErr w:type="gramStart"/>
      <w:r>
        <w:t>ПРОФ</w:t>
      </w:r>
      <w:proofErr w:type="gramEnd"/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>то его стоимость варьируется. Стоимость приведена в (Таблица</w:t>
      </w:r>
      <w:proofErr w:type="gramStart"/>
      <w:r w:rsidR="00A50D9E">
        <w:t xml:space="preserve"> )</w:t>
      </w:r>
      <w:proofErr w:type="gramEnd"/>
      <w:r w:rsidR="00A50D9E">
        <w:t>.</w:t>
      </w:r>
    </w:p>
    <w:p w:rsidR="00AA5356" w:rsidRDefault="00AA5356" w:rsidP="00AA5356">
      <w:pPr>
        <w:ind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 xml:space="preserve">1С: Колледж </w:t>
            </w:r>
            <w:proofErr w:type="gramStart"/>
            <w:r>
              <w:t>ПРОФ</w:t>
            </w:r>
            <w:proofErr w:type="gramEnd"/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Pr="00AD3FCB" w:rsidRDefault="00EC1747" w:rsidP="001F7569">
      <w:r>
        <w:lastRenderedPageBreak/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r w:rsidR="00AD3FCB">
        <w:t>в (Таблица</w:t>
      </w:r>
      <w:proofErr w:type="gramStart"/>
      <w:r w:rsidR="00AD3FCB">
        <w:t xml:space="preserve"> </w:t>
      </w:r>
      <w:r w:rsidR="00713539">
        <w:t>)</w:t>
      </w:r>
      <w:proofErr w:type="gramEnd"/>
      <w:r>
        <w:t xml:space="preserve"> и подберём</w:t>
      </w:r>
      <w:r w:rsidR="000F48F0">
        <w:t xml:space="preserve"> решение</w:t>
      </w:r>
      <w:r w:rsidR="00713539">
        <w:t>.</w:t>
      </w:r>
      <w:r w:rsidR="000F48F0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>В результате, средство автоподбора выдаёт результат, приведённый в (Таблица</w:t>
      </w:r>
      <w:proofErr w:type="gramStart"/>
      <w:r>
        <w:t xml:space="preserve"> )</w:t>
      </w:r>
      <w:proofErr w:type="gramEnd"/>
      <w: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DA48DF" w:rsidRDefault="00DA48DF" w:rsidP="00493A80">
      <w:r>
        <w:lastRenderedPageBreak/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A2AEC" w:rsidP="00542BE9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</w:t>
      </w:r>
      <w:proofErr w:type="gramStart"/>
      <w:r>
        <w:t>.</w:t>
      </w:r>
      <w:proofErr w:type="gramEnd"/>
      <w:r w:rsidR="003A5B82">
        <w:t xml:space="preserve"> </w:t>
      </w:r>
      <w:r w:rsidR="00EE0ABF">
        <w:t>(</w:t>
      </w:r>
      <w:proofErr w:type="gramStart"/>
      <w:r w:rsidR="00EE0ABF">
        <w:t>п</w:t>
      </w:r>
      <w:proofErr w:type="gramEnd"/>
      <w:r w:rsidR="00EE0ABF">
        <w:t>отом добавить таблицу).</w:t>
      </w:r>
    </w:p>
    <w:p w:rsidR="003A5B82" w:rsidRDefault="00AD018D" w:rsidP="00493A80">
      <w:r>
        <w:t>Список функциональных возможностей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3114A5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3114A5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 xml:space="preserve">росмотр расписаний и ввод предпочтений по </w:t>
            </w:r>
            <w:proofErr w:type="spellStart"/>
            <w:r w:rsidRPr="00BE0987">
              <w:t>web</w:t>
            </w:r>
            <w:proofErr w:type="spellEnd"/>
            <w:r w:rsidRPr="00BE0987">
              <w:t>-интерфейсу</w:t>
            </w:r>
          </w:p>
        </w:tc>
      </w:tr>
      <w:tr w:rsidR="00362543" w:rsidTr="00011517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</w:t>
            </w:r>
            <w:proofErr w:type="spellStart"/>
            <w:r w:rsidRPr="00BE0987">
              <w:t>mail</w:t>
            </w:r>
            <w:proofErr w:type="spellEnd"/>
            <w:r w:rsidRPr="00BE0987">
              <w:t xml:space="preserve"> для студентов и преподавателей</w:t>
            </w:r>
          </w:p>
        </w:tc>
      </w:tr>
      <w:tr w:rsidR="00E31070" w:rsidTr="00FC5AF6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lastRenderedPageBreak/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</w:t>
            </w:r>
            <w:proofErr w:type="gramStart"/>
            <w:r w:rsidRPr="00BE0987">
              <w:t>:К</w:t>
            </w:r>
            <w:proofErr w:type="gramEnd"/>
            <w:r w:rsidRPr="00BE0987">
              <w:t>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 xml:space="preserve">агрузка справочников и учебных планов из </w:t>
            </w:r>
            <w:proofErr w:type="spellStart"/>
            <w:r w:rsidRPr="00BE0987">
              <w:t>Excel</w:t>
            </w:r>
            <w:proofErr w:type="spellEnd"/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 xml:space="preserve">азграничение доступа </w:t>
            </w:r>
            <w:proofErr w:type="spellStart"/>
            <w:r w:rsidRPr="00BE0987">
              <w:t>подокументно</w:t>
            </w:r>
            <w:proofErr w:type="spellEnd"/>
          </w:p>
        </w:tc>
      </w:tr>
    </w:tbl>
    <w:p w:rsidR="00A10F76" w:rsidRDefault="00A10F76" w:rsidP="00493A80"/>
    <w:p w:rsidR="00A310E2" w:rsidRDefault="00A310E2" w:rsidP="00225776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>, как самостоятельного продукта, то его 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в (Таблица</w:t>
      </w:r>
      <w:proofErr w:type="gramStart"/>
      <w:r w:rsidR="00CC7FF6">
        <w:t xml:space="preserve"> )</w:t>
      </w:r>
      <w:proofErr w:type="gramEnd"/>
      <w:r w:rsidR="006E2F20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25776"/>
    <w:p w:rsidR="00A310E2" w:rsidRPr="00AD3FCB" w:rsidRDefault="00A310E2" w:rsidP="00225776">
      <w:r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>, воспользуемся средством автоподбора продуктов 1С, укажем следующие данные, приведённые в (Таблица</w:t>
      </w:r>
      <w:proofErr w:type="gramStart"/>
      <w:r>
        <w:t xml:space="preserve"> )</w:t>
      </w:r>
      <w:proofErr w:type="gramEnd"/>
      <w:r>
        <w:t xml:space="preserve"> и подберём решение.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25776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>результат, приведённый в (Таблица</w:t>
      </w:r>
      <w:proofErr w:type="gramStart"/>
      <w:r>
        <w:t xml:space="preserve"> )</w:t>
      </w:r>
      <w:proofErr w:type="gramEnd"/>
      <w: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FC5AF6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lastRenderedPageBreak/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>на предмет соответствия поставленным задачам. Полученный результат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25776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2577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+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EA2AEC" w:rsidP="00631B1A">
      <w:pPr>
        <w:pStyle w:val="2"/>
      </w:pPr>
      <w:r>
        <w:t>1</w:t>
      </w:r>
      <w:r w:rsidR="00A87BD1">
        <w:t>.4.1.3</w:t>
      </w:r>
      <w:r w:rsidR="00631B1A">
        <w:t xml:space="preserve"> 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>предназначен для организации и проведения электронного обучения в учебных заведениях среднего и высшего 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 xml:space="preserve">ожет быть </w:t>
      </w:r>
      <w:proofErr w:type="gramStart"/>
      <w:r w:rsidR="00B00A4D">
        <w:t>интегрирован</w:t>
      </w:r>
      <w:proofErr w:type="gramEnd"/>
      <w:r w:rsidR="00B00A4D">
        <w:t xml:space="preserve">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</w:t>
      </w:r>
      <w:proofErr w:type="spellStart"/>
      <w:r w:rsidR="00416F11">
        <w:t>интегрируясь</w:t>
      </w:r>
      <w:proofErr w:type="spellEnd"/>
      <w:r w:rsidR="00416F11">
        <w:t xml:space="preserve"> в образовательном процессе.</w:t>
      </w:r>
    </w:p>
    <w:p w:rsidR="00416F11" w:rsidRDefault="007C1853" w:rsidP="001F6481">
      <w:r>
        <w:lastRenderedPageBreak/>
        <w:t xml:space="preserve">Список функциональных возможностей приведён в </w:t>
      </w:r>
      <w:r w:rsidR="00EE7301">
        <w:t>(Таблица</w:t>
      </w:r>
      <w:proofErr w:type="gramStart"/>
      <w:r w:rsidR="00EE7301">
        <w:t xml:space="preserve"> )</w:t>
      </w:r>
      <w:proofErr w:type="gramEnd"/>
      <w:r w:rsidR="00EE7301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>Стоит отметить, что при интеграции с «1С: Электронное обучение. Веб-кабинет преподавателя и студента», функциональные возможности расширяются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FC5A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FC5AF6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 xml:space="preserve">Дополнительные </w:t>
            </w:r>
            <w:proofErr w:type="gramStart"/>
            <w:r>
              <w:rPr>
                <w:b/>
              </w:rPr>
              <w:t>ф</w:t>
            </w:r>
            <w:r w:rsidR="00077E93" w:rsidRPr="00236BA4">
              <w:rPr>
                <w:b/>
              </w:rPr>
              <w:t>ункциональная</w:t>
            </w:r>
            <w:proofErr w:type="gramEnd"/>
            <w:r w:rsidR="00077E93" w:rsidRPr="00236BA4">
              <w:rPr>
                <w:b/>
              </w:rPr>
              <w:t xml:space="preserve"> возможност</w:t>
            </w:r>
            <w:r>
              <w:rPr>
                <w:b/>
              </w:rPr>
              <w:t>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FC5AF6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FC5AF6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FC5AF6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FC5AF6">
        <w:tc>
          <w:tcPr>
            <w:tcW w:w="675" w:type="dxa"/>
            <w:vAlign w:val="center"/>
          </w:tcPr>
          <w:p w:rsidR="0078278A" w:rsidRDefault="0078278A" w:rsidP="00FC5AF6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FC5AF6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077E93" w:rsidRDefault="00077E93" w:rsidP="001F6481">
      <w:r>
        <w:t>Стоимость</w:t>
      </w:r>
      <w:r w:rsidR="00E5494E">
        <w:t xml:space="preserve"> обоих программных продуктов указано в (Таблица</w:t>
      </w:r>
      <w:proofErr w:type="gramStart"/>
      <w:r w:rsidR="00E5494E">
        <w:t xml:space="preserve"> )</w:t>
      </w:r>
      <w:proofErr w:type="gramEnd"/>
      <w:r w:rsidR="00E5494E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FC5AF6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48 000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FC5AF6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>Полученный результат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FC5AF6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FC5AF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 xml:space="preserve">исания (групп, звонков, </w:t>
            </w:r>
            <w:r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FC5AF6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>что «1С: Электронное обучение. Образовательная организация» и «1С: Электронное обучение. Веб-кабинет преподавателя и студента»</w:t>
      </w:r>
      <w:r w:rsidR="002C5648">
        <w:t>, и «1С: Колледж»</w:t>
      </w:r>
      <w:r w:rsidR="00213411">
        <w:t xml:space="preserve"> </w:t>
      </w:r>
      <w:proofErr w:type="gramStart"/>
      <w:r w:rsidR="00213411">
        <w:t>интегрированы</w:t>
      </w:r>
      <w:proofErr w:type="gramEnd"/>
      <w:r w:rsidR="00213411">
        <w:t xml:space="preserve"> между собой.</w:t>
      </w:r>
    </w:p>
    <w:p w:rsidR="00516662" w:rsidRDefault="00516662" w:rsidP="00B014D8">
      <w:r>
        <w:t>Однако итоговая стоимость приведена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FC5AF6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58 000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48 000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6 300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41 400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50 400</w:t>
            </w:r>
          </w:p>
        </w:tc>
      </w:tr>
      <w:tr w:rsidR="00172124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FC5AF6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CC5C3E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сопровождение.</w:t>
      </w:r>
    </w:p>
    <w:p w:rsidR="00CC5C3E" w:rsidRDefault="00CC5C3E" w:rsidP="00B014D8"/>
    <w:p w:rsidR="0031355C" w:rsidRDefault="00EA2AEC" w:rsidP="0031355C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261718" w:rsidRDefault="00A7215E" w:rsidP="0031355C">
      <w:r>
        <w:lastRenderedPageBreak/>
        <w:t>Исходя из этого, анализ данного программного продукта не является целесообразным.</w:t>
      </w:r>
    </w:p>
    <w:p w:rsidR="00372FF4" w:rsidRDefault="00EA2AEC" w:rsidP="008D07CB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</w:t>
      </w:r>
      <w:proofErr w:type="gramStart"/>
      <w:r w:rsidR="0018431D">
        <w:t>АПР</w:t>
      </w:r>
      <w:proofErr w:type="gramEnd"/>
      <w:r w:rsidR="0018431D">
        <w:t xml:space="preserve">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lastRenderedPageBreak/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lastRenderedPageBreak/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FC5AF6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996AA7" w:rsidP="00B825ED">
      <w:pPr>
        <w:pStyle w:val="a9"/>
        <w:numPr>
          <w:ilvl w:val="0"/>
          <w:numId w:val="39"/>
        </w:numPr>
      </w:pPr>
      <w:r>
        <w:t>Мастер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t>Мастер-</w:t>
      </w:r>
      <w:proofErr w:type="gramStart"/>
      <w:r>
        <w:rPr>
          <w:lang w:val="en-US"/>
        </w:rPr>
        <w:t>SQL</w:t>
      </w:r>
      <w:proofErr w:type="gramEnd"/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 w:rsidR="00B5218C">
        <w:t>,</w:t>
      </w:r>
    </w:p>
    <w:p w:rsid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>
        <w:t>-</w:t>
      </w:r>
      <w:r>
        <w:rPr>
          <w:lang w:val="en-US"/>
        </w:rPr>
        <w:t>SQL</w:t>
      </w:r>
      <w:r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в (Таблица</w:t>
      </w:r>
      <w:proofErr w:type="gramStart"/>
      <w:r w:rsidR="00470303">
        <w:t xml:space="preserve"> )</w:t>
      </w:r>
      <w:proofErr w:type="gramEnd"/>
      <w:r w:rsidR="00470303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proofErr w:type="gramStart"/>
            <w:r>
              <w:rPr>
                <w:lang w:val="en-US"/>
              </w:rPr>
              <w:t>SQL</w:t>
            </w:r>
            <w:proofErr w:type="gramEnd"/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>приведены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proofErr w:type="gramStart"/>
            <w:r w:rsidRPr="00DF1DEE">
              <w:rPr>
                <w:b/>
                <w:lang w:val="en-US"/>
              </w:rPr>
              <w:t>SQL</w:t>
            </w:r>
            <w:proofErr w:type="gramEnd"/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1С: Колледж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</w:t>
      </w:r>
      <w:proofErr w:type="gramStart"/>
      <w:r w:rsidR="00B00D42">
        <w:t>АПР</w:t>
      </w:r>
      <w:proofErr w:type="gramEnd"/>
      <w:r w:rsidR="00B00D42">
        <w:t xml:space="preserve">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>. В подтверждение можно привести статистику приведённую в (Таблица</w:t>
      </w:r>
      <w:proofErr w:type="gramStart"/>
      <w:r w:rsidR="0060319D">
        <w:t xml:space="preserve"> )</w:t>
      </w:r>
      <w:proofErr w:type="gramEnd"/>
      <w:r w:rsidR="0060319D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proofErr w:type="gramStart"/>
            <w:r>
              <w:t>АПР</w:t>
            </w:r>
            <w:proofErr w:type="gramEnd"/>
            <w:r>
              <w:t xml:space="preserve">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>АСУ «СПРУТ» на предмет соответствия поставленным задачам. Полученный результат приведён в (Таблица</w:t>
      </w:r>
      <w:proofErr w:type="gramStart"/>
      <w:r w:rsidR="00635191">
        <w:t xml:space="preserve"> )</w:t>
      </w:r>
      <w:proofErr w:type="gramEnd"/>
      <w:r w:rsidR="00635191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FC5AF6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 xml:space="preserve">исания (групп, звонков, </w:t>
            </w:r>
            <w:r w:rsidR="00845024"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 xml:space="preserve">, </w:t>
      </w:r>
      <w:proofErr w:type="gramStart"/>
      <w:r w:rsidR="00691061">
        <w:t>следовательно</w:t>
      </w:r>
      <w:proofErr w:type="gramEnd"/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EA2AEC" w:rsidP="00841415">
      <w:pPr>
        <w:pStyle w:val="2"/>
      </w:pPr>
      <w:r>
        <w:t>1</w:t>
      </w:r>
      <w:r w:rsidR="00841415">
        <w:t xml:space="preserve">.4.4 </w:t>
      </w:r>
      <w:r w:rsidR="00F6055C">
        <w:t>П</w:t>
      </w:r>
      <w:r w:rsidR="00841415"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EA2AEC" w:rsidP="00CC3912">
      <w:pPr>
        <w:pStyle w:val="2"/>
      </w:pPr>
      <w:r>
        <w:t>1</w:t>
      </w:r>
      <w:r w:rsidR="00371BA3">
        <w:t>.4.4.1 Программный комплекс «Организация обучения»</w:t>
      </w:r>
    </w:p>
    <w:p w:rsidR="00371BA3" w:rsidRDefault="00874339" w:rsidP="00423B4E">
      <w:r>
        <w:t>Программный компле</w:t>
      </w:r>
      <w:proofErr w:type="gramStart"/>
      <w:r>
        <w:t>кс вкл</w:t>
      </w:r>
      <w:proofErr w:type="gramEnd"/>
      <w:r>
        <w:t>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>» на предмет соответствия поставленным задачам. Полученный результат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EA2AEC" w:rsidP="00310BB5">
      <w:pPr>
        <w:pStyle w:val="2"/>
      </w:pPr>
      <w:r>
        <w:t>1</w:t>
      </w:r>
      <w:r w:rsidR="00371BA3">
        <w:t>.4.4.2 Программный комплекс «</w:t>
      </w:r>
      <w:r w:rsidR="001544D5">
        <w:t>Помощь образованию</w:t>
      </w:r>
      <w:r w:rsidR="00371BA3">
        <w:t>»</w:t>
      </w:r>
    </w:p>
    <w:p w:rsidR="000A4B98" w:rsidRDefault="000A4B98" w:rsidP="000A4B98">
      <w:r>
        <w:t>Программный компле</w:t>
      </w:r>
      <w:proofErr w:type="gramStart"/>
      <w:r>
        <w:t>кс вкл</w:t>
      </w:r>
      <w:proofErr w:type="gramEnd"/>
      <w:r>
        <w:t>ючает в себя 4 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«Диплом-стандарт» </w:t>
      </w:r>
      <w:r>
        <w:rPr>
          <w:shd w:val="clear" w:color="auto" w:fill="FFFFFF"/>
        </w:rPr>
        <w:t>–</w:t>
      </w:r>
      <w:r>
        <w:t xml:space="preserve"> программа для 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«Экспресс-расписание» </w:t>
      </w:r>
      <w:r>
        <w:rPr>
          <w:shd w:val="clear" w:color="auto" w:fill="FFFFFF"/>
        </w:rPr>
        <w:t>– программа для автоматизации 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«Приёмная комиссия»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программа для 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>«Учебный учёт» –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23 000 рублей.</w:t>
      </w:r>
    </w:p>
    <w:p w:rsidR="00310BB5" w:rsidRDefault="00310BB5" w:rsidP="00310BB5">
      <w:r>
        <w:t>Проанализируем программный комплекс «Помощь образованию» на предмет соответствия поставленным задачам. Полученный результат приведён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FC5AF6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«Помощь образованию»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p w:rsidR="00981BAC" w:rsidRPr="00981BAC" w:rsidRDefault="00981BAC" w:rsidP="00A74561">
      <w:bookmarkStart w:id="0" w:name="_GoBack"/>
      <w:bookmarkEnd w:id="0"/>
    </w:p>
    <w:sectPr w:rsidR="00981BAC" w:rsidRPr="00981BAC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30E9F"/>
    <w:rsid w:val="00031430"/>
    <w:rsid w:val="000329D8"/>
    <w:rsid w:val="00032D6C"/>
    <w:rsid w:val="00034F2E"/>
    <w:rsid w:val="0004680F"/>
    <w:rsid w:val="000473B1"/>
    <w:rsid w:val="00047973"/>
    <w:rsid w:val="00051271"/>
    <w:rsid w:val="00051CCC"/>
    <w:rsid w:val="0005395B"/>
    <w:rsid w:val="00061685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299C"/>
    <w:rsid w:val="00092A14"/>
    <w:rsid w:val="000A1F01"/>
    <w:rsid w:val="000A20FE"/>
    <w:rsid w:val="000A3F71"/>
    <w:rsid w:val="000A4B98"/>
    <w:rsid w:val="000C36BC"/>
    <w:rsid w:val="000C59C0"/>
    <w:rsid w:val="000D2B66"/>
    <w:rsid w:val="000D79E4"/>
    <w:rsid w:val="000E120D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72A2"/>
    <w:rsid w:val="0011087D"/>
    <w:rsid w:val="001133AE"/>
    <w:rsid w:val="001152C5"/>
    <w:rsid w:val="00116298"/>
    <w:rsid w:val="001221CA"/>
    <w:rsid w:val="001262C4"/>
    <w:rsid w:val="001264EF"/>
    <w:rsid w:val="00127D72"/>
    <w:rsid w:val="0013103E"/>
    <w:rsid w:val="00131686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71D2C"/>
    <w:rsid w:val="00172124"/>
    <w:rsid w:val="00173DC8"/>
    <w:rsid w:val="001753E6"/>
    <w:rsid w:val="001755FA"/>
    <w:rsid w:val="00177E30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4121"/>
    <w:rsid w:val="001B745D"/>
    <w:rsid w:val="001B7ED2"/>
    <w:rsid w:val="001C5F65"/>
    <w:rsid w:val="001C619E"/>
    <w:rsid w:val="001D04FF"/>
    <w:rsid w:val="001D0990"/>
    <w:rsid w:val="001D2DEB"/>
    <w:rsid w:val="001D5C37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261"/>
    <w:rsid w:val="0025308A"/>
    <w:rsid w:val="00254734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F3F"/>
    <w:rsid w:val="002B686A"/>
    <w:rsid w:val="002C029A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6A26"/>
    <w:rsid w:val="00306F7E"/>
    <w:rsid w:val="00310BB5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57E1"/>
    <w:rsid w:val="00356553"/>
    <w:rsid w:val="00360766"/>
    <w:rsid w:val="00362543"/>
    <w:rsid w:val="00362588"/>
    <w:rsid w:val="00371BA3"/>
    <w:rsid w:val="00372FF4"/>
    <w:rsid w:val="0037331B"/>
    <w:rsid w:val="00373FCE"/>
    <w:rsid w:val="00374840"/>
    <w:rsid w:val="00375C9D"/>
    <w:rsid w:val="00375E53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40027B"/>
    <w:rsid w:val="00403575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5807"/>
    <w:rsid w:val="00435BD2"/>
    <w:rsid w:val="00436CBC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48E0"/>
    <w:rsid w:val="00491014"/>
    <w:rsid w:val="0049161A"/>
    <w:rsid w:val="004916CE"/>
    <w:rsid w:val="00492550"/>
    <w:rsid w:val="00493A80"/>
    <w:rsid w:val="00497240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D0835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0227"/>
    <w:rsid w:val="00512CA6"/>
    <w:rsid w:val="00516662"/>
    <w:rsid w:val="00525DC3"/>
    <w:rsid w:val="005266C8"/>
    <w:rsid w:val="0052690D"/>
    <w:rsid w:val="005269D3"/>
    <w:rsid w:val="00530A6F"/>
    <w:rsid w:val="00532BA4"/>
    <w:rsid w:val="00533002"/>
    <w:rsid w:val="00535423"/>
    <w:rsid w:val="0053752F"/>
    <w:rsid w:val="00540A54"/>
    <w:rsid w:val="00542379"/>
    <w:rsid w:val="00542BE9"/>
    <w:rsid w:val="00543BF3"/>
    <w:rsid w:val="005477F0"/>
    <w:rsid w:val="00550C9A"/>
    <w:rsid w:val="00550E14"/>
    <w:rsid w:val="00554147"/>
    <w:rsid w:val="00556491"/>
    <w:rsid w:val="0056352C"/>
    <w:rsid w:val="00565693"/>
    <w:rsid w:val="00571FD3"/>
    <w:rsid w:val="00584301"/>
    <w:rsid w:val="00584B1D"/>
    <w:rsid w:val="00585822"/>
    <w:rsid w:val="00587A03"/>
    <w:rsid w:val="00590C59"/>
    <w:rsid w:val="00591594"/>
    <w:rsid w:val="005A17D7"/>
    <w:rsid w:val="005A4EEC"/>
    <w:rsid w:val="005A58C9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399"/>
    <w:rsid w:val="005D7E19"/>
    <w:rsid w:val="005E075F"/>
    <w:rsid w:val="005E0AC4"/>
    <w:rsid w:val="005E0E12"/>
    <w:rsid w:val="005E24F3"/>
    <w:rsid w:val="005E2692"/>
    <w:rsid w:val="005E7FE3"/>
    <w:rsid w:val="005F0379"/>
    <w:rsid w:val="005F136A"/>
    <w:rsid w:val="005F1409"/>
    <w:rsid w:val="005F4D37"/>
    <w:rsid w:val="005F667E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17BA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11EE"/>
    <w:rsid w:val="0066377E"/>
    <w:rsid w:val="00665149"/>
    <w:rsid w:val="006734BA"/>
    <w:rsid w:val="00676D23"/>
    <w:rsid w:val="006813C8"/>
    <w:rsid w:val="006862D1"/>
    <w:rsid w:val="006869D9"/>
    <w:rsid w:val="006875AC"/>
    <w:rsid w:val="00691061"/>
    <w:rsid w:val="006921B6"/>
    <w:rsid w:val="006940D1"/>
    <w:rsid w:val="006957B0"/>
    <w:rsid w:val="006A415C"/>
    <w:rsid w:val="006A6F92"/>
    <w:rsid w:val="006B0384"/>
    <w:rsid w:val="006B1767"/>
    <w:rsid w:val="006B4819"/>
    <w:rsid w:val="006B58AC"/>
    <w:rsid w:val="006C05ED"/>
    <w:rsid w:val="006C29EE"/>
    <w:rsid w:val="006C2D75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BD9"/>
    <w:rsid w:val="00754CB1"/>
    <w:rsid w:val="00755201"/>
    <w:rsid w:val="0075679B"/>
    <w:rsid w:val="007674FD"/>
    <w:rsid w:val="0076753D"/>
    <w:rsid w:val="00770A24"/>
    <w:rsid w:val="00775262"/>
    <w:rsid w:val="00777AA3"/>
    <w:rsid w:val="00781B2C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7848"/>
    <w:rsid w:val="0082016D"/>
    <w:rsid w:val="008202C3"/>
    <w:rsid w:val="00822581"/>
    <w:rsid w:val="00825B27"/>
    <w:rsid w:val="00825CE1"/>
    <w:rsid w:val="00831C7D"/>
    <w:rsid w:val="0083298B"/>
    <w:rsid w:val="00834E24"/>
    <w:rsid w:val="00837125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BDD"/>
    <w:rsid w:val="0088313D"/>
    <w:rsid w:val="008852DA"/>
    <w:rsid w:val="008854F2"/>
    <w:rsid w:val="00886312"/>
    <w:rsid w:val="008873E0"/>
    <w:rsid w:val="0089204C"/>
    <w:rsid w:val="00892484"/>
    <w:rsid w:val="00893597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76AB"/>
    <w:rsid w:val="00900282"/>
    <w:rsid w:val="00905437"/>
    <w:rsid w:val="00906B1F"/>
    <w:rsid w:val="00914625"/>
    <w:rsid w:val="00915CB8"/>
    <w:rsid w:val="00920C9C"/>
    <w:rsid w:val="00921FCD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1BAC"/>
    <w:rsid w:val="009822E0"/>
    <w:rsid w:val="009836D9"/>
    <w:rsid w:val="00993629"/>
    <w:rsid w:val="00996AA7"/>
    <w:rsid w:val="00996B8D"/>
    <w:rsid w:val="009A089C"/>
    <w:rsid w:val="009A3A69"/>
    <w:rsid w:val="009A3A96"/>
    <w:rsid w:val="009A4674"/>
    <w:rsid w:val="009A484A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55B5"/>
    <w:rsid w:val="009D5E79"/>
    <w:rsid w:val="009E0A97"/>
    <w:rsid w:val="009E1D6B"/>
    <w:rsid w:val="009E45CF"/>
    <w:rsid w:val="009F0435"/>
    <w:rsid w:val="009F2200"/>
    <w:rsid w:val="009F46CE"/>
    <w:rsid w:val="009F4F59"/>
    <w:rsid w:val="00A00CF4"/>
    <w:rsid w:val="00A02AA1"/>
    <w:rsid w:val="00A03E24"/>
    <w:rsid w:val="00A076FC"/>
    <w:rsid w:val="00A10F76"/>
    <w:rsid w:val="00A14A17"/>
    <w:rsid w:val="00A20135"/>
    <w:rsid w:val="00A20600"/>
    <w:rsid w:val="00A228A5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74561"/>
    <w:rsid w:val="00A81969"/>
    <w:rsid w:val="00A836EA"/>
    <w:rsid w:val="00A83749"/>
    <w:rsid w:val="00A87BD1"/>
    <w:rsid w:val="00A91042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20784"/>
    <w:rsid w:val="00B2206D"/>
    <w:rsid w:val="00B234EA"/>
    <w:rsid w:val="00B23EA8"/>
    <w:rsid w:val="00B24800"/>
    <w:rsid w:val="00B25542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6DE9"/>
    <w:rsid w:val="00BF5659"/>
    <w:rsid w:val="00C01D73"/>
    <w:rsid w:val="00C067D7"/>
    <w:rsid w:val="00C102DA"/>
    <w:rsid w:val="00C111D4"/>
    <w:rsid w:val="00C12ACC"/>
    <w:rsid w:val="00C15327"/>
    <w:rsid w:val="00C156B6"/>
    <w:rsid w:val="00C17260"/>
    <w:rsid w:val="00C210FB"/>
    <w:rsid w:val="00C2117B"/>
    <w:rsid w:val="00C23429"/>
    <w:rsid w:val="00C236DF"/>
    <w:rsid w:val="00C238A7"/>
    <w:rsid w:val="00C24D7D"/>
    <w:rsid w:val="00C26973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51E65"/>
    <w:rsid w:val="00C52BDD"/>
    <w:rsid w:val="00C61785"/>
    <w:rsid w:val="00C6183C"/>
    <w:rsid w:val="00C62710"/>
    <w:rsid w:val="00C63178"/>
    <w:rsid w:val="00C66819"/>
    <w:rsid w:val="00C67651"/>
    <w:rsid w:val="00C71200"/>
    <w:rsid w:val="00C71A03"/>
    <w:rsid w:val="00C74DF0"/>
    <w:rsid w:val="00C757BD"/>
    <w:rsid w:val="00C80A90"/>
    <w:rsid w:val="00C81AD6"/>
    <w:rsid w:val="00C86237"/>
    <w:rsid w:val="00C9013D"/>
    <w:rsid w:val="00C9015A"/>
    <w:rsid w:val="00C932A5"/>
    <w:rsid w:val="00CA308F"/>
    <w:rsid w:val="00CA6134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63E"/>
    <w:rsid w:val="00D1328D"/>
    <w:rsid w:val="00D31081"/>
    <w:rsid w:val="00D336C7"/>
    <w:rsid w:val="00D33C79"/>
    <w:rsid w:val="00D34369"/>
    <w:rsid w:val="00D36A87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C75"/>
    <w:rsid w:val="00D63A13"/>
    <w:rsid w:val="00D67ED1"/>
    <w:rsid w:val="00D7520C"/>
    <w:rsid w:val="00D76B3E"/>
    <w:rsid w:val="00D7797F"/>
    <w:rsid w:val="00D77A52"/>
    <w:rsid w:val="00D802F6"/>
    <w:rsid w:val="00D80D08"/>
    <w:rsid w:val="00D81EAD"/>
    <w:rsid w:val="00D83429"/>
    <w:rsid w:val="00D835BB"/>
    <w:rsid w:val="00D87DFF"/>
    <w:rsid w:val="00D91918"/>
    <w:rsid w:val="00D9529B"/>
    <w:rsid w:val="00D963E2"/>
    <w:rsid w:val="00D97284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F1DEE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1070"/>
    <w:rsid w:val="00E31B0F"/>
    <w:rsid w:val="00E3688A"/>
    <w:rsid w:val="00E427DD"/>
    <w:rsid w:val="00E467F3"/>
    <w:rsid w:val="00E47583"/>
    <w:rsid w:val="00E50768"/>
    <w:rsid w:val="00E53FC6"/>
    <w:rsid w:val="00E5494E"/>
    <w:rsid w:val="00E55E58"/>
    <w:rsid w:val="00E6748A"/>
    <w:rsid w:val="00E71DFB"/>
    <w:rsid w:val="00E7285A"/>
    <w:rsid w:val="00E72A52"/>
    <w:rsid w:val="00E73488"/>
    <w:rsid w:val="00E73D3A"/>
    <w:rsid w:val="00E73EFB"/>
    <w:rsid w:val="00E8136A"/>
    <w:rsid w:val="00E86021"/>
    <w:rsid w:val="00E86D7C"/>
    <w:rsid w:val="00EA0394"/>
    <w:rsid w:val="00EA2AEC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39A5"/>
    <w:rsid w:val="00EC4284"/>
    <w:rsid w:val="00EC573F"/>
    <w:rsid w:val="00EC5F52"/>
    <w:rsid w:val="00EC6ED4"/>
    <w:rsid w:val="00EC7C3C"/>
    <w:rsid w:val="00ED0308"/>
    <w:rsid w:val="00ED0529"/>
    <w:rsid w:val="00ED11A7"/>
    <w:rsid w:val="00ED26A7"/>
    <w:rsid w:val="00ED27CC"/>
    <w:rsid w:val="00ED29FA"/>
    <w:rsid w:val="00EE0ABF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7A14"/>
    <w:rsid w:val="00F07C1B"/>
    <w:rsid w:val="00F105F1"/>
    <w:rsid w:val="00F10922"/>
    <w:rsid w:val="00F12237"/>
    <w:rsid w:val="00F147D1"/>
    <w:rsid w:val="00F1502E"/>
    <w:rsid w:val="00F22570"/>
    <w:rsid w:val="00F24557"/>
    <w:rsid w:val="00F24770"/>
    <w:rsid w:val="00F25ACC"/>
    <w:rsid w:val="00F269AC"/>
    <w:rsid w:val="00F30EA9"/>
    <w:rsid w:val="00F327E5"/>
    <w:rsid w:val="00F34ADA"/>
    <w:rsid w:val="00F35607"/>
    <w:rsid w:val="00F371B0"/>
    <w:rsid w:val="00F37822"/>
    <w:rsid w:val="00F41798"/>
    <w:rsid w:val="00F42DA9"/>
    <w:rsid w:val="00F43CC7"/>
    <w:rsid w:val="00F46F3C"/>
    <w:rsid w:val="00F4719B"/>
    <w:rsid w:val="00F50547"/>
    <w:rsid w:val="00F57629"/>
    <w:rsid w:val="00F57C15"/>
    <w:rsid w:val="00F6055C"/>
    <w:rsid w:val="00F60F8C"/>
    <w:rsid w:val="00F610E0"/>
    <w:rsid w:val="00F63114"/>
    <w:rsid w:val="00F63E07"/>
    <w:rsid w:val="00F6449C"/>
    <w:rsid w:val="00F645CD"/>
    <w:rsid w:val="00F672E3"/>
    <w:rsid w:val="00F67CBC"/>
    <w:rsid w:val="00F7081C"/>
    <w:rsid w:val="00F73737"/>
    <w:rsid w:val="00F73BF2"/>
    <w:rsid w:val="00F74889"/>
    <w:rsid w:val="00F75AA9"/>
    <w:rsid w:val="00F81DC2"/>
    <w:rsid w:val="00F8347E"/>
    <w:rsid w:val="00F84C2A"/>
    <w:rsid w:val="00F85509"/>
    <w:rsid w:val="00F86F71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5887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B77DB-61B4-490E-8966-38817AC1B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1058</TotalTime>
  <Pages>26</Pages>
  <Words>4389</Words>
  <Characters>25021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1103</cp:revision>
  <dcterms:created xsi:type="dcterms:W3CDTF">2018-06-01T08:59:00Z</dcterms:created>
  <dcterms:modified xsi:type="dcterms:W3CDTF">2018-06-09T19:20:00Z</dcterms:modified>
</cp:coreProperties>
</file>