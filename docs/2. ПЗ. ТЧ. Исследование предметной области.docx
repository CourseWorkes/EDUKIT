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E71DFB" w:rsidP="00E71DFB">
      <w:pPr>
        <w:pStyle w:val="1"/>
      </w:pPr>
      <w:r>
        <w:t>теоретическая часть</w:t>
      </w:r>
    </w:p>
    <w:p w:rsidR="007E56FC" w:rsidRDefault="00F43CC7" w:rsidP="00BA7CD1">
      <w:pPr>
        <w:pStyle w:val="2"/>
      </w:pPr>
      <w:r>
        <w:t xml:space="preserve">1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98138E">
      <w:pPr>
        <w:pStyle w:val="a9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E427DD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1.1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933ABF">
      <w:pPr>
        <w:pStyle w:val="a9"/>
        <w:numPr>
          <w:ilvl w:val="0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A95697" w:rsidRDefault="00A95697" w:rsidP="001F6481">
      <w:r>
        <w:t>Список участников образовательного процесса приведены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D3E79"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D3E79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2D3E79">
        <w:tc>
          <w:tcPr>
            <w:tcW w:w="4786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533002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1.2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BB3898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6F5707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900282">
      <w:pPr>
        <w:pStyle w:val="a9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студентов и родителей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5A4EEC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5A4EEC">
      <w:pPr>
        <w:pStyle w:val="a9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103EFA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103EFA">
      <w:pPr>
        <w:pStyle w:val="a9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10231E">
      <w:pPr>
        <w:pStyle w:val="a9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533002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1.2.</w:t>
      </w:r>
      <w:r w:rsidR="0025308A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8C5A3F" w:rsidP="008C5A3F">
      <w:pPr>
        <w:pStyle w:val="2"/>
      </w:pPr>
      <w:r>
        <w:t>1.2.2.1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B08EB">
      <w:pPr>
        <w:pStyle w:val="a9"/>
        <w:numPr>
          <w:ilvl w:val="0"/>
          <w:numId w:val="22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B08EB">
      <w:pPr>
        <w:pStyle w:val="a9"/>
        <w:numPr>
          <w:ilvl w:val="0"/>
          <w:numId w:val="22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B08EB">
      <w:pPr>
        <w:pStyle w:val="a9"/>
        <w:numPr>
          <w:ilvl w:val="0"/>
          <w:numId w:val="22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B08EB">
      <w:pPr>
        <w:pStyle w:val="a9"/>
        <w:numPr>
          <w:ilvl w:val="0"/>
          <w:numId w:val="22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Мб/с</w:t>
      </w:r>
      <w:r w:rsidR="00A4335C">
        <w:t>.</w:t>
      </w:r>
    </w:p>
    <w:p w:rsidR="008C5A3F" w:rsidRDefault="008C5A3F" w:rsidP="008C5A3F">
      <w:pPr>
        <w:pStyle w:val="2"/>
      </w:pPr>
      <w:r>
        <w:t>1.2.2.2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C40726">
      <w:pPr>
        <w:pStyle w:val="a9"/>
        <w:numPr>
          <w:ilvl w:val="0"/>
          <w:numId w:val="25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C40726">
      <w:pPr>
        <w:pStyle w:val="a9"/>
        <w:numPr>
          <w:ilvl w:val="0"/>
          <w:numId w:val="25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C40726">
      <w:pPr>
        <w:pStyle w:val="a9"/>
        <w:numPr>
          <w:ilvl w:val="0"/>
          <w:numId w:val="25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C40726">
      <w:pPr>
        <w:pStyle w:val="a9"/>
        <w:numPr>
          <w:ilvl w:val="0"/>
          <w:numId w:val="25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C40726">
      <w:pPr>
        <w:pStyle w:val="a9"/>
        <w:numPr>
          <w:ilvl w:val="0"/>
          <w:numId w:val="25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841D45" w:rsidP="00C52BDD">
      <w:pPr>
        <w:pStyle w:val="2"/>
      </w:pPr>
      <w:r>
        <w:t xml:space="preserve">1.2.2.2.1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1C619E">
      <w:pPr>
        <w:pStyle w:val="a9"/>
        <w:numPr>
          <w:ilvl w:val="0"/>
          <w:numId w:val="23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973047">
      <w:pPr>
        <w:pStyle w:val="a9"/>
        <w:numPr>
          <w:ilvl w:val="0"/>
          <w:numId w:val="24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003171">
      <w:pPr>
        <w:pStyle w:val="a9"/>
        <w:numPr>
          <w:ilvl w:val="0"/>
          <w:numId w:val="24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841D45" w:rsidP="00475517">
      <w:pPr>
        <w:pStyle w:val="2"/>
      </w:pPr>
      <w:r>
        <w:lastRenderedPageBreak/>
        <w:t xml:space="preserve">1.2.2.2.2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DE18C6">
      <w:pPr>
        <w:pStyle w:val="a9"/>
        <w:numPr>
          <w:ilvl w:val="0"/>
          <w:numId w:val="26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DE18C6">
      <w:pPr>
        <w:pStyle w:val="a9"/>
        <w:numPr>
          <w:ilvl w:val="0"/>
          <w:numId w:val="26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DE18C6">
      <w:pPr>
        <w:pStyle w:val="a9"/>
        <w:numPr>
          <w:ilvl w:val="0"/>
          <w:numId w:val="26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 xml:space="preserve">объектно-ориентированная методология программирования и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841D45" w:rsidP="00724D5C">
      <w:pPr>
        <w:pStyle w:val="2"/>
      </w:pPr>
      <w:r>
        <w:t>1.2.2.2.3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СУБД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>Обзорная статистика по количеству объектов базы данных приведена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97008E" w:rsidP="0097008E">
      <w:r>
        <w:t>Описание таблиц приведено в (Таблица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EF5996" w:rsidTr="005042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E13CF4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042F6">
            <w:pPr>
              <w:pStyle w:val="a3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EF5996" w:rsidRPr="004440DD" w:rsidRDefault="00EF5996" w:rsidP="00E13CF4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TypeUsers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CB633E" w:rsidRPr="00CB633E" w:rsidRDefault="00173DC8" w:rsidP="00CB633E">
      <w:r>
        <w:t>Схема базы данных изображена на (Рисунок )</w:t>
      </w:r>
    </w:p>
    <w:p w:rsidR="00CB633E" w:rsidRPr="00CB633E" w:rsidRDefault="009A089C" w:rsidP="00CB633E">
      <w:pPr>
        <w:ind w:firstLine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05pt;height:481.45pt">
            <v:imagedata r:id="rId7" o:title="IEP Database Diagram"/>
          </v:shape>
        </w:pict>
      </w:r>
    </w:p>
    <w:p w:rsidR="00FC4937" w:rsidRPr="00CB633E" w:rsidRDefault="00FC4937" w:rsidP="00187332"/>
    <w:p w:rsidR="00173DC8" w:rsidRDefault="00173DC8" w:rsidP="00187332"/>
    <w:p w:rsidR="003C6A0C" w:rsidRDefault="003C6A0C" w:rsidP="00187332"/>
    <w:p w:rsidR="003C6A0C" w:rsidRDefault="003C6A0C" w:rsidP="00435BD2"/>
    <w:p w:rsidR="00435BD2" w:rsidRDefault="00435BD2" w:rsidP="00CC25F0">
      <w:r>
        <w:t xml:space="preserve"> </w:t>
      </w:r>
    </w:p>
    <w:p w:rsidR="00CC25F0" w:rsidRDefault="00CC25F0" w:rsidP="00CC25F0"/>
    <w:p w:rsidR="004A5584" w:rsidRPr="00BB22E7" w:rsidRDefault="004A5584" w:rsidP="004A5584">
      <w:pPr>
        <w:ind w:firstLine="0"/>
      </w:pPr>
    </w:p>
    <w:p w:rsidR="004A5584" w:rsidRDefault="004A5584" w:rsidP="004A5584">
      <w:pPr>
        <w:ind w:firstLine="0"/>
        <w:jc w:val="center"/>
      </w:pPr>
    </w:p>
    <w:p w:rsidR="004A5584" w:rsidRDefault="004A5584" w:rsidP="004A5584">
      <w:pPr>
        <w:ind w:firstLine="0"/>
        <w:jc w:val="center"/>
      </w:pPr>
    </w:p>
    <w:p w:rsidR="00BE3D72" w:rsidRDefault="00533002" w:rsidP="00BE3D72">
      <w:pPr>
        <w:pStyle w:val="2"/>
      </w:pPr>
      <w:r>
        <w:lastRenderedPageBreak/>
        <w:t>1.2.</w:t>
      </w:r>
      <w:r w:rsidR="0025308A">
        <w:t>3</w:t>
      </w:r>
      <w:r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</w:t>
      </w:r>
      <w:r w:rsidR="00554147">
        <w:t xml:space="preserve"> </w:t>
      </w:r>
      <w:r>
        <w:t>достоинства и недостатки разработанного портала можно выделить объективную и субъективную оценку:</w:t>
      </w:r>
    </w:p>
    <w:p w:rsidR="00504315" w:rsidRDefault="00E13CF4" w:rsidP="0043374C">
      <w:pPr>
        <w:pStyle w:val="a9"/>
        <w:numPr>
          <w:ilvl w:val="0"/>
          <w:numId w:val="19"/>
        </w:numPr>
      </w:pPr>
      <w:r>
        <w:t>п</w:t>
      </w:r>
      <w:r w:rsidR="00504315">
        <w:t xml:space="preserve">од объективной оценкой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E13CF4" w:rsidP="0043374C">
      <w:pPr>
        <w:pStyle w:val="a9"/>
        <w:numPr>
          <w:ilvl w:val="0"/>
          <w:numId w:val="19"/>
        </w:numPr>
      </w:pPr>
      <w:r>
        <w:t>п</w:t>
      </w:r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 ).</w:t>
      </w:r>
    </w:p>
    <w:p w:rsidR="00F81DC2" w:rsidRDefault="009A089C" w:rsidP="00D54055">
      <w:pPr>
        <w:ind w:firstLine="0"/>
        <w:jc w:val="center"/>
      </w:pPr>
      <w:r>
        <w:pict>
          <v:shape id="_x0000_i1026" type="#_x0000_t75" style="width:344.4pt;height:473.9pt">
            <v:imagedata r:id="rId8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lastRenderedPageBreak/>
        <w:t>Достоинства разработанного портала:</w:t>
      </w:r>
    </w:p>
    <w:p w:rsidR="00D02C47" w:rsidRDefault="00F87F47" w:rsidP="00D02C47">
      <w:pPr>
        <w:pStyle w:val="a9"/>
        <w:numPr>
          <w:ilvl w:val="0"/>
          <w:numId w:val="17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D02C47">
      <w:pPr>
        <w:pStyle w:val="a9"/>
        <w:numPr>
          <w:ilvl w:val="0"/>
          <w:numId w:val="17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D02C47">
      <w:pPr>
        <w:pStyle w:val="a9"/>
        <w:numPr>
          <w:ilvl w:val="0"/>
          <w:numId w:val="17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F87F47" w:rsidP="008202C3">
      <w:pPr>
        <w:pStyle w:val="a9"/>
        <w:numPr>
          <w:ilvl w:val="0"/>
          <w:numId w:val="18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8202C3">
      <w:pPr>
        <w:pStyle w:val="a9"/>
        <w:numPr>
          <w:ilvl w:val="0"/>
          <w:numId w:val="18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F87F47" w:rsidP="008202C3">
      <w:pPr>
        <w:pStyle w:val="a9"/>
        <w:numPr>
          <w:ilvl w:val="0"/>
          <w:numId w:val="18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131686" w:rsidP="00131686">
      <w:pPr>
        <w:pStyle w:val="2"/>
      </w:pPr>
      <w:r>
        <w:t xml:space="preserve">1.2.4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>приведён в (Таблице )</w:t>
      </w:r>
      <w:r w:rsidR="00D512A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96389B" w:rsidRDefault="0096389B" w:rsidP="00BE3D72">
      <w:r>
        <w:lastRenderedPageBreak/>
        <w:t>Список недостатков со стороны аппаратно-программной реализации приведён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  <w:vAlign w:val="center"/>
          </w:tcPr>
          <w:p w:rsidR="006F648D" w:rsidRDefault="00E25483" w:rsidP="009A089C">
            <w:pPr>
              <w:pStyle w:val="a3"/>
              <w:jc w:val="center"/>
            </w:pPr>
            <w:r>
              <w:t>-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>Данные префиксы могут использоваться как пространства имён, чтобы отделять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7E2060">
      <w:pPr>
        <w:pStyle w:val="a9"/>
        <w:numPr>
          <w:ilvl w:val="0"/>
          <w:numId w:val="28"/>
        </w:numPr>
      </w:pPr>
      <w:r>
        <w:t>п</w:t>
      </w:r>
      <w:r w:rsidR="007E2060">
        <w:t>риёмная комиссия,</w:t>
      </w:r>
    </w:p>
    <w:p w:rsidR="007E2060" w:rsidRDefault="00896D59" w:rsidP="007E2060">
      <w:pPr>
        <w:pStyle w:val="a9"/>
        <w:numPr>
          <w:ilvl w:val="0"/>
          <w:numId w:val="28"/>
        </w:numPr>
      </w:pPr>
      <w:r>
        <w:t>о</w:t>
      </w:r>
      <w:r w:rsidR="007E2060">
        <w:t>тделение,</w:t>
      </w:r>
    </w:p>
    <w:p w:rsidR="007E2060" w:rsidRDefault="0089204C" w:rsidP="007E2060">
      <w:pPr>
        <w:pStyle w:val="a9"/>
        <w:numPr>
          <w:ilvl w:val="0"/>
          <w:numId w:val="28"/>
        </w:numPr>
      </w:pPr>
      <w:r>
        <w:t>у</w:t>
      </w:r>
      <w:r w:rsidR="007E2060">
        <w:t>чебная часть.</w:t>
      </w:r>
    </w:p>
    <w:p w:rsidR="001F6481" w:rsidRDefault="001F6481" w:rsidP="0093220E">
      <w:pPr>
        <w:pStyle w:val="2"/>
        <w:rPr>
          <w:shd w:val="clear" w:color="auto" w:fill="FFFFFF"/>
        </w:rPr>
      </w:pPr>
    </w:p>
    <w:p w:rsidR="0093220E" w:rsidRDefault="00533002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1.3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755201">
      <w:pPr>
        <w:pStyle w:val="a9"/>
        <w:numPr>
          <w:ilvl w:val="0"/>
          <w:numId w:val="7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755201">
      <w:pPr>
        <w:pStyle w:val="a9"/>
        <w:numPr>
          <w:ilvl w:val="0"/>
          <w:numId w:val="7"/>
        </w:numPr>
      </w:pPr>
      <w:r>
        <w:t>МРКО</w:t>
      </w:r>
      <w:r w:rsidR="0019522F">
        <w:t>,</w:t>
      </w:r>
    </w:p>
    <w:p w:rsidR="00DB7E95" w:rsidRDefault="008F30FD" w:rsidP="00F75AA9">
      <w:pPr>
        <w:pStyle w:val="a9"/>
        <w:numPr>
          <w:ilvl w:val="0"/>
          <w:numId w:val="7"/>
        </w:numPr>
      </w:pPr>
      <w:r>
        <w:t>АСУ СПРУТ</w:t>
      </w:r>
      <w:r w:rsidR="0019522F">
        <w:t>.</w:t>
      </w:r>
    </w:p>
    <w:p w:rsidR="008D009D" w:rsidRDefault="008D009D" w:rsidP="008D009D">
      <w:r>
        <w:t xml:space="preserve">При этом стоит </w:t>
      </w:r>
      <w:r w:rsidR="000845E0">
        <w:t>напомнить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725F85">
      <w:pPr>
        <w:pStyle w:val="a9"/>
        <w:numPr>
          <w:ilvl w:val="0"/>
          <w:numId w:val="36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студентов и родителей по электронной почте.</w:t>
      </w:r>
    </w:p>
    <w:p w:rsidR="00493A80" w:rsidRDefault="00C74DF0" w:rsidP="00493A80">
      <w:pPr>
        <w:pStyle w:val="2"/>
      </w:pPr>
      <w:r>
        <w:t xml:space="preserve">1.3.1 </w:t>
      </w:r>
      <w:r w:rsidR="002A0256">
        <w:t xml:space="preserve">Программные продукты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6433B6" w:rsidP="002B3F3F">
      <w:pPr>
        <w:pStyle w:val="a9"/>
        <w:numPr>
          <w:ilvl w:val="0"/>
          <w:numId w:val="31"/>
        </w:numPr>
      </w:pPr>
      <w:r>
        <w:t>1С: Колледж,</w:t>
      </w:r>
    </w:p>
    <w:p w:rsidR="006433B6" w:rsidRDefault="006433B6" w:rsidP="0072439E">
      <w:pPr>
        <w:pStyle w:val="a9"/>
        <w:numPr>
          <w:ilvl w:val="0"/>
          <w:numId w:val="31"/>
        </w:numPr>
      </w:pPr>
      <w:r>
        <w:t>1С: Автоматизированное составление расписания. Колледж,</w:t>
      </w:r>
    </w:p>
    <w:p w:rsidR="006433B6" w:rsidRDefault="006433B6" w:rsidP="0072439E">
      <w:pPr>
        <w:pStyle w:val="a9"/>
        <w:numPr>
          <w:ilvl w:val="0"/>
          <w:numId w:val="31"/>
        </w:numPr>
      </w:pPr>
      <w:r>
        <w:t>1С: Электронное обучение. Веб-кабинет преподавателя и студента.</w:t>
      </w:r>
    </w:p>
    <w:p w:rsidR="001F4724" w:rsidRDefault="001F4724" w:rsidP="00C86237">
      <w:pPr>
        <w:pStyle w:val="2"/>
      </w:pPr>
      <w:r>
        <w:t>1.3.1.1 1С: Колледж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 xml:space="preserve">подразделений колледжа </w:t>
      </w:r>
      <w:r w:rsidR="008E5CB5">
        <w:t xml:space="preserve">, 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1F7569">
      <w:pPr>
        <w:pStyle w:val="a9"/>
        <w:numPr>
          <w:ilvl w:val="0"/>
          <w:numId w:val="29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1F7569">
      <w:pPr>
        <w:pStyle w:val="a9"/>
        <w:numPr>
          <w:ilvl w:val="0"/>
          <w:numId w:val="29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1F7569" w:rsidP="003A5B82">
      <w:pPr>
        <w:pStyle w:val="a9"/>
        <w:numPr>
          <w:ilvl w:val="0"/>
          <w:numId w:val="47"/>
        </w:numPr>
      </w:pPr>
      <w:r>
        <w:t>1С: Колледж,</w:t>
      </w:r>
    </w:p>
    <w:p w:rsidR="001F7569" w:rsidRDefault="001F7569" w:rsidP="003A5B82">
      <w:pPr>
        <w:pStyle w:val="a9"/>
        <w:numPr>
          <w:ilvl w:val="0"/>
          <w:numId w:val="47"/>
        </w:numPr>
      </w:pPr>
      <w:r>
        <w:t>1С: Колледж ПРОФ.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lastRenderedPageBreak/>
        <w:t>Основные подразделения, работу которых позволяет автоматизировать 1С: Колледж</w:t>
      </w:r>
      <w:r w:rsidR="005C6D05">
        <w:t xml:space="preserve"> приведены в (Таблица )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>планирование приёма в учебное заведение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 xml:space="preserve">приём документов, 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D560E2">
            <w:pPr>
              <w:pStyle w:val="a3"/>
              <w:numPr>
                <w:ilvl w:val="0"/>
                <w:numId w:val="33"/>
              </w:numPr>
            </w:pPr>
            <w:r>
              <w:t>зачисление абитуриентов</w:t>
            </w:r>
          </w:p>
          <w:p w:rsidR="00F105F1" w:rsidRDefault="00F105F1" w:rsidP="00591594">
            <w:pPr>
              <w:pStyle w:val="a3"/>
              <w:numPr>
                <w:ilvl w:val="0"/>
                <w:numId w:val="33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учёт движения контингента,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посещаемость,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успеваемость,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выпуск,</w:t>
            </w:r>
          </w:p>
          <w:p w:rsidR="00F105F1" w:rsidRDefault="00F105F1" w:rsidP="00C156B6">
            <w:pPr>
              <w:pStyle w:val="a3"/>
              <w:numPr>
                <w:ilvl w:val="0"/>
                <w:numId w:val="34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планирование учебного процесса,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управление нагрузкой,</w:t>
            </w:r>
          </w:p>
          <w:p w:rsidR="00F105F1" w:rsidRDefault="00F105F1" w:rsidP="00435807">
            <w:pPr>
              <w:pStyle w:val="a3"/>
              <w:numPr>
                <w:ilvl w:val="0"/>
                <w:numId w:val="35"/>
              </w:numPr>
            </w:pPr>
            <w:r>
              <w:t>расписание,</w:t>
            </w:r>
          </w:p>
          <w:p w:rsidR="00F105F1" w:rsidRDefault="00F105F1" w:rsidP="00D1328D">
            <w:pPr>
              <w:pStyle w:val="a3"/>
              <w:numPr>
                <w:ilvl w:val="0"/>
                <w:numId w:val="35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проведением различных мероприятий,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трудоустройством выпускников,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управление досугом студентов,</w:t>
            </w:r>
          </w:p>
          <w:p w:rsidR="00F105F1" w:rsidRDefault="00F105F1" w:rsidP="00EF5649">
            <w:pPr>
              <w:pStyle w:val="a3"/>
              <w:numPr>
                <w:ilvl w:val="0"/>
                <w:numId w:val="37"/>
              </w:numPr>
            </w:pPr>
            <w:r>
              <w:t>учёт и анализ работы кураторов,</w:t>
            </w:r>
          </w:p>
          <w:p w:rsidR="00F105F1" w:rsidRDefault="00F105F1" w:rsidP="00EE4469">
            <w:pPr>
              <w:pStyle w:val="a3"/>
              <w:numPr>
                <w:ilvl w:val="0"/>
                <w:numId w:val="37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E03361">
            <w:pPr>
              <w:pStyle w:val="a3"/>
              <w:numPr>
                <w:ilvl w:val="0"/>
                <w:numId w:val="38"/>
              </w:numPr>
            </w:pPr>
            <w:r>
              <w:t>организация производственных практик,</w:t>
            </w:r>
          </w:p>
          <w:p w:rsidR="00F105F1" w:rsidRDefault="00F105F1" w:rsidP="00E03361">
            <w:pPr>
              <w:pStyle w:val="a3"/>
              <w:numPr>
                <w:ilvl w:val="0"/>
                <w:numId w:val="38"/>
              </w:numPr>
            </w:pPr>
            <w:r>
              <w:t>учёт аудиторного фонда.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F105F1" w:rsidRDefault="00414FDA" w:rsidP="00463DAA">
            <w:pPr>
              <w:pStyle w:val="a3"/>
            </w:pPr>
            <w:r>
              <w:t>Включает в себя:</w:t>
            </w:r>
          </w:p>
          <w:p w:rsidR="00414FDA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и оценка работы сотрудников,</w:t>
            </w:r>
          </w:p>
          <w:p w:rsidR="00BA1C7E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и хранение методических материалов,</w:t>
            </w:r>
          </w:p>
          <w:p w:rsidR="00BA1C7E" w:rsidRDefault="00BA1C7E" w:rsidP="00BA1C7E">
            <w:pPr>
              <w:pStyle w:val="a3"/>
              <w:numPr>
                <w:ilvl w:val="0"/>
                <w:numId w:val="39"/>
              </w:numPr>
            </w:pPr>
            <w:r>
              <w:t>учёт работы цикловых методических комиссий,</w:t>
            </w:r>
          </w:p>
          <w:p w:rsidR="002F280C" w:rsidRDefault="00AE5BB6" w:rsidP="00AE5BB6">
            <w:pPr>
              <w:pStyle w:val="a3"/>
              <w:numPr>
                <w:ilvl w:val="0"/>
                <w:numId w:val="39"/>
              </w:numPr>
            </w:pPr>
            <w:r>
              <w:t>ведение списка ЦМК.</w:t>
            </w:r>
          </w:p>
        </w:tc>
      </w:tr>
      <w:tr w:rsidR="00E467F3" w:rsidTr="00E467F3">
        <w:tc>
          <w:tcPr>
            <w:tcW w:w="675" w:type="dxa"/>
            <w:shd w:val="clear" w:color="auto" w:fill="D9D9D9" w:themeFill="background1" w:themeFillShade="D9"/>
          </w:tcPr>
          <w:p w:rsidR="00E467F3" w:rsidRPr="00463DAA" w:rsidRDefault="00E467F3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E467F3" w:rsidRPr="00463DAA" w:rsidRDefault="00E467F3" w:rsidP="00E13CF4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E467F3" w:rsidRPr="00463DAA" w:rsidRDefault="00E467F3" w:rsidP="00E13CF4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2C029A">
            <w:pPr>
              <w:pStyle w:val="a3"/>
              <w:numPr>
                <w:ilvl w:val="0"/>
                <w:numId w:val="40"/>
              </w:numPr>
            </w:pPr>
            <w:r>
              <w:t>кадровый учёт,</w:t>
            </w:r>
          </w:p>
          <w:p w:rsidR="002C029A" w:rsidRDefault="002C029A" w:rsidP="002C029A">
            <w:pPr>
              <w:pStyle w:val="a3"/>
              <w:numPr>
                <w:ilvl w:val="0"/>
                <w:numId w:val="40"/>
              </w:numPr>
            </w:pPr>
            <w:r>
              <w:t>учёт повышения квалификации,</w:t>
            </w:r>
          </w:p>
          <w:p w:rsidR="002C029A" w:rsidRDefault="0082016D" w:rsidP="002C029A">
            <w:pPr>
              <w:pStyle w:val="a3"/>
              <w:numPr>
                <w:ilvl w:val="0"/>
                <w:numId w:val="40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социальный учёт,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поддержка работы стипендиальной комиссии,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 стипендий,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расчёты по социальным выплатам,</w:t>
            </w:r>
          </w:p>
          <w:p w:rsidR="003E2A60" w:rsidRDefault="003E2A60" w:rsidP="003E2A60">
            <w:pPr>
              <w:pStyle w:val="a3"/>
              <w:numPr>
                <w:ilvl w:val="0"/>
                <w:numId w:val="41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работа с нормативной базой,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управления внутренними аудитами,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работа с жалобами,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регистрация жалоб,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процесс разбора жалоб,</w:t>
            </w:r>
          </w:p>
          <w:p w:rsidR="009D55B5" w:rsidRDefault="009D55B5" w:rsidP="00F4719B">
            <w:pPr>
              <w:pStyle w:val="a3"/>
              <w:numPr>
                <w:ilvl w:val="0"/>
                <w:numId w:val="42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3557E1">
            <w:pPr>
              <w:pStyle w:val="a3"/>
              <w:numPr>
                <w:ilvl w:val="0"/>
                <w:numId w:val="42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31EF2">
            <w:pPr>
              <w:pStyle w:val="a3"/>
              <w:numPr>
                <w:ilvl w:val="0"/>
                <w:numId w:val="43"/>
              </w:numPr>
            </w:pPr>
            <w:r>
              <w:t>ведение базы подписчиков на информационные рассылки</w:t>
            </w:r>
            <w:r w:rsidR="00892484">
              <w:t>,</w:t>
            </w:r>
          </w:p>
          <w:p w:rsidR="00B31EF2" w:rsidRDefault="00892484" w:rsidP="00B31EF2">
            <w:pPr>
              <w:pStyle w:val="a3"/>
              <w:numPr>
                <w:ilvl w:val="0"/>
                <w:numId w:val="43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r>
              <w:rPr>
                <w:lang w:val="en-US"/>
              </w:rPr>
              <w:t>sms</w:t>
            </w:r>
            <w:r>
              <w:t>,</w:t>
            </w:r>
          </w:p>
          <w:p w:rsidR="00892484" w:rsidRDefault="00892484" w:rsidP="00892484">
            <w:pPr>
              <w:pStyle w:val="a3"/>
              <w:numPr>
                <w:ilvl w:val="0"/>
                <w:numId w:val="43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892484">
            <w:pPr>
              <w:pStyle w:val="a3"/>
              <w:numPr>
                <w:ilvl w:val="0"/>
                <w:numId w:val="43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>В связи с тем, что 1С:Колледж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в (Таблица )</w:t>
      </w:r>
      <w:r w:rsidR="003C37A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lastRenderedPageBreak/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 </w:t>
            </w:r>
            <w:r>
              <w:t>: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ФИС ГИА,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АИС «Контингент»,</w:t>
            </w:r>
          </w:p>
          <w:p w:rsidR="006571E9" w:rsidRDefault="006571E9" w:rsidP="006571E9">
            <w:pPr>
              <w:pStyle w:val="a3"/>
              <w:numPr>
                <w:ilvl w:val="0"/>
                <w:numId w:val="32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Отправка смс с помощью gsm-терминала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DE3E68" w:rsidRDefault="00DE3E68" w:rsidP="001F7569"/>
    <w:p w:rsidR="00CF511A" w:rsidRDefault="00CF511A" w:rsidP="001F7569">
      <w:r>
        <w:t xml:space="preserve">По результатам сравнения можно рассматривать 1С: Колледж ПРОФ, как лучший вариант, позволяющий полностью </w:t>
      </w:r>
      <w:r w:rsidR="008873E0">
        <w:t xml:space="preserve">охватить работу всех подразделений учебного заведения. </w:t>
      </w:r>
      <w:r w:rsidR="00A50D9E">
        <w:t>Но самое главное, необходимо рассмотреть стоимость покупки.</w:t>
      </w:r>
    </w:p>
    <w:p w:rsidR="00FF7C26" w:rsidRDefault="0041286C" w:rsidP="00AA5356">
      <w:r>
        <w:t xml:space="preserve">Рассматривая стоимость приобретения 1С: Колледж, как самостоятельного продукта, </w:t>
      </w:r>
      <w:r w:rsidR="00A50D9E">
        <w:t>то его стоимость варьируется. Стоимость 1С: Колледж приведена в (Таблица ).</w:t>
      </w:r>
    </w:p>
    <w:p w:rsidR="00AA5356" w:rsidRDefault="00AA5356" w:rsidP="00AA5356">
      <w:pPr>
        <w:ind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 xml:space="preserve">1С: </w:t>
            </w:r>
            <w:r>
              <w:t>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</w:t>
            </w:r>
            <w:r>
              <w:t> </w:t>
            </w:r>
            <w:r>
              <w:t>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</w:t>
            </w:r>
            <w:r>
              <w:t> </w:t>
            </w:r>
            <w:r>
              <w:t>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 ПРОФ</w:t>
            </w:r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Pr="00AD3FCB" w:rsidRDefault="00EC1747" w:rsidP="001F7569">
      <w:r>
        <w:lastRenderedPageBreak/>
        <w:t>Однако, чтобы получит</w:t>
      </w:r>
      <w:r w:rsidR="00BD7C8A">
        <w:t>ь</w:t>
      </w:r>
      <w:r>
        <w:t xml:space="preserve"> полную и окончательную стоимость покупки 1С:Колледж,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r w:rsidR="00AD3FCB">
        <w:t xml:space="preserve">в (Таблица </w:t>
      </w:r>
      <w:r w:rsidR="00713539">
        <w:t>)</w:t>
      </w:r>
      <w:r>
        <w:t xml:space="preserve"> и подберём</w:t>
      </w:r>
      <w:r w:rsidR="000F48F0">
        <w:t xml:space="preserve"> решение</w:t>
      </w:r>
      <w:r w:rsidR="00713539">
        <w:t>.</w:t>
      </w:r>
      <w:r w:rsidR="000F48F0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F672E3" w:rsidRDefault="00F672E3" w:rsidP="00F672E3">
      <w:r>
        <w:t xml:space="preserve">В результате, средство автоподбора выдаёт 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1С: Колледж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AB581A" w:rsidRDefault="00031430" w:rsidP="008C784D">
      <w:r>
        <w:t>При всём при этом нашей главной задачей является</w:t>
      </w:r>
      <w:r w:rsidR="00F57629">
        <w:t xml:space="preserve"> проанализировать </w:t>
      </w:r>
      <w:r w:rsidR="00AB581A">
        <w:t xml:space="preserve">функциональные возможности 1С:Колледж на </w:t>
      </w:r>
      <w:r w:rsidR="00F57629">
        <w:t xml:space="preserve">соответствие </w:t>
      </w:r>
      <w:r w:rsidR="00AB581A">
        <w:t>задачам, который были поставлены ранее. Результат</w:t>
      </w:r>
      <w:r w:rsidR="00332CDC">
        <w:t xml:space="preserve"> соответствия</w:t>
      </w:r>
      <w:r w:rsidR="00AB581A">
        <w:t xml:space="preserve"> приведён в (Таблица )</w:t>
      </w:r>
      <w:r w:rsidR="00332CDC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1С: Колледж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CA6134" w:rsidP="00E25040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регистрация/аутентификация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CA6134" w:rsidP="00E25040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публикация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CA6134" w:rsidP="00CA6134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публикация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CA6134" w:rsidP="00E25040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формирование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4D2933" w:rsidTr="004D2933">
        <w:tc>
          <w:tcPr>
            <w:tcW w:w="675" w:type="dxa"/>
            <w:shd w:val="clear" w:color="auto" w:fill="D9D9D9" w:themeFill="background1" w:themeFillShade="D9"/>
          </w:tcPr>
          <w:p w:rsidR="004D2933" w:rsidRPr="00071B04" w:rsidRDefault="004D2933" w:rsidP="004D293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4D2933" w:rsidRPr="00071B04" w:rsidRDefault="004D2933" w:rsidP="004D2933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4D2933" w:rsidRPr="00071B04" w:rsidRDefault="004D2933" w:rsidP="004D2933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1С: Колледж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CA6134" w:rsidP="00CA6134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размещение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CA6134" w:rsidP="00CA6134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оповещение студентов и родителей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360766" w:rsidRDefault="00360766" w:rsidP="00493A80"/>
    <w:p w:rsidR="00DA48DF" w:rsidRDefault="00DA48DF" w:rsidP="00493A80">
      <w:r>
        <w:t xml:space="preserve">По полученным результатам сравнения </w:t>
      </w:r>
      <w:r w:rsidR="00DF6F48">
        <w:t xml:space="preserve">можно сделать заключение о том, что 1С: Колледж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1F4724" w:rsidP="00542BE9">
      <w:pPr>
        <w:pStyle w:val="2"/>
      </w:pPr>
      <w:r>
        <w:t>1.3.1.2 1С: Автоматизированное составление расписания. Колледж</w:t>
      </w:r>
    </w:p>
    <w:p w:rsidR="00AF07D9" w:rsidRDefault="00D7520C" w:rsidP="00493A80">
      <w:r>
        <w:t>1С: Автоматизированное составление расписания. Колледж</w:t>
      </w:r>
      <w:r>
        <w:t xml:space="preserve">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</w:p>
    <w:p w:rsidR="004D307D" w:rsidRDefault="00051271" w:rsidP="00493A80">
      <w:r>
        <w:t>Существует две версии:</w:t>
      </w:r>
    </w:p>
    <w:p w:rsidR="00051271" w:rsidRDefault="00051271" w:rsidP="00051271">
      <w:pPr>
        <w:pStyle w:val="a9"/>
        <w:numPr>
          <w:ilvl w:val="0"/>
          <w:numId w:val="46"/>
        </w:numPr>
      </w:pPr>
      <w:r>
        <w:t>1С: Автоматизированное составление расписания. Колледж</w:t>
      </w:r>
      <w:r>
        <w:t>,</w:t>
      </w:r>
    </w:p>
    <w:p w:rsidR="00051271" w:rsidRDefault="00051271" w:rsidP="00051271">
      <w:pPr>
        <w:pStyle w:val="a9"/>
        <w:numPr>
          <w:ilvl w:val="0"/>
          <w:numId w:val="46"/>
        </w:numPr>
      </w:pPr>
      <w:r>
        <w:t>1С: Автоматизированное составление расписания. Колледж</w:t>
      </w:r>
      <w:r>
        <w:t xml:space="preserve"> </w:t>
      </w:r>
      <w:r w:rsidRPr="00051271">
        <w:t>(</w:t>
      </w:r>
      <w:r>
        <w:rPr>
          <w:lang w:val="en-US"/>
        </w:rPr>
        <w:t>USB</w:t>
      </w:r>
      <w:r w:rsidRPr="00051271">
        <w:t>).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поставки.</w:t>
      </w:r>
      <w:r w:rsidR="003A5B82">
        <w:t xml:space="preserve"> </w:t>
      </w:r>
      <w:r w:rsidR="00EE0ABF">
        <w:t>(потом добавить таблицу).</w:t>
      </w:r>
    </w:p>
    <w:p w:rsidR="003A5B82" w:rsidRDefault="00AD018D" w:rsidP="00493A80">
      <w:r>
        <w:t>Список функциональных возможностей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532BA4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BE0987" w:rsidRDefault="00532BA4" w:rsidP="0087791D">
            <w:pPr>
              <w:pStyle w:val="a3"/>
              <w:jc w:val="center"/>
              <w:rPr>
                <w:b/>
              </w:rPr>
            </w:pPr>
            <w:r w:rsidRPr="00BE0987">
              <w:rPr>
                <w:b/>
              </w:rPr>
              <w:t>Реализованная функция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532BA4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3114A5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3114A5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532BA4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lastRenderedPageBreak/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6957B0" w:rsidRPr="00BE0987" w:rsidRDefault="006957B0" w:rsidP="007969E8">
            <w:pPr>
              <w:pStyle w:val="a3"/>
              <w:jc w:val="center"/>
            </w:pPr>
            <w:r w:rsidRPr="00BE0987">
              <w:rPr>
                <w:b/>
              </w:rPr>
              <w:t>Реализованная функция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>росмотр расписаний и ввод предпочтений по web-интерфейсу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e-mail для студентов и преподавателей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1С:Колледж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>агрузка справочников и учебных планов из Excel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532BA4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>азграничение доступа подокументно</w:t>
            </w:r>
          </w:p>
        </w:tc>
      </w:tr>
    </w:tbl>
    <w:p w:rsidR="00A10F76" w:rsidRDefault="00A10F76" w:rsidP="00493A80"/>
    <w:p w:rsidR="00A310E2" w:rsidRDefault="00A310E2" w:rsidP="00225776">
      <w:r>
        <w:t xml:space="preserve">Рассматривая стоимость приобретения 1С: </w:t>
      </w:r>
      <w:r w:rsidR="005B7183">
        <w:t>Автоматизированное составление расписания. Колледж</w:t>
      </w:r>
      <w:r>
        <w:t>, как самостоятельного продукта, то его 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в (Таблица )</w:t>
      </w:r>
      <w:r w:rsidR="006E2F20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4D684E">
        <w:tc>
          <w:tcPr>
            <w:tcW w:w="4205" w:type="dxa"/>
            <w:shd w:val="clear" w:color="auto" w:fill="D9D9D9" w:themeFill="background1" w:themeFillShade="D9"/>
          </w:tcPr>
          <w:p w:rsidR="00FD11CB" w:rsidRPr="00EC1747" w:rsidRDefault="00FD11CB" w:rsidP="00A310E2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A310E2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A310E2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A310E2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  <w:r>
              <w:t xml:space="preserve"> (</w:t>
            </w:r>
            <w:r>
              <w:rPr>
                <w:lang w:val="en-US"/>
              </w:rPr>
              <w:t>USB)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25776"/>
    <w:p w:rsidR="00A310E2" w:rsidRPr="00AD3FCB" w:rsidRDefault="00A310E2" w:rsidP="00225776">
      <w:r>
        <w:t>Однако, чтобы получит</w:t>
      </w:r>
      <w:r w:rsidR="00CC625B">
        <w:t>ь</w:t>
      </w:r>
      <w:r>
        <w:t xml:space="preserve"> полную и окончательную </w:t>
      </w:r>
      <w:r w:rsidR="004D307D">
        <w:t xml:space="preserve">стоимость покупки </w:t>
      </w:r>
      <w:r w:rsidR="004D307D">
        <w:t>1С: Автоматизированное составление расписания. Колледж</w:t>
      </w:r>
      <w:r>
        <w:t>, воспользуемся средством автоподбора продуктов 1С, укажем следующие данные, приведённые в (Таблица ) и подберём решение.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25776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bookmarkStart w:id="0" w:name="_GoBack"/>
      <w:bookmarkEnd w:id="0"/>
      <w:r>
        <w:lastRenderedPageBreak/>
        <w:t xml:space="preserve">В результате, средство автоподбора выдаёт 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D9529B">
        <w:t>1С: Автоматизированное составление расписания. Колледж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A23549" w:rsidRDefault="00A23549" w:rsidP="00A23549">
      <w:r>
        <w:t>При всём при этом нашей главной задачей является проанализировать функциональные возможности 1С:Колледж на соответствие задачам, который были поставлены ранее. Результат соответствия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25776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1С: Колледж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A23549" w:rsidP="00225776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регистрация/аутентификация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A23549" w:rsidP="00225776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публикация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A23549" w:rsidP="00225776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публикация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+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A23549" w:rsidP="00225776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формирование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A23549" w:rsidP="00225776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размещение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A23549" w:rsidP="00225776">
            <w:pPr>
              <w:pStyle w:val="a3"/>
              <w:rPr>
                <w:shd w:val="clear" w:color="auto" w:fill="FFFFFF"/>
              </w:rPr>
            </w:pPr>
            <w:r w:rsidRPr="00CA6134">
              <w:rPr>
                <w:shd w:val="clear" w:color="auto" w:fill="FFFFFF"/>
              </w:rPr>
              <w:t>оповещение студентов и родителей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</w:tbl>
    <w:p w:rsidR="00F24770" w:rsidRDefault="00F24770" w:rsidP="00A23549"/>
    <w:p w:rsidR="00A23549" w:rsidRDefault="00A23549" w:rsidP="00A23549">
      <w:r>
        <w:t>По полученным результатам сравнения можно сделать заключение о том</w:t>
      </w:r>
      <w:r w:rsidR="00BE0AED">
        <w:t xml:space="preserve">, что </w:t>
      </w:r>
      <w:r w:rsidR="00BE0AED">
        <w:t>1С: Автоматизированное составление расписания. Колледж</w:t>
      </w:r>
      <w:r>
        <w:t xml:space="preserve"> </w:t>
      </w:r>
      <w:r w:rsidR="00BE0AED">
        <w:lastRenderedPageBreak/>
        <w:t>подходит только для составления расписания и не</w:t>
      </w:r>
      <w:r>
        <w:t xml:space="preserve"> выполняет поставленные нами задачами</w:t>
      </w:r>
      <w:r w:rsidR="00BE0AED">
        <w:t xml:space="preserve"> в полной мере</w:t>
      </w:r>
      <w:r>
        <w:t>.</w:t>
      </w:r>
    </w:p>
    <w:p w:rsidR="001F4724" w:rsidRDefault="001F4724" w:rsidP="00542BE9">
      <w:pPr>
        <w:pStyle w:val="2"/>
      </w:pPr>
      <w:r>
        <w:t xml:space="preserve">1.3.1.3 </w:t>
      </w:r>
      <w:r w:rsidR="00B20784">
        <w:t>1С: Электронное обучение. Веб-кабинет преподавателя и студента</w:t>
      </w:r>
    </w:p>
    <w:p w:rsidR="00127D72" w:rsidRDefault="00127D72" w:rsidP="00493A80"/>
    <w:p w:rsidR="00127D72" w:rsidRDefault="00127D72" w:rsidP="00493A80"/>
    <w:p w:rsidR="00C15327" w:rsidRDefault="00C15327" w:rsidP="00493A80"/>
    <w:p w:rsidR="00493A80" w:rsidRDefault="00493A80" w:rsidP="001F6481"/>
    <w:p w:rsidR="0031355C" w:rsidRDefault="00C74DF0" w:rsidP="0031355C">
      <w:pPr>
        <w:pStyle w:val="2"/>
      </w:pPr>
      <w:r>
        <w:t xml:space="preserve">1.3.2 </w:t>
      </w:r>
      <w:r w:rsidR="0031355C">
        <w:t>МРКО</w:t>
      </w:r>
    </w:p>
    <w:p w:rsidR="0031355C" w:rsidRDefault="0031355C" w:rsidP="0031355C">
      <w:r>
        <w:t>Дать общее описание</w:t>
      </w:r>
    </w:p>
    <w:p w:rsidR="0031355C" w:rsidRDefault="0031355C" w:rsidP="0031355C">
      <w:r>
        <w:t>Основных возможностей</w:t>
      </w:r>
    </w:p>
    <w:p w:rsidR="0031355C" w:rsidRDefault="0031355C" w:rsidP="0031355C">
      <w:r>
        <w:t>Форм</w:t>
      </w:r>
      <w:r w:rsidR="00493A80">
        <w:t>а</w:t>
      </w:r>
      <w:r>
        <w:t xml:space="preserve"> внедрения</w:t>
      </w:r>
    </w:p>
    <w:p w:rsidR="00493A80" w:rsidRDefault="00493A80" w:rsidP="0031355C"/>
    <w:p w:rsidR="00372FF4" w:rsidRDefault="00EB5CEB" w:rsidP="008D07CB">
      <w:pPr>
        <w:pStyle w:val="2"/>
      </w:pPr>
      <w:r>
        <w:t xml:space="preserve">1.3.3 </w:t>
      </w:r>
      <w:r w:rsidR="00A454F3">
        <w:t>АСУ СПРУТ</w:t>
      </w:r>
    </w:p>
    <w:p w:rsidR="00853050" w:rsidRDefault="00853050" w:rsidP="001F6481"/>
    <w:p w:rsidR="00853050" w:rsidRPr="001753E6" w:rsidRDefault="00853050" w:rsidP="001F6481">
      <w:r>
        <w:t xml:space="preserve">Взять методичку </w:t>
      </w:r>
      <w:r w:rsidR="001753E6">
        <w:rPr>
          <w:lang w:val="en-US"/>
        </w:rPr>
        <w:t>by</w:t>
      </w:r>
      <w:r w:rsidR="001753E6" w:rsidRPr="00E063E2">
        <w:t xml:space="preserve"> </w:t>
      </w:r>
      <w:r w:rsidR="001753E6">
        <w:t>ГАИ</w:t>
      </w:r>
    </w:p>
    <w:p w:rsidR="001F6481" w:rsidRDefault="001F6481" w:rsidP="001F6481"/>
    <w:p w:rsidR="00E063E2" w:rsidRDefault="00E063E2" w:rsidP="001F6481"/>
    <w:p w:rsidR="00E063E2" w:rsidRDefault="00E063E2" w:rsidP="001F6481"/>
    <w:p w:rsidR="00E063E2" w:rsidRDefault="00E063E2" w:rsidP="001F6481"/>
    <w:p w:rsidR="00E063E2" w:rsidRPr="001F6481" w:rsidRDefault="00E063E2" w:rsidP="00E063E2">
      <w:pPr>
        <w:pStyle w:val="2"/>
      </w:pPr>
    </w:p>
    <w:sectPr w:rsidR="00E063E2" w:rsidRPr="001F6481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D360F9C"/>
    <w:multiLevelType w:val="hybridMultilevel"/>
    <w:tmpl w:val="F2345F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2422168"/>
    <w:multiLevelType w:val="hybridMultilevel"/>
    <w:tmpl w:val="7AD0E76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5502FC9"/>
    <w:multiLevelType w:val="hybridMultilevel"/>
    <w:tmpl w:val="DACA119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DC10D0F"/>
    <w:multiLevelType w:val="hybridMultilevel"/>
    <w:tmpl w:val="6BC61D36"/>
    <w:lvl w:ilvl="0" w:tplc="AFBC30E0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2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980311A"/>
    <w:multiLevelType w:val="hybridMultilevel"/>
    <w:tmpl w:val="DBACE5E8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6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8678B"/>
    <w:multiLevelType w:val="hybridMultilevel"/>
    <w:tmpl w:val="054441E6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8617D96"/>
    <w:multiLevelType w:val="hybridMultilevel"/>
    <w:tmpl w:val="9D289CD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4F925D0D"/>
    <w:multiLevelType w:val="multilevel"/>
    <w:tmpl w:val="1A70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1AB5BB9"/>
    <w:multiLevelType w:val="hybridMultilevel"/>
    <w:tmpl w:val="448AB09A"/>
    <w:lvl w:ilvl="0" w:tplc="AFBC30E0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BF39ED"/>
    <w:multiLevelType w:val="hybridMultilevel"/>
    <w:tmpl w:val="EE6C4364"/>
    <w:lvl w:ilvl="0" w:tplc="64488ED0">
      <w:start w:val="1"/>
      <w:numFmt w:val="decimal"/>
      <w:lvlText w:val="%1"/>
      <w:lvlJc w:val="left"/>
      <w:pPr>
        <w:ind w:left="16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6" w:hanging="360"/>
      </w:pPr>
    </w:lvl>
    <w:lvl w:ilvl="2" w:tplc="0419001B" w:tentative="1">
      <w:start w:val="1"/>
      <w:numFmt w:val="lowerRoman"/>
      <w:lvlText w:val="%3."/>
      <w:lvlJc w:val="right"/>
      <w:pPr>
        <w:ind w:left="3086" w:hanging="180"/>
      </w:pPr>
    </w:lvl>
    <w:lvl w:ilvl="3" w:tplc="0419000F" w:tentative="1">
      <w:start w:val="1"/>
      <w:numFmt w:val="decimal"/>
      <w:lvlText w:val="%4."/>
      <w:lvlJc w:val="left"/>
      <w:pPr>
        <w:ind w:left="3806" w:hanging="360"/>
      </w:pPr>
    </w:lvl>
    <w:lvl w:ilvl="4" w:tplc="04190019" w:tentative="1">
      <w:start w:val="1"/>
      <w:numFmt w:val="lowerLetter"/>
      <w:lvlText w:val="%5."/>
      <w:lvlJc w:val="left"/>
      <w:pPr>
        <w:ind w:left="4526" w:hanging="360"/>
      </w:pPr>
    </w:lvl>
    <w:lvl w:ilvl="5" w:tplc="0419001B" w:tentative="1">
      <w:start w:val="1"/>
      <w:numFmt w:val="lowerRoman"/>
      <w:lvlText w:val="%6."/>
      <w:lvlJc w:val="right"/>
      <w:pPr>
        <w:ind w:left="5246" w:hanging="180"/>
      </w:pPr>
    </w:lvl>
    <w:lvl w:ilvl="6" w:tplc="0419000F" w:tentative="1">
      <w:start w:val="1"/>
      <w:numFmt w:val="decimal"/>
      <w:lvlText w:val="%7."/>
      <w:lvlJc w:val="left"/>
      <w:pPr>
        <w:ind w:left="5966" w:hanging="360"/>
      </w:pPr>
    </w:lvl>
    <w:lvl w:ilvl="7" w:tplc="04190019" w:tentative="1">
      <w:start w:val="1"/>
      <w:numFmt w:val="lowerLetter"/>
      <w:lvlText w:val="%8."/>
      <w:lvlJc w:val="left"/>
      <w:pPr>
        <w:ind w:left="6686" w:hanging="360"/>
      </w:pPr>
    </w:lvl>
    <w:lvl w:ilvl="8" w:tplc="041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31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2860238"/>
    <w:multiLevelType w:val="hybridMultilevel"/>
    <w:tmpl w:val="88B4C78E"/>
    <w:lvl w:ilvl="0" w:tplc="DC789BE8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36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7EA40C9"/>
    <w:multiLevelType w:val="hybridMultilevel"/>
    <w:tmpl w:val="60005C7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A337DDC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CB2A8B"/>
    <w:multiLevelType w:val="hybridMultilevel"/>
    <w:tmpl w:val="9A6452D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7FA028A"/>
    <w:multiLevelType w:val="hybridMultilevel"/>
    <w:tmpl w:val="1C6EEAE2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6"/>
  </w:num>
  <w:num w:numId="2">
    <w:abstractNumId w:val="30"/>
  </w:num>
  <w:num w:numId="3">
    <w:abstractNumId w:val="4"/>
  </w:num>
  <w:num w:numId="4">
    <w:abstractNumId w:val="7"/>
  </w:num>
  <w:num w:numId="5">
    <w:abstractNumId w:val="11"/>
  </w:num>
  <w:num w:numId="6">
    <w:abstractNumId w:val="15"/>
  </w:num>
  <w:num w:numId="7">
    <w:abstractNumId w:val="32"/>
  </w:num>
  <w:num w:numId="8">
    <w:abstractNumId w:val="44"/>
  </w:num>
  <w:num w:numId="9">
    <w:abstractNumId w:val="10"/>
  </w:num>
  <w:num w:numId="10">
    <w:abstractNumId w:val="3"/>
  </w:num>
  <w:num w:numId="11">
    <w:abstractNumId w:val="26"/>
  </w:num>
  <w:num w:numId="12">
    <w:abstractNumId w:val="19"/>
  </w:num>
  <w:num w:numId="13">
    <w:abstractNumId w:val="18"/>
  </w:num>
  <w:num w:numId="14">
    <w:abstractNumId w:val="40"/>
  </w:num>
  <w:num w:numId="15">
    <w:abstractNumId w:val="6"/>
  </w:num>
  <w:num w:numId="16">
    <w:abstractNumId w:val="37"/>
  </w:num>
  <w:num w:numId="17">
    <w:abstractNumId w:val="46"/>
  </w:num>
  <w:num w:numId="18">
    <w:abstractNumId w:val="47"/>
  </w:num>
  <w:num w:numId="19">
    <w:abstractNumId w:val="9"/>
  </w:num>
  <w:num w:numId="20">
    <w:abstractNumId w:val="23"/>
  </w:num>
  <w:num w:numId="21">
    <w:abstractNumId w:val="35"/>
  </w:num>
  <w:num w:numId="22">
    <w:abstractNumId w:val="0"/>
  </w:num>
  <w:num w:numId="23">
    <w:abstractNumId w:val="14"/>
  </w:num>
  <w:num w:numId="24">
    <w:abstractNumId w:val="12"/>
  </w:num>
  <w:num w:numId="25">
    <w:abstractNumId w:val="38"/>
  </w:num>
  <w:num w:numId="26">
    <w:abstractNumId w:val="31"/>
  </w:num>
  <w:num w:numId="27">
    <w:abstractNumId w:val="22"/>
  </w:num>
  <w:num w:numId="28">
    <w:abstractNumId w:val="41"/>
  </w:num>
  <w:num w:numId="29">
    <w:abstractNumId w:val="5"/>
  </w:num>
  <w:num w:numId="30">
    <w:abstractNumId w:val="28"/>
  </w:num>
  <w:num w:numId="31">
    <w:abstractNumId w:val="33"/>
  </w:num>
  <w:num w:numId="32">
    <w:abstractNumId w:val="16"/>
  </w:num>
  <w:num w:numId="33">
    <w:abstractNumId w:val="1"/>
  </w:num>
  <w:num w:numId="34">
    <w:abstractNumId w:val="25"/>
  </w:num>
  <w:num w:numId="35">
    <w:abstractNumId w:val="21"/>
  </w:num>
  <w:num w:numId="36">
    <w:abstractNumId w:val="8"/>
  </w:num>
  <w:num w:numId="37">
    <w:abstractNumId w:val="2"/>
  </w:num>
  <w:num w:numId="38">
    <w:abstractNumId w:val="24"/>
  </w:num>
  <w:num w:numId="39">
    <w:abstractNumId w:val="45"/>
  </w:num>
  <w:num w:numId="40">
    <w:abstractNumId w:val="13"/>
  </w:num>
  <w:num w:numId="41">
    <w:abstractNumId w:val="29"/>
  </w:num>
  <w:num w:numId="42">
    <w:abstractNumId w:val="20"/>
  </w:num>
  <w:num w:numId="43">
    <w:abstractNumId w:val="42"/>
  </w:num>
  <w:num w:numId="44">
    <w:abstractNumId w:val="43"/>
  </w:num>
  <w:num w:numId="45">
    <w:abstractNumId w:val="39"/>
  </w:num>
  <w:num w:numId="46">
    <w:abstractNumId w:val="17"/>
  </w:num>
  <w:num w:numId="47">
    <w:abstractNumId w:val="34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10D54"/>
    <w:rsid w:val="00012FFD"/>
    <w:rsid w:val="00013507"/>
    <w:rsid w:val="00015C7B"/>
    <w:rsid w:val="00021441"/>
    <w:rsid w:val="00022080"/>
    <w:rsid w:val="00022286"/>
    <w:rsid w:val="00022B0D"/>
    <w:rsid w:val="00023D6B"/>
    <w:rsid w:val="00024857"/>
    <w:rsid w:val="00024DD6"/>
    <w:rsid w:val="0002597B"/>
    <w:rsid w:val="00030E9F"/>
    <w:rsid w:val="00031430"/>
    <w:rsid w:val="000329D8"/>
    <w:rsid w:val="00032D6C"/>
    <w:rsid w:val="00034F2E"/>
    <w:rsid w:val="000473B1"/>
    <w:rsid w:val="00047973"/>
    <w:rsid w:val="00051271"/>
    <w:rsid w:val="00051CCC"/>
    <w:rsid w:val="0005395B"/>
    <w:rsid w:val="00061685"/>
    <w:rsid w:val="00066AFD"/>
    <w:rsid w:val="00071B04"/>
    <w:rsid w:val="00073B19"/>
    <w:rsid w:val="00074CF6"/>
    <w:rsid w:val="000845E0"/>
    <w:rsid w:val="00086E8B"/>
    <w:rsid w:val="000879C0"/>
    <w:rsid w:val="000904B3"/>
    <w:rsid w:val="00091175"/>
    <w:rsid w:val="0009299C"/>
    <w:rsid w:val="00092A14"/>
    <w:rsid w:val="000A20FE"/>
    <w:rsid w:val="000A3F71"/>
    <w:rsid w:val="000C59C0"/>
    <w:rsid w:val="000D2B66"/>
    <w:rsid w:val="000D79E4"/>
    <w:rsid w:val="000E120D"/>
    <w:rsid w:val="000E1EBC"/>
    <w:rsid w:val="000E4635"/>
    <w:rsid w:val="000F1A2C"/>
    <w:rsid w:val="000F2A61"/>
    <w:rsid w:val="000F48F0"/>
    <w:rsid w:val="00100076"/>
    <w:rsid w:val="001000AD"/>
    <w:rsid w:val="00100BB0"/>
    <w:rsid w:val="0010231E"/>
    <w:rsid w:val="00103EFA"/>
    <w:rsid w:val="001152C5"/>
    <w:rsid w:val="001262C4"/>
    <w:rsid w:val="001264EF"/>
    <w:rsid w:val="00127D72"/>
    <w:rsid w:val="00131686"/>
    <w:rsid w:val="0013234B"/>
    <w:rsid w:val="00140972"/>
    <w:rsid w:val="0014199C"/>
    <w:rsid w:val="001469D8"/>
    <w:rsid w:val="00146D2D"/>
    <w:rsid w:val="00151E5F"/>
    <w:rsid w:val="0015318C"/>
    <w:rsid w:val="00153E8E"/>
    <w:rsid w:val="001579A9"/>
    <w:rsid w:val="00167BBC"/>
    <w:rsid w:val="00171D2C"/>
    <w:rsid w:val="00173DC8"/>
    <w:rsid w:val="001753E6"/>
    <w:rsid w:val="00177E30"/>
    <w:rsid w:val="00187332"/>
    <w:rsid w:val="00192073"/>
    <w:rsid w:val="0019522F"/>
    <w:rsid w:val="00197344"/>
    <w:rsid w:val="001977D1"/>
    <w:rsid w:val="001A5A34"/>
    <w:rsid w:val="001B03DC"/>
    <w:rsid w:val="001B0989"/>
    <w:rsid w:val="001B4121"/>
    <w:rsid w:val="001B745D"/>
    <w:rsid w:val="001B7ED2"/>
    <w:rsid w:val="001C619E"/>
    <w:rsid w:val="001D04FF"/>
    <w:rsid w:val="001D0990"/>
    <w:rsid w:val="001D2DEB"/>
    <w:rsid w:val="001D7E9B"/>
    <w:rsid w:val="001E2962"/>
    <w:rsid w:val="001F3E4D"/>
    <w:rsid w:val="001F4280"/>
    <w:rsid w:val="001F4724"/>
    <w:rsid w:val="001F4C76"/>
    <w:rsid w:val="001F6481"/>
    <w:rsid w:val="001F7569"/>
    <w:rsid w:val="00201268"/>
    <w:rsid w:val="00203C23"/>
    <w:rsid w:val="00207F8B"/>
    <w:rsid w:val="00211037"/>
    <w:rsid w:val="0021282A"/>
    <w:rsid w:val="0021497E"/>
    <w:rsid w:val="00216E73"/>
    <w:rsid w:val="00217119"/>
    <w:rsid w:val="0021787D"/>
    <w:rsid w:val="00220587"/>
    <w:rsid w:val="00222598"/>
    <w:rsid w:val="002256EE"/>
    <w:rsid w:val="002269D0"/>
    <w:rsid w:val="00232D64"/>
    <w:rsid w:val="00242ACE"/>
    <w:rsid w:val="002443E1"/>
    <w:rsid w:val="00252261"/>
    <w:rsid w:val="0025308A"/>
    <w:rsid w:val="00254734"/>
    <w:rsid w:val="002611F6"/>
    <w:rsid w:val="00264BBA"/>
    <w:rsid w:val="00277301"/>
    <w:rsid w:val="00277B80"/>
    <w:rsid w:val="0028153C"/>
    <w:rsid w:val="0028526C"/>
    <w:rsid w:val="0029489D"/>
    <w:rsid w:val="00295BF8"/>
    <w:rsid w:val="002A0256"/>
    <w:rsid w:val="002A1C1D"/>
    <w:rsid w:val="002A3507"/>
    <w:rsid w:val="002A3F55"/>
    <w:rsid w:val="002A47F5"/>
    <w:rsid w:val="002B1089"/>
    <w:rsid w:val="002B3F3F"/>
    <w:rsid w:val="002B686A"/>
    <w:rsid w:val="002C029A"/>
    <w:rsid w:val="002C7C42"/>
    <w:rsid w:val="002D1AB2"/>
    <w:rsid w:val="002D211D"/>
    <w:rsid w:val="002D3E1F"/>
    <w:rsid w:val="002D3E79"/>
    <w:rsid w:val="002E189D"/>
    <w:rsid w:val="002E274A"/>
    <w:rsid w:val="002E2EFF"/>
    <w:rsid w:val="002E3148"/>
    <w:rsid w:val="002E488D"/>
    <w:rsid w:val="002F280C"/>
    <w:rsid w:val="002F528C"/>
    <w:rsid w:val="00305458"/>
    <w:rsid w:val="00305A3E"/>
    <w:rsid w:val="00306A26"/>
    <w:rsid w:val="0031355C"/>
    <w:rsid w:val="003260D3"/>
    <w:rsid w:val="003264B3"/>
    <w:rsid w:val="00332CBD"/>
    <w:rsid w:val="00332CDC"/>
    <w:rsid w:val="00335B31"/>
    <w:rsid w:val="003461FB"/>
    <w:rsid w:val="00347726"/>
    <w:rsid w:val="00347907"/>
    <w:rsid w:val="00347E7D"/>
    <w:rsid w:val="00351241"/>
    <w:rsid w:val="003557E1"/>
    <w:rsid w:val="00356553"/>
    <w:rsid w:val="00360766"/>
    <w:rsid w:val="00362588"/>
    <w:rsid w:val="00372FF4"/>
    <w:rsid w:val="00373FCE"/>
    <w:rsid w:val="00374840"/>
    <w:rsid w:val="00375C9D"/>
    <w:rsid w:val="00375E53"/>
    <w:rsid w:val="00382E1C"/>
    <w:rsid w:val="00387B1F"/>
    <w:rsid w:val="00390DAF"/>
    <w:rsid w:val="00394881"/>
    <w:rsid w:val="00396D12"/>
    <w:rsid w:val="00396D7F"/>
    <w:rsid w:val="003A332E"/>
    <w:rsid w:val="003A5B82"/>
    <w:rsid w:val="003A690A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40027B"/>
    <w:rsid w:val="00403575"/>
    <w:rsid w:val="004104FB"/>
    <w:rsid w:val="0041286C"/>
    <w:rsid w:val="00414FDA"/>
    <w:rsid w:val="004171F9"/>
    <w:rsid w:val="004224F7"/>
    <w:rsid w:val="00425428"/>
    <w:rsid w:val="0042665E"/>
    <w:rsid w:val="004277D5"/>
    <w:rsid w:val="00430F2D"/>
    <w:rsid w:val="00432C54"/>
    <w:rsid w:val="0043374C"/>
    <w:rsid w:val="00435807"/>
    <w:rsid w:val="00435BD2"/>
    <w:rsid w:val="00436CBC"/>
    <w:rsid w:val="00441020"/>
    <w:rsid w:val="00441969"/>
    <w:rsid w:val="00441F15"/>
    <w:rsid w:val="004440DD"/>
    <w:rsid w:val="00461FAE"/>
    <w:rsid w:val="00463DAA"/>
    <w:rsid w:val="00464B2F"/>
    <w:rsid w:val="0046516E"/>
    <w:rsid w:val="00470F07"/>
    <w:rsid w:val="004736D3"/>
    <w:rsid w:val="00475517"/>
    <w:rsid w:val="004759B6"/>
    <w:rsid w:val="00476790"/>
    <w:rsid w:val="004775B9"/>
    <w:rsid w:val="00480394"/>
    <w:rsid w:val="00480D1B"/>
    <w:rsid w:val="00481141"/>
    <w:rsid w:val="004834E7"/>
    <w:rsid w:val="004848E0"/>
    <w:rsid w:val="00491014"/>
    <w:rsid w:val="0049161A"/>
    <w:rsid w:val="00492550"/>
    <w:rsid w:val="00493A80"/>
    <w:rsid w:val="00497240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C8D"/>
    <w:rsid w:val="004D0835"/>
    <w:rsid w:val="004D2933"/>
    <w:rsid w:val="004D307D"/>
    <w:rsid w:val="004D6271"/>
    <w:rsid w:val="004D684E"/>
    <w:rsid w:val="004E2749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7F74"/>
    <w:rsid w:val="00500473"/>
    <w:rsid w:val="005042F6"/>
    <w:rsid w:val="00504315"/>
    <w:rsid w:val="00505D0F"/>
    <w:rsid w:val="00512CA6"/>
    <w:rsid w:val="00525DC3"/>
    <w:rsid w:val="005266C8"/>
    <w:rsid w:val="0052690D"/>
    <w:rsid w:val="005269D3"/>
    <w:rsid w:val="00530A6F"/>
    <w:rsid w:val="00532BA4"/>
    <w:rsid w:val="00533002"/>
    <w:rsid w:val="00535423"/>
    <w:rsid w:val="0053752F"/>
    <w:rsid w:val="00542BE9"/>
    <w:rsid w:val="00543BF3"/>
    <w:rsid w:val="005477F0"/>
    <w:rsid w:val="00550C9A"/>
    <w:rsid w:val="00554147"/>
    <w:rsid w:val="00556491"/>
    <w:rsid w:val="0056352C"/>
    <w:rsid w:val="00565693"/>
    <w:rsid w:val="00571FD3"/>
    <w:rsid w:val="00584301"/>
    <w:rsid w:val="00584B1D"/>
    <w:rsid w:val="00590C59"/>
    <w:rsid w:val="00591594"/>
    <w:rsid w:val="005A4EEC"/>
    <w:rsid w:val="005A58C9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399"/>
    <w:rsid w:val="005E0AC4"/>
    <w:rsid w:val="005E0E12"/>
    <w:rsid w:val="005E24F3"/>
    <w:rsid w:val="005E2692"/>
    <w:rsid w:val="005F0379"/>
    <w:rsid w:val="005F136A"/>
    <w:rsid w:val="005F1409"/>
    <w:rsid w:val="005F667E"/>
    <w:rsid w:val="005F78FD"/>
    <w:rsid w:val="006012F9"/>
    <w:rsid w:val="00605305"/>
    <w:rsid w:val="00605E36"/>
    <w:rsid w:val="00610294"/>
    <w:rsid w:val="006129C2"/>
    <w:rsid w:val="0061693C"/>
    <w:rsid w:val="0061731D"/>
    <w:rsid w:val="006217BA"/>
    <w:rsid w:val="00624068"/>
    <w:rsid w:val="00624406"/>
    <w:rsid w:val="0062791B"/>
    <w:rsid w:val="00632739"/>
    <w:rsid w:val="00642078"/>
    <w:rsid w:val="006426AE"/>
    <w:rsid w:val="006433B6"/>
    <w:rsid w:val="00644ABD"/>
    <w:rsid w:val="0064560A"/>
    <w:rsid w:val="00651158"/>
    <w:rsid w:val="00651E45"/>
    <w:rsid w:val="00654F10"/>
    <w:rsid w:val="00656D74"/>
    <w:rsid w:val="006571E9"/>
    <w:rsid w:val="00657779"/>
    <w:rsid w:val="006611EE"/>
    <w:rsid w:val="0066377E"/>
    <w:rsid w:val="00665149"/>
    <w:rsid w:val="006734BA"/>
    <w:rsid w:val="006813C8"/>
    <w:rsid w:val="006869D9"/>
    <w:rsid w:val="006875AC"/>
    <w:rsid w:val="006921B6"/>
    <w:rsid w:val="006940D1"/>
    <w:rsid w:val="006957B0"/>
    <w:rsid w:val="006A415C"/>
    <w:rsid w:val="006B4819"/>
    <w:rsid w:val="006B58AC"/>
    <w:rsid w:val="006C05ED"/>
    <w:rsid w:val="006C29EE"/>
    <w:rsid w:val="006C3E54"/>
    <w:rsid w:val="006C4743"/>
    <w:rsid w:val="006C4CCF"/>
    <w:rsid w:val="006C56BD"/>
    <w:rsid w:val="006D3C3D"/>
    <w:rsid w:val="006D41B2"/>
    <w:rsid w:val="006E126A"/>
    <w:rsid w:val="006E2F20"/>
    <w:rsid w:val="006E3589"/>
    <w:rsid w:val="006E7101"/>
    <w:rsid w:val="006F0B16"/>
    <w:rsid w:val="006F1F6D"/>
    <w:rsid w:val="006F244D"/>
    <w:rsid w:val="006F33AB"/>
    <w:rsid w:val="006F5707"/>
    <w:rsid w:val="006F61D9"/>
    <w:rsid w:val="006F648D"/>
    <w:rsid w:val="006F6E65"/>
    <w:rsid w:val="006F78D4"/>
    <w:rsid w:val="006F7F82"/>
    <w:rsid w:val="00701A1C"/>
    <w:rsid w:val="00707E61"/>
    <w:rsid w:val="00713539"/>
    <w:rsid w:val="0072439E"/>
    <w:rsid w:val="00724D5C"/>
    <w:rsid w:val="00725C2D"/>
    <w:rsid w:val="00725F85"/>
    <w:rsid w:val="00727C17"/>
    <w:rsid w:val="0073473D"/>
    <w:rsid w:val="00737333"/>
    <w:rsid w:val="00737DC1"/>
    <w:rsid w:val="0074143C"/>
    <w:rsid w:val="00741589"/>
    <w:rsid w:val="00742C45"/>
    <w:rsid w:val="0074517B"/>
    <w:rsid w:val="0075023A"/>
    <w:rsid w:val="007507AC"/>
    <w:rsid w:val="00754CB1"/>
    <w:rsid w:val="00755201"/>
    <w:rsid w:val="0075679B"/>
    <w:rsid w:val="007674FD"/>
    <w:rsid w:val="0076753D"/>
    <w:rsid w:val="00770A24"/>
    <w:rsid w:val="00775262"/>
    <w:rsid w:val="00781B2C"/>
    <w:rsid w:val="007846C3"/>
    <w:rsid w:val="007861A9"/>
    <w:rsid w:val="007867F5"/>
    <w:rsid w:val="00787B7C"/>
    <w:rsid w:val="00792C74"/>
    <w:rsid w:val="00793629"/>
    <w:rsid w:val="00793944"/>
    <w:rsid w:val="007969E8"/>
    <w:rsid w:val="00797457"/>
    <w:rsid w:val="007A0C05"/>
    <w:rsid w:val="007A1E17"/>
    <w:rsid w:val="007B45A4"/>
    <w:rsid w:val="007B4720"/>
    <w:rsid w:val="007C347F"/>
    <w:rsid w:val="007C6E2F"/>
    <w:rsid w:val="007D04AD"/>
    <w:rsid w:val="007D0C96"/>
    <w:rsid w:val="007D28E2"/>
    <w:rsid w:val="007E2060"/>
    <w:rsid w:val="007E2F57"/>
    <w:rsid w:val="007E56FC"/>
    <w:rsid w:val="007F211C"/>
    <w:rsid w:val="007F5E95"/>
    <w:rsid w:val="007F5F99"/>
    <w:rsid w:val="007F6525"/>
    <w:rsid w:val="00801383"/>
    <w:rsid w:val="00802DE2"/>
    <w:rsid w:val="00804528"/>
    <w:rsid w:val="00805BB9"/>
    <w:rsid w:val="00805C0B"/>
    <w:rsid w:val="0080795B"/>
    <w:rsid w:val="008128CE"/>
    <w:rsid w:val="00812C7B"/>
    <w:rsid w:val="0082016D"/>
    <w:rsid w:val="008202C3"/>
    <w:rsid w:val="00825B27"/>
    <w:rsid w:val="00831C7D"/>
    <w:rsid w:val="0083298B"/>
    <w:rsid w:val="00834E24"/>
    <w:rsid w:val="00841099"/>
    <w:rsid w:val="00841D45"/>
    <w:rsid w:val="008438F7"/>
    <w:rsid w:val="0085057A"/>
    <w:rsid w:val="008509D1"/>
    <w:rsid w:val="00852D3D"/>
    <w:rsid w:val="00853050"/>
    <w:rsid w:val="0085450D"/>
    <w:rsid w:val="008566EE"/>
    <w:rsid w:val="00862A66"/>
    <w:rsid w:val="00862DB9"/>
    <w:rsid w:val="00865983"/>
    <w:rsid w:val="00870EF7"/>
    <w:rsid w:val="00871C0B"/>
    <w:rsid w:val="00871F4C"/>
    <w:rsid w:val="008777F0"/>
    <w:rsid w:val="00877865"/>
    <w:rsid w:val="0087791D"/>
    <w:rsid w:val="00881BDD"/>
    <w:rsid w:val="0088313D"/>
    <w:rsid w:val="008854F2"/>
    <w:rsid w:val="00886312"/>
    <w:rsid w:val="008873E0"/>
    <w:rsid w:val="0089204C"/>
    <w:rsid w:val="00892484"/>
    <w:rsid w:val="00893597"/>
    <w:rsid w:val="00896D59"/>
    <w:rsid w:val="008A0D61"/>
    <w:rsid w:val="008A3D11"/>
    <w:rsid w:val="008B0606"/>
    <w:rsid w:val="008B649D"/>
    <w:rsid w:val="008B6AE3"/>
    <w:rsid w:val="008B6CAE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A98"/>
    <w:rsid w:val="008E09E8"/>
    <w:rsid w:val="008E14E0"/>
    <w:rsid w:val="008E1BE3"/>
    <w:rsid w:val="008E499B"/>
    <w:rsid w:val="008E5CB5"/>
    <w:rsid w:val="008E650E"/>
    <w:rsid w:val="008F1779"/>
    <w:rsid w:val="008F30FD"/>
    <w:rsid w:val="00900282"/>
    <w:rsid w:val="00905437"/>
    <w:rsid w:val="00906B1F"/>
    <w:rsid w:val="00914625"/>
    <w:rsid w:val="00915CB8"/>
    <w:rsid w:val="00920C9C"/>
    <w:rsid w:val="00921FCD"/>
    <w:rsid w:val="009265F4"/>
    <w:rsid w:val="00927BE0"/>
    <w:rsid w:val="0093220E"/>
    <w:rsid w:val="00932B65"/>
    <w:rsid w:val="00933340"/>
    <w:rsid w:val="00933ABF"/>
    <w:rsid w:val="00936328"/>
    <w:rsid w:val="0093763C"/>
    <w:rsid w:val="0094127B"/>
    <w:rsid w:val="009421CB"/>
    <w:rsid w:val="009559C9"/>
    <w:rsid w:val="0095768E"/>
    <w:rsid w:val="0096389B"/>
    <w:rsid w:val="0096392B"/>
    <w:rsid w:val="00965BB5"/>
    <w:rsid w:val="0096626A"/>
    <w:rsid w:val="0097008E"/>
    <w:rsid w:val="00973047"/>
    <w:rsid w:val="00974380"/>
    <w:rsid w:val="0098138E"/>
    <w:rsid w:val="009822E0"/>
    <w:rsid w:val="00996B8D"/>
    <w:rsid w:val="009A089C"/>
    <w:rsid w:val="009A3A69"/>
    <w:rsid w:val="009A3A96"/>
    <w:rsid w:val="009A4674"/>
    <w:rsid w:val="009A484A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55B5"/>
    <w:rsid w:val="009E0A97"/>
    <w:rsid w:val="009E1D6B"/>
    <w:rsid w:val="009E45CF"/>
    <w:rsid w:val="009F0435"/>
    <w:rsid w:val="009F2200"/>
    <w:rsid w:val="009F4F59"/>
    <w:rsid w:val="00A00CF4"/>
    <w:rsid w:val="00A02AA1"/>
    <w:rsid w:val="00A10F76"/>
    <w:rsid w:val="00A14A17"/>
    <w:rsid w:val="00A20135"/>
    <w:rsid w:val="00A20600"/>
    <w:rsid w:val="00A23549"/>
    <w:rsid w:val="00A23803"/>
    <w:rsid w:val="00A23C78"/>
    <w:rsid w:val="00A26D8E"/>
    <w:rsid w:val="00A30526"/>
    <w:rsid w:val="00A310E2"/>
    <w:rsid w:val="00A41827"/>
    <w:rsid w:val="00A4335C"/>
    <w:rsid w:val="00A454F3"/>
    <w:rsid w:val="00A50D9E"/>
    <w:rsid w:val="00A54A5B"/>
    <w:rsid w:val="00A653CC"/>
    <w:rsid w:val="00A725BA"/>
    <w:rsid w:val="00A73FCC"/>
    <w:rsid w:val="00A741E7"/>
    <w:rsid w:val="00A81969"/>
    <w:rsid w:val="00A836EA"/>
    <w:rsid w:val="00A83749"/>
    <w:rsid w:val="00A95697"/>
    <w:rsid w:val="00AA06F0"/>
    <w:rsid w:val="00AA37D1"/>
    <w:rsid w:val="00AA4D94"/>
    <w:rsid w:val="00AA5356"/>
    <w:rsid w:val="00AA5528"/>
    <w:rsid w:val="00AA5CA1"/>
    <w:rsid w:val="00AB581A"/>
    <w:rsid w:val="00AC445E"/>
    <w:rsid w:val="00AC61FE"/>
    <w:rsid w:val="00AC7878"/>
    <w:rsid w:val="00AD018D"/>
    <w:rsid w:val="00AD338E"/>
    <w:rsid w:val="00AD3E52"/>
    <w:rsid w:val="00AD3FCB"/>
    <w:rsid w:val="00AD4FD3"/>
    <w:rsid w:val="00AD5571"/>
    <w:rsid w:val="00AE29D1"/>
    <w:rsid w:val="00AE4A99"/>
    <w:rsid w:val="00AE5BB6"/>
    <w:rsid w:val="00AE5C6D"/>
    <w:rsid w:val="00AF07D9"/>
    <w:rsid w:val="00AF32AD"/>
    <w:rsid w:val="00AF370D"/>
    <w:rsid w:val="00AF3F44"/>
    <w:rsid w:val="00AF7E4E"/>
    <w:rsid w:val="00B0617B"/>
    <w:rsid w:val="00B124FB"/>
    <w:rsid w:val="00B20784"/>
    <w:rsid w:val="00B2206D"/>
    <w:rsid w:val="00B23EA8"/>
    <w:rsid w:val="00B24800"/>
    <w:rsid w:val="00B25542"/>
    <w:rsid w:val="00B31EF2"/>
    <w:rsid w:val="00B36EA1"/>
    <w:rsid w:val="00B37A0D"/>
    <w:rsid w:val="00B407E4"/>
    <w:rsid w:val="00B40A24"/>
    <w:rsid w:val="00B40C2D"/>
    <w:rsid w:val="00B40FFA"/>
    <w:rsid w:val="00B521E9"/>
    <w:rsid w:val="00B53172"/>
    <w:rsid w:val="00B542F0"/>
    <w:rsid w:val="00B61E6C"/>
    <w:rsid w:val="00B6577C"/>
    <w:rsid w:val="00B72895"/>
    <w:rsid w:val="00B73D23"/>
    <w:rsid w:val="00B80D8B"/>
    <w:rsid w:val="00B82A5B"/>
    <w:rsid w:val="00B902D6"/>
    <w:rsid w:val="00B9129E"/>
    <w:rsid w:val="00B92163"/>
    <w:rsid w:val="00B92C34"/>
    <w:rsid w:val="00B92D62"/>
    <w:rsid w:val="00B95B80"/>
    <w:rsid w:val="00BA0840"/>
    <w:rsid w:val="00BA1C7E"/>
    <w:rsid w:val="00BA62E2"/>
    <w:rsid w:val="00BA680B"/>
    <w:rsid w:val="00BA7CD1"/>
    <w:rsid w:val="00BB08EB"/>
    <w:rsid w:val="00BB3898"/>
    <w:rsid w:val="00BC1DC0"/>
    <w:rsid w:val="00BC1FCE"/>
    <w:rsid w:val="00BC6A9A"/>
    <w:rsid w:val="00BD10F1"/>
    <w:rsid w:val="00BD1A41"/>
    <w:rsid w:val="00BD3606"/>
    <w:rsid w:val="00BD4F63"/>
    <w:rsid w:val="00BD7C8A"/>
    <w:rsid w:val="00BE0987"/>
    <w:rsid w:val="00BE0AED"/>
    <w:rsid w:val="00BE3D72"/>
    <w:rsid w:val="00C01D73"/>
    <w:rsid w:val="00C067D7"/>
    <w:rsid w:val="00C111D4"/>
    <w:rsid w:val="00C12ACC"/>
    <w:rsid w:val="00C15327"/>
    <w:rsid w:val="00C156B6"/>
    <w:rsid w:val="00C17260"/>
    <w:rsid w:val="00C23429"/>
    <w:rsid w:val="00C236DF"/>
    <w:rsid w:val="00C238A7"/>
    <w:rsid w:val="00C26973"/>
    <w:rsid w:val="00C31593"/>
    <w:rsid w:val="00C339CD"/>
    <w:rsid w:val="00C349F1"/>
    <w:rsid w:val="00C35E90"/>
    <w:rsid w:val="00C362CB"/>
    <w:rsid w:val="00C37F24"/>
    <w:rsid w:val="00C40726"/>
    <w:rsid w:val="00C51E65"/>
    <w:rsid w:val="00C52BDD"/>
    <w:rsid w:val="00C61785"/>
    <w:rsid w:val="00C6183C"/>
    <w:rsid w:val="00C62710"/>
    <w:rsid w:val="00C66819"/>
    <w:rsid w:val="00C67651"/>
    <w:rsid w:val="00C71A03"/>
    <w:rsid w:val="00C74DF0"/>
    <w:rsid w:val="00C757BD"/>
    <w:rsid w:val="00C81AD6"/>
    <w:rsid w:val="00C86237"/>
    <w:rsid w:val="00C9013D"/>
    <w:rsid w:val="00C9015A"/>
    <w:rsid w:val="00C932A5"/>
    <w:rsid w:val="00CA308F"/>
    <w:rsid w:val="00CA6134"/>
    <w:rsid w:val="00CA64F8"/>
    <w:rsid w:val="00CA6A50"/>
    <w:rsid w:val="00CB0710"/>
    <w:rsid w:val="00CB2508"/>
    <w:rsid w:val="00CB4CEE"/>
    <w:rsid w:val="00CB633E"/>
    <w:rsid w:val="00CC1911"/>
    <w:rsid w:val="00CC25F0"/>
    <w:rsid w:val="00CC406D"/>
    <w:rsid w:val="00CC625B"/>
    <w:rsid w:val="00CC7FF6"/>
    <w:rsid w:val="00CD11B0"/>
    <w:rsid w:val="00CD462F"/>
    <w:rsid w:val="00CD56A9"/>
    <w:rsid w:val="00CD5CCD"/>
    <w:rsid w:val="00CE0A10"/>
    <w:rsid w:val="00CE192B"/>
    <w:rsid w:val="00CF1182"/>
    <w:rsid w:val="00CF1F53"/>
    <w:rsid w:val="00CF511A"/>
    <w:rsid w:val="00CF552E"/>
    <w:rsid w:val="00CF5683"/>
    <w:rsid w:val="00CF6DDC"/>
    <w:rsid w:val="00D00DA7"/>
    <w:rsid w:val="00D02C47"/>
    <w:rsid w:val="00D0463E"/>
    <w:rsid w:val="00D1328D"/>
    <w:rsid w:val="00D336C7"/>
    <w:rsid w:val="00D33C79"/>
    <w:rsid w:val="00D34369"/>
    <w:rsid w:val="00D36A87"/>
    <w:rsid w:val="00D401B5"/>
    <w:rsid w:val="00D43087"/>
    <w:rsid w:val="00D446C6"/>
    <w:rsid w:val="00D512AB"/>
    <w:rsid w:val="00D533A0"/>
    <w:rsid w:val="00D54055"/>
    <w:rsid w:val="00D560E2"/>
    <w:rsid w:val="00D57C75"/>
    <w:rsid w:val="00D63A13"/>
    <w:rsid w:val="00D67ED1"/>
    <w:rsid w:val="00D7520C"/>
    <w:rsid w:val="00D76B3E"/>
    <w:rsid w:val="00D7797F"/>
    <w:rsid w:val="00D77A52"/>
    <w:rsid w:val="00D802F6"/>
    <w:rsid w:val="00D80D08"/>
    <w:rsid w:val="00D835BB"/>
    <w:rsid w:val="00D9529B"/>
    <w:rsid w:val="00D963E2"/>
    <w:rsid w:val="00D97284"/>
    <w:rsid w:val="00DA3EF7"/>
    <w:rsid w:val="00DA48DF"/>
    <w:rsid w:val="00DA5ACE"/>
    <w:rsid w:val="00DB7E95"/>
    <w:rsid w:val="00DC3DAA"/>
    <w:rsid w:val="00DC6B02"/>
    <w:rsid w:val="00DD4573"/>
    <w:rsid w:val="00DD5171"/>
    <w:rsid w:val="00DD7F00"/>
    <w:rsid w:val="00DE18C6"/>
    <w:rsid w:val="00DE39B7"/>
    <w:rsid w:val="00DE3E68"/>
    <w:rsid w:val="00DE66DC"/>
    <w:rsid w:val="00DF6F48"/>
    <w:rsid w:val="00E02216"/>
    <w:rsid w:val="00E03361"/>
    <w:rsid w:val="00E0422D"/>
    <w:rsid w:val="00E063E2"/>
    <w:rsid w:val="00E063F5"/>
    <w:rsid w:val="00E10014"/>
    <w:rsid w:val="00E13CF4"/>
    <w:rsid w:val="00E14FB0"/>
    <w:rsid w:val="00E2204D"/>
    <w:rsid w:val="00E220B9"/>
    <w:rsid w:val="00E25040"/>
    <w:rsid w:val="00E25483"/>
    <w:rsid w:val="00E26261"/>
    <w:rsid w:val="00E2737B"/>
    <w:rsid w:val="00E3688A"/>
    <w:rsid w:val="00E427DD"/>
    <w:rsid w:val="00E467F3"/>
    <w:rsid w:val="00E47583"/>
    <w:rsid w:val="00E50768"/>
    <w:rsid w:val="00E53FC6"/>
    <w:rsid w:val="00E6748A"/>
    <w:rsid w:val="00E71DFB"/>
    <w:rsid w:val="00E7285A"/>
    <w:rsid w:val="00E72A52"/>
    <w:rsid w:val="00E73488"/>
    <w:rsid w:val="00E73EFB"/>
    <w:rsid w:val="00E8136A"/>
    <w:rsid w:val="00E86D7C"/>
    <w:rsid w:val="00EA0394"/>
    <w:rsid w:val="00EB2414"/>
    <w:rsid w:val="00EB2439"/>
    <w:rsid w:val="00EB3E81"/>
    <w:rsid w:val="00EB5CEB"/>
    <w:rsid w:val="00EC0470"/>
    <w:rsid w:val="00EC1747"/>
    <w:rsid w:val="00EC2343"/>
    <w:rsid w:val="00EC39A5"/>
    <w:rsid w:val="00EC4284"/>
    <w:rsid w:val="00EC573F"/>
    <w:rsid w:val="00EC6ED4"/>
    <w:rsid w:val="00EC7C3C"/>
    <w:rsid w:val="00ED0308"/>
    <w:rsid w:val="00ED26A7"/>
    <w:rsid w:val="00ED27CC"/>
    <w:rsid w:val="00EE0ABF"/>
    <w:rsid w:val="00EE21AF"/>
    <w:rsid w:val="00EE2A42"/>
    <w:rsid w:val="00EE2A61"/>
    <w:rsid w:val="00EE4469"/>
    <w:rsid w:val="00EE5103"/>
    <w:rsid w:val="00EF0174"/>
    <w:rsid w:val="00EF5649"/>
    <w:rsid w:val="00EF5996"/>
    <w:rsid w:val="00EF5C9D"/>
    <w:rsid w:val="00F07A14"/>
    <w:rsid w:val="00F07C1B"/>
    <w:rsid w:val="00F105F1"/>
    <w:rsid w:val="00F10922"/>
    <w:rsid w:val="00F147D1"/>
    <w:rsid w:val="00F22570"/>
    <w:rsid w:val="00F24557"/>
    <w:rsid w:val="00F24770"/>
    <w:rsid w:val="00F25ACC"/>
    <w:rsid w:val="00F269AC"/>
    <w:rsid w:val="00F30EA9"/>
    <w:rsid w:val="00F327E5"/>
    <w:rsid w:val="00F34ADA"/>
    <w:rsid w:val="00F371B0"/>
    <w:rsid w:val="00F41798"/>
    <w:rsid w:val="00F42DA9"/>
    <w:rsid w:val="00F43CC7"/>
    <w:rsid w:val="00F46F3C"/>
    <w:rsid w:val="00F4719B"/>
    <w:rsid w:val="00F57629"/>
    <w:rsid w:val="00F60F8C"/>
    <w:rsid w:val="00F610E0"/>
    <w:rsid w:val="00F63114"/>
    <w:rsid w:val="00F63E07"/>
    <w:rsid w:val="00F6449C"/>
    <w:rsid w:val="00F645CD"/>
    <w:rsid w:val="00F672E3"/>
    <w:rsid w:val="00F73737"/>
    <w:rsid w:val="00F73BF2"/>
    <w:rsid w:val="00F74889"/>
    <w:rsid w:val="00F75AA9"/>
    <w:rsid w:val="00F81DC2"/>
    <w:rsid w:val="00F87F47"/>
    <w:rsid w:val="00F9212A"/>
    <w:rsid w:val="00F945C1"/>
    <w:rsid w:val="00F9567C"/>
    <w:rsid w:val="00FA0E7C"/>
    <w:rsid w:val="00FA5143"/>
    <w:rsid w:val="00FB0926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5887"/>
    <w:rsid w:val="00FD7C5F"/>
    <w:rsid w:val="00FE1BF3"/>
    <w:rsid w:val="00FE1F13"/>
    <w:rsid w:val="00FE6FB1"/>
    <w:rsid w:val="00FE7CC2"/>
    <w:rsid w:val="00FF0522"/>
    <w:rsid w:val="00FF0723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90F9E-A8FB-47B3-83A4-E11D393E2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845</TotalTime>
  <Pages>19</Pages>
  <Words>3007</Words>
  <Characters>17141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847</cp:revision>
  <dcterms:created xsi:type="dcterms:W3CDTF">2018-06-01T08:59:00Z</dcterms:created>
  <dcterms:modified xsi:type="dcterms:W3CDTF">2018-06-07T09:37:00Z</dcterms:modified>
</cp:coreProperties>
</file>