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2B6B" w:rsidRDefault="00A64F52" w:rsidP="004B74D8">
      <w:pPr>
        <w:pStyle w:val="2"/>
      </w:pPr>
      <w:r>
        <w:t xml:space="preserve">2.2 </w:t>
      </w:r>
      <w:r w:rsidR="004B74D8">
        <w:t>Проектирование программного обеспечения</w:t>
      </w:r>
    </w:p>
    <w:p w:rsidR="004B74D8" w:rsidRPr="00892F49" w:rsidRDefault="00A64F52" w:rsidP="00D365AE">
      <w:pPr>
        <w:pStyle w:val="2"/>
      </w:pPr>
      <w:r>
        <w:t xml:space="preserve">2.2.1 </w:t>
      </w:r>
      <w:r w:rsidR="00F8278B">
        <w:t>Проектирование базы данных</w:t>
      </w:r>
    </w:p>
    <w:p w:rsidR="00441D02" w:rsidRPr="003D7104" w:rsidRDefault="003E20ED" w:rsidP="006766E8">
      <w:pPr>
        <w:pStyle w:val="2"/>
      </w:pPr>
      <w:r w:rsidRPr="003E20ED">
        <w:t>2.2.</w:t>
      </w:r>
      <w:r>
        <w:t>1.2</w:t>
      </w:r>
      <w:r w:rsidR="003D7104" w:rsidRPr="003E20ED">
        <w:t xml:space="preserve"> </w:t>
      </w:r>
      <w:r w:rsidR="004F4A26">
        <w:t>Проектирование таблиц</w:t>
      </w:r>
    </w:p>
    <w:p w:rsidR="00F54F82" w:rsidRDefault="00D053E7" w:rsidP="004B74D8">
      <w:r>
        <w:t xml:space="preserve">Исходными данными для проектирования </w:t>
      </w:r>
      <w:r w:rsidR="00020771">
        <w:t>ново</w:t>
      </w:r>
      <w:bookmarkStart w:id="0" w:name="_GoBack"/>
      <w:bookmarkEnd w:id="0"/>
      <w:r w:rsidR="00E1411E">
        <w:t xml:space="preserve">й </w:t>
      </w:r>
      <w:r>
        <w:t>базы данных</w:t>
      </w:r>
      <w:r w:rsidR="00E1411E">
        <w:t xml:space="preserve"> явля</w:t>
      </w:r>
      <w:r w:rsidR="00337BC5">
        <w:t>ется уже разработанная ранее, в существующей версии портала</w:t>
      </w:r>
      <w:r>
        <w:t>.</w:t>
      </w:r>
      <w:r w:rsidR="001740CB">
        <w:t xml:space="preserve"> Следовательно, в новой базе данных необходимо учесть недостатки</w:t>
      </w:r>
      <w:r w:rsidR="00337BC5">
        <w:t xml:space="preserve"> существующей</w:t>
      </w:r>
      <w:r w:rsidR="001740CB">
        <w:t xml:space="preserve"> и исправить их.</w:t>
      </w:r>
    </w:p>
    <w:p w:rsidR="00F8278B" w:rsidRDefault="00E50749" w:rsidP="004B74D8">
      <w:r>
        <w:t>В связи с тем, что в существующей базе данных таблицы не имеют какого-либо общего префикса для обозначения назначения, то в новой базе данных предлагается</w:t>
      </w:r>
      <w:r w:rsidR="00F35EBF">
        <w:t xml:space="preserve"> ввести следующие префиксы, которые обозначают категорию таблиц.</w:t>
      </w:r>
    </w:p>
    <w:p w:rsidR="00F35EBF" w:rsidRDefault="00F35EBF" w:rsidP="004B74D8">
      <w:r>
        <w:t>Можно выделить две основные категории:</w:t>
      </w:r>
    </w:p>
    <w:p w:rsidR="00F35EBF" w:rsidRDefault="00F35EBF" w:rsidP="00F35EBF">
      <w:pPr>
        <w:pStyle w:val="aa"/>
        <w:numPr>
          <w:ilvl w:val="0"/>
          <w:numId w:val="19"/>
        </w:numPr>
      </w:pPr>
      <w:r>
        <w:t>кодовые словари</w:t>
      </w:r>
      <w:r w:rsidR="009019D0">
        <w:rPr>
          <w:lang w:val="en-US"/>
        </w:rPr>
        <w:t xml:space="preserve"> (</w:t>
      </w:r>
      <w:r w:rsidR="009019D0">
        <w:t>префикс</w:t>
      </w:r>
      <w:r w:rsidR="009019D0">
        <w:rPr>
          <w:lang w:val="en-US"/>
        </w:rPr>
        <w:t xml:space="preserve"> List)</w:t>
      </w:r>
      <w:r>
        <w:t>,</w:t>
      </w:r>
    </w:p>
    <w:p w:rsidR="00F35EBF" w:rsidRDefault="00B50D78" w:rsidP="00F35EBF">
      <w:pPr>
        <w:pStyle w:val="aa"/>
        <w:numPr>
          <w:ilvl w:val="0"/>
          <w:numId w:val="19"/>
        </w:numPr>
      </w:pPr>
      <w:r>
        <w:t>данные</w:t>
      </w:r>
      <w:r w:rsidR="009019D0">
        <w:t xml:space="preserve"> (префикс </w:t>
      </w:r>
      <w:r w:rsidR="009019D0">
        <w:rPr>
          <w:lang w:val="en-US"/>
        </w:rPr>
        <w:t>IEP</w:t>
      </w:r>
      <w:r w:rsidR="009019D0">
        <w:t>)</w:t>
      </w:r>
      <w:r>
        <w:t>.</w:t>
      </w:r>
    </w:p>
    <w:p w:rsidR="00F8278B" w:rsidRDefault="00036B04" w:rsidP="004B74D8">
      <w:r>
        <w:t>В качестве таблиц, которые</w:t>
      </w:r>
      <w:r w:rsidR="00FE403D">
        <w:t xml:space="preserve"> </w:t>
      </w:r>
      <w:r>
        <w:t xml:space="preserve">являются кодовыми словарями, </w:t>
      </w:r>
      <w:r w:rsidR="001062C3">
        <w:t xml:space="preserve">приведены </w:t>
      </w:r>
      <w:r>
        <w:t xml:space="preserve">в </w:t>
      </w:r>
      <w:r w:rsidR="00A76E40">
        <w:t>(Таблица ).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12"/>
        <w:gridCol w:w="2823"/>
        <w:gridCol w:w="4570"/>
        <w:gridCol w:w="2516"/>
      </w:tblGrid>
      <w:tr w:rsidR="00FE403D" w:rsidRPr="00402FD8" w:rsidTr="00FE403D">
        <w:tc>
          <w:tcPr>
            <w:tcW w:w="512" w:type="dxa"/>
            <w:shd w:val="clear" w:color="auto" w:fill="D9D9D9" w:themeFill="background1" w:themeFillShade="D9"/>
            <w:vAlign w:val="center"/>
          </w:tcPr>
          <w:p w:rsidR="00FE403D" w:rsidRPr="00402FD8" w:rsidRDefault="00FE403D" w:rsidP="009236F6">
            <w:pPr>
              <w:pStyle w:val="a3"/>
              <w:jc w:val="center"/>
              <w:rPr>
                <w:b/>
              </w:rPr>
            </w:pPr>
            <w:r w:rsidRPr="00402FD8">
              <w:rPr>
                <w:b/>
              </w:rPr>
              <w:t>№</w:t>
            </w:r>
          </w:p>
        </w:tc>
        <w:tc>
          <w:tcPr>
            <w:tcW w:w="2823" w:type="dxa"/>
            <w:shd w:val="clear" w:color="auto" w:fill="D9D9D9" w:themeFill="background1" w:themeFillShade="D9"/>
          </w:tcPr>
          <w:p w:rsidR="00FE403D" w:rsidRPr="00402FD8" w:rsidRDefault="00FE403D" w:rsidP="005D7528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Таблица</w:t>
            </w:r>
          </w:p>
        </w:tc>
        <w:tc>
          <w:tcPr>
            <w:tcW w:w="4570" w:type="dxa"/>
            <w:shd w:val="clear" w:color="auto" w:fill="D9D9D9" w:themeFill="background1" w:themeFillShade="D9"/>
          </w:tcPr>
          <w:p w:rsidR="00FE403D" w:rsidRPr="00402FD8" w:rsidRDefault="00FE403D" w:rsidP="005D7528">
            <w:pPr>
              <w:pStyle w:val="a3"/>
              <w:jc w:val="center"/>
              <w:rPr>
                <w:b/>
              </w:rPr>
            </w:pPr>
            <w:r w:rsidRPr="00402FD8">
              <w:rPr>
                <w:b/>
              </w:rPr>
              <w:t>Описание</w:t>
            </w:r>
          </w:p>
        </w:tc>
        <w:tc>
          <w:tcPr>
            <w:tcW w:w="2516" w:type="dxa"/>
            <w:shd w:val="clear" w:color="auto" w:fill="D9D9D9" w:themeFill="background1" w:themeFillShade="D9"/>
          </w:tcPr>
          <w:p w:rsidR="00FE403D" w:rsidRPr="00402FD8" w:rsidRDefault="00FE403D" w:rsidP="005D7528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Фиксированный</w:t>
            </w:r>
          </w:p>
        </w:tc>
      </w:tr>
      <w:tr w:rsidR="00FE403D" w:rsidTr="00FE403D">
        <w:tc>
          <w:tcPr>
            <w:tcW w:w="512" w:type="dxa"/>
            <w:vAlign w:val="center"/>
          </w:tcPr>
          <w:p w:rsidR="00FE403D" w:rsidRPr="009236F6" w:rsidRDefault="00FE403D" w:rsidP="009236F6">
            <w:pPr>
              <w:pStyle w:val="a3"/>
              <w:jc w:val="center"/>
            </w:pPr>
            <w:r>
              <w:t>1</w:t>
            </w:r>
          </w:p>
        </w:tc>
        <w:tc>
          <w:tcPr>
            <w:tcW w:w="2823" w:type="dxa"/>
          </w:tcPr>
          <w:p w:rsidR="00FE403D" w:rsidRPr="00036B04" w:rsidRDefault="00FE403D" w:rsidP="005D7528">
            <w:pPr>
              <w:pStyle w:val="a3"/>
            </w:pPr>
            <w:r>
              <w:rPr>
                <w:lang w:val="en-US"/>
              </w:rPr>
              <w:t>ListAccountType</w:t>
            </w:r>
          </w:p>
        </w:tc>
        <w:tc>
          <w:tcPr>
            <w:tcW w:w="4570" w:type="dxa"/>
          </w:tcPr>
          <w:p w:rsidR="00FE403D" w:rsidRDefault="00FE403D" w:rsidP="005D7528">
            <w:pPr>
              <w:pStyle w:val="a3"/>
            </w:pPr>
            <w:r>
              <w:t>Список типов аккаунтов на портале</w:t>
            </w:r>
          </w:p>
        </w:tc>
        <w:tc>
          <w:tcPr>
            <w:tcW w:w="2516" w:type="dxa"/>
            <w:vAlign w:val="center"/>
          </w:tcPr>
          <w:p w:rsidR="00FE403D" w:rsidRDefault="00FE403D" w:rsidP="00FE403D">
            <w:pPr>
              <w:pStyle w:val="a3"/>
              <w:jc w:val="center"/>
            </w:pPr>
            <w:r>
              <w:t>+</w:t>
            </w:r>
          </w:p>
        </w:tc>
      </w:tr>
      <w:tr w:rsidR="00FE403D" w:rsidTr="00FE403D">
        <w:tc>
          <w:tcPr>
            <w:tcW w:w="512" w:type="dxa"/>
            <w:vAlign w:val="center"/>
          </w:tcPr>
          <w:p w:rsidR="00FE403D" w:rsidRPr="006D31F2" w:rsidRDefault="00FE403D" w:rsidP="00200883">
            <w:pPr>
              <w:pStyle w:val="a3"/>
              <w:jc w:val="center"/>
            </w:pPr>
            <w:r>
              <w:t>2</w:t>
            </w:r>
          </w:p>
        </w:tc>
        <w:tc>
          <w:tcPr>
            <w:tcW w:w="2823" w:type="dxa"/>
          </w:tcPr>
          <w:p w:rsidR="00FE403D" w:rsidRDefault="00FE403D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ListEducationForm</w:t>
            </w:r>
          </w:p>
        </w:tc>
        <w:tc>
          <w:tcPr>
            <w:tcW w:w="4570" w:type="dxa"/>
          </w:tcPr>
          <w:p w:rsidR="00FE403D" w:rsidRDefault="00FE403D" w:rsidP="00200883">
            <w:pPr>
              <w:pStyle w:val="a3"/>
            </w:pPr>
            <w:r>
              <w:t>Список форм обучения</w:t>
            </w:r>
          </w:p>
        </w:tc>
        <w:tc>
          <w:tcPr>
            <w:tcW w:w="2516" w:type="dxa"/>
            <w:vAlign w:val="center"/>
          </w:tcPr>
          <w:p w:rsidR="00FE403D" w:rsidRDefault="00FE403D" w:rsidP="00FE403D">
            <w:pPr>
              <w:pStyle w:val="a3"/>
              <w:jc w:val="center"/>
            </w:pPr>
            <w:r>
              <w:t>+</w:t>
            </w:r>
          </w:p>
        </w:tc>
      </w:tr>
      <w:tr w:rsidR="00FE403D" w:rsidTr="00FE403D">
        <w:tc>
          <w:tcPr>
            <w:tcW w:w="512" w:type="dxa"/>
            <w:vAlign w:val="center"/>
          </w:tcPr>
          <w:p w:rsidR="00FE403D" w:rsidRPr="00A425AF" w:rsidRDefault="00FE403D" w:rsidP="00200883">
            <w:pPr>
              <w:pStyle w:val="a3"/>
              <w:jc w:val="center"/>
            </w:pPr>
            <w:r>
              <w:t>3</w:t>
            </w:r>
          </w:p>
        </w:tc>
        <w:tc>
          <w:tcPr>
            <w:tcW w:w="2823" w:type="dxa"/>
          </w:tcPr>
          <w:p w:rsidR="00FE403D" w:rsidRDefault="00FE403D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ListEduactionPayForm</w:t>
            </w:r>
          </w:p>
        </w:tc>
        <w:tc>
          <w:tcPr>
            <w:tcW w:w="4570" w:type="dxa"/>
          </w:tcPr>
          <w:p w:rsidR="00FE403D" w:rsidRDefault="00FE403D" w:rsidP="0066248D">
            <w:pPr>
              <w:pStyle w:val="a3"/>
            </w:pPr>
            <w:r>
              <w:t>Список форм оплат обучения</w:t>
            </w:r>
          </w:p>
        </w:tc>
        <w:tc>
          <w:tcPr>
            <w:tcW w:w="2516" w:type="dxa"/>
            <w:vAlign w:val="center"/>
          </w:tcPr>
          <w:p w:rsidR="00FE403D" w:rsidRDefault="00FE403D" w:rsidP="00FE403D">
            <w:pPr>
              <w:pStyle w:val="a3"/>
              <w:jc w:val="center"/>
            </w:pPr>
            <w:r>
              <w:t>+</w:t>
            </w:r>
          </w:p>
        </w:tc>
      </w:tr>
      <w:tr w:rsidR="00FE403D" w:rsidTr="00FE403D">
        <w:tc>
          <w:tcPr>
            <w:tcW w:w="512" w:type="dxa"/>
            <w:vAlign w:val="center"/>
          </w:tcPr>
          <w:p w:rsidR="00FE403D" w:rsidRPr="00AE5C89" w:rsidRDefault="00FE403D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823" w:type="dxa"/>
          </w:tcPr>
          <w:p w:rsidR="00FE403D" w:rsidRDefault="00FE403D" w:rsidP="00200883">
            <w:pPr>
              <w:pStyle w:val="a3"/>
              <w:rPr>
                <w:lang w:val="en-US"/>
              </w:rPr>
            </w:pPr>
            <w:r w:rsidRPr="009B3273">
              <w:rPr>
                <w:lang w:val="en-US"/>
              </w:rPr>
              <w:t>ListEducaitonUnit</w:t>
            </w:r>
          </w:p>
        </w:tc>
        <w:tc>
          <w:tcPr>
            <w:tcW w:w="4570" w:type="dxa"/>
          </w:tcPr>
          <w:p w:rsidR="00FE403D" w:rsidRDefault="00FE403D" w:rsidP="00200883">
            <w:pPr>
              <w:pStyle w:val="a3"/>
            </w:pPr>
            <w:r>
              <w:t>Список учебных отделений</w:t>
            </w:r>
          </w:p>
        </w:tc>
        <w:tc>
          <w:tcPr>
            <w:tcW w:w="2516" w:type="dxa"/>
            <w:vAlign w:val="center"/>
          </w:tcPr>
          <w:p w:rsidR="00FE403D" w:rsidRDefault="00FE403D" w:rsidP="00FE403D">
            <w:pPr>
              <w:pStyle w:val="a3"/>
              <w:jc w:val="center"/>
            </w:pPr>
            <w:r>
              <w:t>+/–</w:t>
            </w:r>
          </w:p>
        </w:tc>
      </w:tr>
      <w:tr w:rsidR="00FE403D" w:rsidTr="00FE403D">
        <w:tc>
          <w:tcPr>
            <w:tcW w:w="512" w:type="dxa"/>
            <w:vAlign w:val="center"/>
          </w:tcPr>
          <w:p w:rsidR="00FE403D" w:rsidRDefault="00FE403D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823" w:type="dxa"/>
          </w:tcPr>
          <w:p w:rsidR="00FE403D" w:rsidRPr="009B3273" w:rsidRDefault="00FE403D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ListEducationPair</w:t>
            </w:r>
          </w:p>
        </w:tc>
        <w:tc>
          <w:tcPr>
            <w:tcW w:w="4570" w:type="dxa"/>
          </w:tcPr>
          <w:p w:rsidR="00FE403D" w:rsidRDefault="00FE403D" w:rsidP="00200883">
            <w:pPr>
              <w:pStyle w:val="a3"/>
            </w:pPr>
            <w:r>
              <w:t>Список пар</w:t>
            </w:r>
          </w:p>
        </w:tc>
        <w:tc>
          <w:tcPr>
            <w:tcW w:w="2516" w:type="dxa"/>
            <w:vAlign w:val="center"/>
          </w:tcPr>
          <w:p w:rsidR="00FE403D" w:rsidRDefault="00FE403D" w:rsidP="00FE403D">
            <w:pPr>
              <w:pStyle w:val="a3"/>
              <w:jc w:val="center"/>
            </w:pPr>
            <w:r>
              <w:t>+</w:t>
            </w:r>
          </w:p>
        </w:tc>
      </w:tr>
      <w:tr w:rsidR="00FE403D" w:rsidTr="00FE403D">
        <w:tc>
          <w:tcPr>
            <w:tcW w:w="512" w:type="dxa"/>
            <w:vAlign w:val="center"/>
          </w:tcPr>
          <w:p w:rsidR="00FE403D" w:rsidRDefault="00FE403D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823" w:type="dxa"/>
          </w:tcPr>
          <w:p w:rsidR="00FE403D" w:rsidRPr="009B3273" w:rsidRDefault="00FE403D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ListEducationDay</w:t>
            </w:r>
          </w:p>
        </w:tc>
        <w:tc>
          <w:tcPr>
            <w:tcW w:w="4570" w:type="dxa"/>
          </w:tcPr>
          <w:p w:rsidR="00FE403D" w:rsidRDefault="00FE403D" w:rsidP="00200883">
            <w:pPr>
              <w:pStyle w:val="a3"/>
            </w:pPr>
            <w:r>
              <w:t>Список учебных дней</w:t>
            </w:r>
          </w:p>
        </w:tc>
        <w:tc>
          <w:tcPr>
            <w:tcW w:w="2516" w:type="dxa"/>
            <w:vAlign w:val="center"/>
          </w:tcPr>
          <w:p w:rsidR="00FE403D" w:rsidRDefault="00FE403D" w:rsidP="00FE403D">
            <w:pPr>
              <w:pStyle w:val="a3"/>
              <w:jc w:val="center"/>
            </w:pPr>
            <w:r>
              <w:t>+</w:t>
            </w:r>
          </w:p>
        </w:tc>
      </w:tr>
      <w:tr w:rsidR="00FE403D" w:rsidTr="00FE403D">
        <w:tc>
          <w:tcPr>
            <w:tcW w:w="512" w:type="dxa"/>
            <w:vAlign w:val="center"/>
          </w:tcPr>
          <w:p w:rsidR="00FE403D" w:rsidRPr="00AE5C89" w:rsidRDefault="00FE403D" w:rsidP="009236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823" w:type="dxa"/>
          </w:tcPr>
          <w:p w:rsidR="00FE403D" w:rsidRDefault="00FE403D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ListRelationType</w:t>
            </w:r>
          </w:p>
        </w:tc>
        <w:tc>
          <w:tcPr>
            <w:tcW w:w="4570" w:type="dxa"/>
          </w:tcPr>
          <w:p w:rsidR="00FE403D" w:rsidRPr="00503BAA" w:rsidRDefault="00FE403D" w:rsidP="00995593">
            <w:pPr>
              <w:pStyle w:val="a3"/>
            </w:pPr>
            <w:r>
              <w:t>Список типов родства</w:t>
            </w:r>
          </w:p>
        </w:tc>
        <w:tc>
          <w:tcPr>
            <w:tcW w:w="2516" w:type="dxa"/>
            <w:vAlign w:val="center"/>
          </w:tcPr>
          <w:p w:rsidR="00FE403D" w:rsidRDefault="00FE403D" w:rsidP="00FE403D">
            <w:pPr>
              <w:pStyle w:val="a3"/>
              <w:jc w:val="center"/>
            </w:pPr>
            <w:r>
              <w:t>–</w:t>
            </w:r>
          </w:p>
        </w:tc>
      </w:tr>
      <w:tr w:rsidR="00FE403D" w:rsidTr="00FE403D">
        <w:tc>
          <w:tcPr>
            <w:tcW w:w="512" w:type="dxa"/>
            <w:vAlign w:val="center"/>
          </w:tcPr>
          <w:p w:rsidR="00FE403D" w:rsidRPr="00DE2098" w:rsidRDefault="00FE403D" w:rsidP="009236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823" w:type="dxa"/>
          </w:tcPr>
          <w:p w:rsidR="00FE403D" w:rsidRPr="009B3273" w:rsidRDefault="00FE403D" w:rsidP="005D7528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ListSpecialty</w:t>
            </w:r>
          </w:p>
        </w:tc>
        <w:tc>
          <w:tcPr>
            <w:tcW w:w="4570" w:type="dxa"/>
          </w:tcPr>
          <w:p w:rsidR="00FE403D" w:rsidRDefault="00FE403D" w:rsidP="005D7528">
            <w:pPr>
              <w:pStyle w:val="a3"/>
            </w:pPr>
            <w:r>
              <w:t>Список специальностей</w:t>
            </w:r>
          </w:p>
        </w:tc>
        <w:tc>
          <w:tcPr>
            <w:tcW w:w="2516" w:type="dxa"/>
            <w:vAlign w:val="center"/>
          </w:tcPr>
          <w:p w:rsidR="00FE403D" w:rsidRDefault="00FE403D" w:rsidP="00FE403D">
            <w:pPr>
              <w:pStyle w:val="a3"/>
              <w:jc w:val="center"/>
            </w:pPr>
            <w:r>
              <w:t>+/–</w:t>
            </w:r>
          </w:p>
        </w:tc>
      </w:tr>
      <w:tr w:rsidR="00FE403D" w:rsidTr="00FE403D">
        <w:tc>
          <w:tcPr>
            <w:tcW w:w="512" w:type="dxa"/>
            <w:vAlign w:val="center"/>
          </w:tcPr>
          <w:p w:rsidR="00FE403D" w:rsidRPr="00DE2098" w:rsidRDefault="00FE403D" w:rsidP="009236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2823" w:type="dxa"/>
          </w:tcPr>
          <w:p w:rsidR="00FE403D" w:rsidRDefault="00FE403D" w:rsidP="005D7528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ListGroup</w:t>
            </w:r>
          </w:p>
        </w:tc>
        <w:tc>
          <w:tcPr>
            <w:tcW w:w="4570" w:type="dxa"/>
          </w:tcPr>
          <w:p w:rsidR="00FE403D" w:rsidRPr="00B54E0E" w:rsidRDefault="00FE403D" w:rsidP="005D7528">
            <w:pPr>
              <w:pStyle w:val="a3"/>
              <w:rPr>
                <w:lang w:val="en-US"/>
              </w:rPr>
            </w:pPr>
            <w:r>
              <w:t>Список учебных групп</w:t>
            </w:r>
          </w:p>
        </w:tc>
        <w:tc>
          <w:tcPr>
            <w:tcW w:w="2516" w:type="dxa"/>
            <w:vAlign w:val="center"/>
          </w:tcPr>
          <w:p w:rsidR="00FE403D" w:rsidRDefault="00FE403D" w:rsidP="00FE403D">
            <w:pPr>
              <w:pStyle w:val="a3"/>
              <w:jc w:val="center"/>
            </w:pPr>
            <w:r>
              <w:t>–</w:t>
            </w:r>
          </w:p>
        </w:tc>
      </w:tr>
      <w:tr w:rsidR="00FE403D" w:rsidTr="00FE403D">
        <w:tc>
          <w:tcPr>
            <w:tcW w:w="512" w:type="dxa"/>
            <w:vAlign w:val="center"/>
          </w:tcPr>
          <w:p w:rsidR="00FE403D" w:rsidRPr="00DE2098" w:rsidRDefault="00FE403D" w:rsidP="009236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823" w:type="dxa"/>
          </w:tcPr>
          <w:p w:rsidR="00FE403D" w:rsidRDefault="00FE403D" w:rsidP="005D7528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ListSubject</w:t>
            </w:r>
          </w:p>
        </w:tc>
        <w:tc>
          <w:tcPr>
            <w:tcW w:w="4570" w:type="dxa"/>
          </w:tcPr>
          <w:p w:rsidR="00FE403D" w:rsidRDefault="00FE403D" w:rsidP="005D7528">
            <w:pPr>
              <w:pStyle w:val="a3"/>
            </w:pPr>
            <w:r>
              <w:t>Список дисциплин</w:t>
            </w:r>
          </w:p>
        </w:tc>
        <w:tc>
          <w:tcPr>
            <w:tcW w:w="2516" w:type="dxa"/>
            <w:vAlign w:val="center"/>
          </w:tcPr>
          <w:p w:rsidR="00FE403D" w:rsidRDefault="00FE403D" w:rsidP="00FE403D">
            <w:pPr>
              <w:pStyle w:val="a3"/>
              <w:jc w:val="center"/>
            </w:pPr>
            <w:r>
              <w:t>–</w:t>
            </w:r>
          </w:p>
        </w:tc>
      </w:tr>
    </w:tbl>
    <w:p w:rsidR="00A76E40" w:rsidRDefault="00A76E40" w:rsidP="004B74D8"/>
    <w:p w:rsidR="00A76E40" w:rsidRDefault="00A76E40" w:rsidP="004B74D8">
      <w:r>
        <w:t xml:space="preserve">В качестве </w:t>
      </w:r>
      <w:r w:rsidR="002F353D">
        <w:t xml:space="preserve">таблиц, которые хранят данные </w:t>
      </w:r>
      <w:r>
        <w:t xml:space="preserve">получаем </w:t>
      </w:r>
      <w:r w:rsidR="001062C3">
        <w:t>следующий список, приведены</w:t>
      </w:r>
      <w:r w:rsidR="002F353D">
        <w:t xml:space="preserve"> в </w:t>
      </w:r>
      <w:r>
        <w:t>(Таблица ).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34"/>
        <w:gridCol w:w="2845"/>
        <w:gridCol w:w="7042"/>
      </w:tblGrid>
      <w:tr w:rsidR="009236F6" w:rsidRPr="005D7528" w:rsidTr="00815475">
        <w:tc>
          <w:tcPr>
            <w:tcW w:w="534" w:type="dxa"/>
            <w:shd w:val="clear" w:color="auto" w:fill="D9D9D9" w:themeFill="background1" w:themeFillShade="D9"/>
          </w:tcPr>
          <w:p w:rsidR="009236F6" w:rsidRPr="005D7528" w:rsidRDefault="009236F6" w:rsidP="00200883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2835" w:type="dxa"/>
            <w:shd w:val="clear" w:color="auto" w:fill="D9D9D9" w:themeFill="background1" w:themeFillShade="D9"/>
          </w:tcPr>
          <w:p w:rsidR="009236F6" w:rsidRPr="004A21D7" w:rsidRDefault="004A21D7" w:rsidP="00200883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Таблица</w:t>
            </w:r>
          </w:p>
        </w:tc>
        <w:tc>
          <w:tcPr>
            <w:tcW w:w="7052" w:type="dxa"/>
            <w:shd w:val="clear" w:color="auto" w:fill="D9D9D9" w:themeFill="background1" w:themeFillShade="D9"/>
          </w:tcPr>
          <w:p w:rsidR="009236F6" w:rsidRPr="005D7528" w:rsidRDefault="009236F6" w:rsidP="00200883">
            <w:pPr>
              <w:pStyle w:val="a3"/>
              <w:jc w:val="center"/>
              <w:rPr>
                <w:b/>
              </w:rPr>
            </w:pPr>
            <w:r w:rsidRPr="005D7528">
              <w:rPr>
                <w:b/>
              </w:rPr>
              <w:t>Описание</w:t>
            </w:r>
          </w:p>
        </w:tc>
      </w:tr>
      <w:tr w:rsidR="00684A11" w:rsidRPr="005D7528" w:rsidTr="00EE7F4E">
        <w:tc>
          <w:tcPr>
            <w:tcW w:w="10421" w:type="dxa"/>
            <w:gridSpan w:val="3"/>
            <w:shd w:val="clear" w:color="auto" w:fill="D9D9D9" w:themeFill="background1" w:themeFillShade="D9"/>
          </w:tcPr>
          <w:p w:rsidR="00684A11" w:rsidRPr="005D7528" w:rsidRDefault="00684A11" w:rsidP="00200883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Аккаунты</w:t>
            </w:r>
          </w:p>
        </w:tc>
      </w:tr>
      <w:tr w:rsidR="009236F6" w:rsidTr="00815475">
        <w:tc>
          <w:tcPr>
            <w:tcW w:w="534" w:type="dxa"/>
            <w:vAlign w:val="center"/>
          </w:tcPr>
          <w:p w:rsidR="009236F6" w:rsidRPr="009236F6" w:rsidRDefault="009236F6" w:rsidP="009236F6">
            <w:pPr>
              <w:pStyle w:val="a3"/>
              <w:jc w:val="center"/>
            </w:pPr>
            <w:r>
              <w:t>1</w:t>
            </w:r>
          </w:p>
        </w:tc>
        <w:tc>
          <w:tcPr>
            <w:tcW w:w="2835" w:type="dxa"/>
            <w:vAlign w:val="center"/>
          </w:tcPr>
          <w:p w:rsidR="009236F6" w:rsidRPr="00833D85" w:rsidRDefault="009236F6" w:rsidP="00642A1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IEPAccount</w:t>
            </w:r>
          </w:p>
        </w:tc>
        <w:tc>
          <w:tcPr>
            <w:tcW w:w="7052" w:type="dxa"/>
          </w:tcPr>
          <w:p w:rsidR="009236F6" w:rsidRDefault="00E91B4E" w:rsidP="001F3ECE">
            <w:pPr>
              <w:pStyle w:val="a3"/>
            </w:pPr>
            <w:r>
              <w:t>С</w:t>
            </w:r>
            <w:r w:rsidR="009236F6">
              <w:t>писок всех аккаунтов</w:t>
            </w:r>
          </w:p>
        </w:tc>
      </w:tr>
      <w:tr w:rsidR="009236F6" w:rsidTr="00815475">
        <w:tc>
          <w:tcPr>
            <w:tcW w:w="534" w:type="dxa"/>
            <w:vAlign w:val="center"/>
          </w:tcPr>
          <w:p w:rsidR="009236F6" w:rsidRPr="009236F6" w:rsidRDefault="009236F6" w:rsidP="009236F6">
            <w:pPr>
              <w:pStyle w:val="a3"/>
              <w:jc w:val="center"/>
            </w:pPr>
            <w:r>
              <w:t>2</w:t>
            </w:r>
          </w:p>
        </w:tc>
        <w:tc>
          <w:tcPr>
            <w:tcW w:w="2835" w:type="dxa"/>
            <w:vAlign w:val="center"/>
          </w:tcPr>
          <w:p w:rsidR="009236F6" w:rsidRPr="00221B9A" w:rsidRDefault="009236F6" w:rsidP="00642A1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IEPUnitManager</w:t>
            </w:r>
          </w:p>
        </w:tc>
        <w:tc>
          <w:tcPr>
            <w:tcW w:w="7052" w:type="dxa"/>
          </w:tcPr>
          <w:p w:rsidR="009236F6" w:rsidRDefault="00E91B4E" w:rsidP="001F3ECE">
            <w:pPr>
              <w:pStyle w:val="a3"/>
            </w:pPr>
            <w:r>
              <w:t>Д</w:t>
            </w:r>
            <w:r w:rsidR="009236F6">
              <w:t>ополнительную информацию о заведующем отделением</w:t>
            </w:r>
          </w:p>
        </w:tc>
      </w:tr>
      <w:tr w:rsidR="009236F6" w:rsidTr="00815475">
        <w:tc>
          <w:tcPr>
            <w:tcW w:w="534" w:type="dxa"/>
            <w:vAlign w:val="center"/>
          </w:tcPr>
          <w:p w:rsidR="009236F6" w:rsidRPr="009236F6" w:rsidRDefault="009236F6" w:rsidP="009236F6">
            <w:pPr>
              <w:pStyle w:val="a3"/>
              <w:jc w:val="center"/>
            </w:pPr>
            <w:r>
              <w:t>3</w:t>
            </w:r>
          </w:p>
        </w:tc>
        <w:tc>
          <w:tcPr>
            <w:tcW w:w="2835" w:type="dxa"/>
            <w:vAlign w:val="center"/>
          </w:tcPr>
          <w:p w:rsidR="009236F6" w:rsidRPr="00EC1D7E" w:rsidRDefault="009236F6" w:rsidP="00642A1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IEPTeacher</w:t>
            </w:r>
          </w:p>
        </w:tc>
        <w:tc>
          <w:tcPr>
            <w:tcW w:w="7052" w:type="dxa"/>
          </w:tcPr>
          <w:p w:rsidR="009236F6" w:rsidRDefault="00E91B4E" w:rsidP="00E91B4E">
            <w:pPr>
              <w:pStyle w:val="a3"/>
            </w:pPr>
            <w:r>
              <w:t>Д</w:t>
            </w:r>
            <w:r w:rsidR="009236F6">
              <w:t xml:space="preserve">ополнительную информацию о преподавателе </w:t>
            </w:r>
          </w:p>
        </w:tc>
      </w:tr>
      <w:tr w:rsidR="009236F6" w:rsidTr="00815475">
        <w:tc>
          <w:tcPr>
            <w:tcW w:w="534" w:type="dxa"/>
            <w:vAlign w:val="center"/>
          </w:tcPr>
          <w:p w:rsidR="009236F6" w:rsidRPr="009236F6" w:rsidRDefault="009236F6" w:rsidP="009236F6">
            <w:pPr>
              <w:pStyle w:val="a3"/>
              <w:jc w:val="center"/>
            </w:pPr>
            <w:r>
              <w:t>4</w:t>
            </w:r>
          </w:p>
        </w:tc>
        <w:tc>
          <w:tcPr>
            <w:tcW w:w="2835" w:type="dxa"/>
            <w:vAlign w:val="center"/>
          </w:tcPr>
          <w:p w:rsidR="009236F6" w:rsidRPr="00EC1D7E" w:rsidRDefault="009236F6" w:rsidP="00642A1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IEPStudent</w:t>
            </w:r>
          </w:p>
        </w:tc>
        <w:tc>
          <w:tcPr>
            <w:tcW w:w="7052" w:type="dxa"/>
          </w:tcPr>
          <w:p w:rsidR="009236F6" w:rsidRDefault="00E91B4E" w:rsidP="00200883">
            <w:pPr>
              <w:pStyle w:val="a3"/>
            </w:pPr>
            <w:r>
              <w:t>Д</w:t>
            </w:r>
            <w:r w:rsidR="009236F6">
              <w:t>ополнительную информацию о студенте</w:t>
            </w:r>
          </w:p>
        </w:tc>
      </w:tr>
      <w:tr w:rsidR="009236F6" w:rsidTr="00815475">
        <w:tc>
          <w:tcPr>
            <w:tcW w:w="534" w:type="dxa"/>
            <w:vAlign w:val="center"/>
          </w:tcPr>
          <w:p w:rsidR="009236F6" w:rsidRPr="009236F6" w:rsidRDefault="009236F6" w:rsidP="009236F6">
            <w:pPr>
              <w:pStyle w:val="a3"/>
              <w:jc w:val="center"/>
            </w:pPr>
            <w:r>
              <w:t>5</w:t>
            </w:r>
          </w:p>
        </w:tc>
        <w:tc>
          <w:tcPr>
            <w:tcW w:w="2835" w:type="dxa"/>
            <w:vAlign w:val="center"/>
          </w:tcPr>
          <w:p w:rsidR="009236F6" w:rsidRPr="00EC1D7E" w:rsidRDefault="009236F6" w:rsidP="00642A1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IEPParent</w:t>
            </w:r>
          </w:p>
        </w:tc>
        <w:tc>
          <w:tcPr>
            <w:tcW w:w="7052" w:type="dxa"/>
          </w:tcPr>
          <w:p w:rsidR="009236F6" w:rsidRDefault="00E91B4E" w:rsidP="00200883">
            <w:pPr>
              <w:pStyle w:val="a3"/>
            </w:pPr>
            <w:r>
              <w:t>Д</w:t>
            </w:r>
            <w:r w:rsidR="009236F6">
              <w:t>ополнительную информацию о родителе</w:t>
            </w:r>
          </w:p>
        </w:tc>
      </w:tr>
      <w:tr w:rsidR="00684A11" w:rsidTr="00EE7F4E">
        <w:tc>
          <w:tcPr>
            <w:tcW w:w="10421" w:type="dxa"/>
            <w:gridSpan w:val="3"/>
            <w:shd w:val="clear" w:color="auto" w:fill="D9D9D9" w:themeFill="background1" w:themeFillShade="D9"/>
            <w:vAlign w:val="center"/>
          </w:tcPr>
          <w:p w:rsidR="00684A11" w:rsidRPr="00684A11" w:rsidRDefault="00684A11" w:rsidP="00684A11">
            <w:pPr>
              <w:pStyle w:val="a3"/>
              <w:jc w:val="center"/>
              <w:rPr>
                <w:b/>
              </w:rPr>
            </w:pPr>
            <w:r w:rsidRPr="00684A11">
              <w:rPr>
                <w:b/>
              </w:rPr>
              <w:t>Расписание</w:t>
            </w:r>
          </w:p>
        </w:tc>
      </w:tr>
      <w:tr w:rsidR="009236F6" w:rsidTr="00815475">
        <w:tc>
          <w:tcPr>
            <w:tcW w:w="534" w:type="dxa"/>
            <w:vAlign w:val="center"/>
          </w:tcPr>
          <w:p w:rsidR="009236F6" w:rsidRPr="009236F6" w:rsidRDefault="009236F6" w:rsidP="009236F6">
            <w:pPr>
              <w:pStyle w:val="a3"/>
              <w:jc w:val="center"/>
            </w:pPr>
            <w:r>
              <w:t>6</w:t>
            </w:r>
          </w:p>
        </w:tc>
        <w:tc>
          <w:tcPr>
            <w:tcW w:w="2835" w:type="dxa"/>
            <w:vAlign w:val="center"/>
          </w:tcPr>
          <w:p w:rsidR="009236F6" w:rsidRPr="00D53FD5" w:rsidRDefault="009236F6" w:rsidP="00642A1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IEPMainSchedule</w:t>
            </w:r>
          </w:p>
        </w:tc>
        <w:tc>
          <w:tcPr>
            <w:tcW w:w="7052" w:type="dxa"/>
          </w:tcPr>
          <w:p w:rsidR="009236F6" w:rsidRDefault="00E91B4E" w:rsidP="00200883">
            <w:pPr>
              <w:pStyle w:val="a3"/>
            </w:pPr>
            <w:r>
              <w:t>О</w:t>
            </w:r>
            <w:r w:rsidR="009236F6">
              <w:t>сновное расписание</w:t>
            </w:r>
          </w:p>
        </w:tc>
      </w:tr>
      <w:tr w:rsidR="009236F6" w:rsidTr="00815475">
        <w:tc>
          <w:tcPr>
            <w:tcW w:w="534" w:type="dxa"/>
            <w:vAlign w:val="center"/>
          </w:tcPr>
          <w:p w:rsidR="009236F6" w:rsidRPr="009236F6" w:rsidRDefault="009236F6" w:rsidP="009236F6">
            <w:pPr>
              <w:pStyle w:val="a3"/>
              <w:jc w:val="center"/>
            </w:pPr>
            <w:r>
              <w:t>7</w:t>
            </w:r>
          </w:p>
        </w:tc>
        <w:tc>
          <w:tcPr>
            <w:tcW w:w="2835" w:type="dxa"/>
            <w:vAlign w:val="center"/>
          </w:tcPr>
          <w:p w:rsidR="009236F6" w:rsidRPr="00D53FD5" w:rsidRDefault="009236F6" w:rsidP="00642A1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IEPChangeSchedule</w:t>
            </w:r>
          </w:p>
        </w:tc>
        <w:tc>
          <w:tcPr>
            <w:tcW w:w="7052" w:type="dxa"/>
          </w:tcPr>
          <w:p w:rsidR="009236F6" w:rsidRDefault="00E91B4E" w:rsidP="00C72346">
            <w:pPr>
              <w:pStyle w:val="a3"/>
            </w:pPr>
            <w:r>
              <w:t>И</w:t>
            </w:r>
            <w:r w:rsidR="009236F6">
              <w:t>зменения в расписании</w:t>
            </w:r>
          </w:p>
        </w:tc>
      </w:tr>
      <w:tr w:rsidR="00E67E15" w:rsidRPr="0059326C" w:rsidTr="00EE7F4E">
        <w:tc>
          <w:tcPr>
            <w:tcW w:w="10421" w:type="dxa"/>
            <w:gridSpan w:val="3"/>
            <w:shd w:val="clear" w:color="auto" w:fill="D9D9D9" w:themeFill="background1" w:themeFillShade="D9"/>
            <w:vAlign w:val="center"/>
          </w:tcPr>
          <w:p w:rsidR="00E67E15" w:rsidRPr="0059326C" w:rsidRDefault="00E67E15" w:rsidP="00E67E15">
            <w:pPr>
              <w:pStyle w:val="a3"/>
              <w:jc w:val="center"/>
              <w:rPr>
                <w:b/>
              </w:rPr>
            </w:pPr>
            <w:r w:rsidRPr="0059326C">
              <w:rPr>
                <w:b/>
              </w:rPr>
              <w:lastRenderedPageBreak/>
              <w:t>Тесты</w:t>
            </w:r>
          </w:p>
        </w:tc>
      </w:tr>
      <w:tr w:rsidR="00E67E15" w:rsidTr="00815475">
        <w:tc>
          <w:tcPr>
            <w:tcW w:w="534" w:type="dxa"/>
            <w:vAlign w:val="center"/>
          </w:tcPr>
          <w:p w:rsidR="00E67E15" w:rsidRPr="009236F6" w:rsidRDefault="00485CDE" w:rsidP="009236F6">
            <w:pPr>
              <w:pStyle w:val="a3"/>
              <w:jc w:val="center"/>
            </w:pPr>
            <w:r>
              <w:t>8</w:t>
            </w:r>
          </w:p>
        </w:tc>
        <w:tc>
          <w:tcPr>
            <w:tcW w:w="2835" w:type="dxa"/>
            <w:vAlign w:val="center"/>
          </w:tcPr>
          <w:p w:rsidR="00E67E15" w:rsidRPr="007B774C" w:rsidRDefault="007B774C" w:rsidP="00FB2871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IEPTest</w:t>
            </w:r>
          </w:p>
        </w:tc>
        <w:tc>
          <w:tcPr>
            <w:tcW w:w="7052" w:type="dxa"/>
          </w:tcPr>
          <w:p w:rsidR="00E67E15" w:rsidRDefault="00476EFA" w:rsidP="00200883">
            <w:pPr>
              <w:pStyle w:val="a3"/>
            </w:pPr>
            <w:r>
              <w:t>Список тестов, создан</w:t>
            </w:r>
            <w:r w:rsidR="00946268">
              <w:t>н</w:t>
            </w:r>
            <w:r>
              <w:t>ы</w:t>
            </w:r>
            <w:r w:rsidR="007A1C92">
              <w:t>е преподавателем</w:t>
            </w:r>
          </w:p>
        </w:tc>
      </w:tr>
      <w:tr w:rsidR="00E67E15" w:rsidTr="00815475">
        <w:tc>
          <w:tcPr>
            <w:tcW w:w="534" w:type="dxa"/>
            <w:vAlign w:val="center"/>
          </w:tcPr>
          <w:p w:rsidR="00E67E15" w:rsidRPr="009236F6" w:rsidRDefault="00485CDE" w:rsidP="009236F6">
            <w:pPr>
              <w:pStyle w:val="a3"/>
              <w:jc w:val="center"/>
            </w:pPr>
            <w:r>
              <w:t>9</w:t>
            </w:r>
          </w:p>
        </w:tc>
        <w:tc>
          <w:tcPr>
            <w:tcW w:w="2835" w:type="dxa"/>
            <w:vAlign w:val="center"/>
          </w:tcPr>
          <w:p w:rsidR="00E67E15" w:rsidRPr="007B774C" w:rsidRDefault="007B774C" w:rsidP="00FB2871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IEP</w:t>
            </w:r>
            <w:r w:rsidR="00FB2871">
              <w:rPr>
                <w:lang w:val="en-US"/>
              </w:rPr>
              <w:t>Test</w:t>
            </w:r>
            <w:r>
              <w:rPr>
                <w:lang w:val="en-US"/>
              </w:rPr>
              <w:t>Question</w:t>
            </w:r>
          </w:p>
        </w:tc>
        <w:tc>
          <w:tcPr>
            <w:tcW w:w="7052" w:type="dxa"/>
          </w:tcPr>
          <w:p w:rsidR="00E67E15" w:rsidRDefault="007A1C92" w:rsidP="00200883">
            <w:pPr>
              <w:pStyle w:val="a3"/>
            </w:pPr>
            <w:r>
              <w:t>Список вопросов к тесту</w:t>
            </w:r>
          </w:p>
        </w:tc>
      </w:tr>
      <w:tr w:rsidR="00485CDE" w:rsidTr="00815475">
        <w:tc>
          <w:tcPr>
            <w:tcW w:w="534" w:type="dxa"/>
            <w:vAlign w:val="center"/>
          </w:tcPr>
          <w:p w:rsidR="00485CDE" w:rsidRDefault="00485CDE" w:rsidP="009236F6">
            <w:pPr>
              <w:pStyle w:val="a3"/>
              <w:jc w:val="center"/>
            </w:pPr>
            <w:r>
              <w:t>10</w:t>
            </w:r>
          </w:p>
        </w:tc>
        <w:tc>
          <w:tcPr>
            <w:tcW w:w="2835" w:type="dxa"/>
            <w:vAlign w:val="center"/>
          </w:tcPr>
          <w:p w:rsidR="00485CDE" w:rsidRPr="007D7087" w:rsidRDefault="00FB2871" w:rsidP="00FB2871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IEPTest</w:t>
            </w:r>
            <w:r w:rsidR="007D7087">
              <w:rPr>
                <w:lang w:val="en-US"/>
              </w:rPr>
              <w:t>Answer</w:t>
            </w:r>
          </w:p>
        </w:tc>
        <w:tc>
          <w:tcPr>
            <w:tcW w:w="7052" w:type="dxa"/>
          </w:tcPr>
          <w:p w:rsidR="00485CDE" w:rsidRDefault="007A1C92" w:rsidP="00200883">
            <w:pPr>
              <w:pStyle w:val="a3"/>
            </w:pPr>
            <w:r>
              <w:t>Список ответов к вопросу</w:t>
            </w:r>
          </w:p>
        </w:tc>
      </w:tr>
      <w:tr w:rsidR="00DA31B3" w:rsidTr="00815475">
        <w:tc>
          <w:tcPr>
            <w:tcW w:w="534" w:type="dxa"/>
            <w:vAlign w:val="center"/>
          </w:tcPr>
          <w:p w:rsidR="00DA31B3" w:rsidRDefault="00472217" w:rsidP="009236F6">
            <w:pPr>
              <w:pStyle w:val="a3"/>
              <w:jc w:val="center"/>
            </w:pPr>
            <w:r>
              <w:t>11</w:t>
            </w:r>
          </w:p>
        </w:tc>
        <w:tc>
          <w:tcPr>
            <w:tcW w:w="2835" w:type="dxa"/>
            <w:vAlign w:val="center"/>
          </w:tcPr>
          <w:p w:rsidR="00DA31B3" w:rsidRDefault="00DA31B3" w:rsidP="00FB2871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IEPTestGroup</w:t>
            </w:r>
          </w:p>
        </w:tc>
        <w:tc>
          <w:tcPr>
            <w:tcW w:w="7052" w:type="dxa"/>
          </w:tcPr>
          <w:p w:rsidR="00DA31B3" w:rsidRPr="004318FA" w:rsidRDefault="00DA31B3" w:rsidP="00DA31B3">
            <w:pPr>
              <w:pStyle w:val="a3"/>
            </w:pPr>
            <w:r>
              <w:t>Список групп, которым доступен данный тест</w:t>
            </w:r>
          </w:p>
        </w:tc>
      </w:tr>
      <w:tr w:rsidR="00A26C84" w:rsidRPr="00A26C84" w:rsidTr="00A26C84">
        <w:tc>
          <w:tcPr>
            <w:tcW w:w="10421" w:type="dxa"/>
            <w:gridSpan w:val="3"/>
            <w:shd w:val="clear" w:color="auto" w:fill="D9D9D9" w:themeFill="background1" w:themeFillShade="D9"/>
            <w:vAlign w:val="center"/>
          </w:tcPr>
          <w:p w:rsidR="00A26C84" w:rsidRPr="00A26C84" w:rsidRDefault="00A26C84" w:rsidP="00A26C84">
            <w:pPr>
              <w:pStyle w:val="a3"/>
              <w:jc w:val="center"/>
              <w:rPr>
                <w:b/>
              </w:rPr>
            </w:pPr>
            <w:r w:rsidRPr="00A26C84">
              <w:rPr>
                <w:b/>
              </w:rPr>
              <w:t>Результаты тестирования</w:t>
            </w:r>
          </w:p>
        </w:tc>
      </w:tr>
      <w:tr w:rsidR="00485CDE" w:rsidTr="00815475">
        <w:tc>
          <w:tcPr>
            <w:tcW w:w="534" w:type="dxa"/>
            <w:vAlign w:val="center"/>
          </w:tcPr>
          <w:p w:rsidR="00485CDE" w:rsidRDefault="00472217" w:rsidP="009236F6">
            <w:pPr>
              <w:pStyle w:val="a3"/>
              <w:jc w:val="center"/>
            </w:pPr>
            <w:r>
              <w:t>12</w:t>
            </w:r>
          </w:p>
        </w:tc>
        <w:tc>
          <w:tcPr>
            <w:tcW w:w="2835" w:type="dxa"/>
            <w:vAlign w:val="center"/>
          </w:tcPr>
          <w:p w:rsidR="00485CDE" w:rsidRPr="0048008D" w:rsidRDefault="0048008D" w:rsidP="00642A1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IEPStudentTest</w:t>
            </w:r>
          </w:p>
        </w:tc>
        <w:tc>
          <w:tcPr>
            <w:tcW w:w="7052" w:type="dxa"/>
          </w:tcPr>
          <w:p w:rsidR="00485CDE" w:rsidRDefault="00190F8C" w:rsidP="00190F8C">
            <w:pPr>
              <w:pStyle w:val="a3"/>
            </w:pPr>
            <w:r>
              <w:t>Пройденные студентом тесты</w:t>
            </w:r>
          </w:p>
        </w:tc>
      </w:tr>
      <w:tr w:rsidR="00DE55B4" w:rsidTr="00815475">
        <w:tc>
          <w:tcPr>
            <w:tcW w:w="534" w:type="dxa"/>
            <w:vAlign w:val="center"/>
          </w:tcPr>
          <w:p w:rsidR="00DE55B4" w:rsidRDefault="00472217" w:rsidP="009236F6">
            <w:pPr>
              <w:pStyle w:val="a3"/>
              <w:jc w:val="center"/>
            </w:pPr>
            <w:r>
              <w:t>13</w:t>
            </w:r>
          </w:p>
        </w:tc>
        <w:tc>
          <w:tcPr>
            <w:tcW w:w="2835" w:type="dxa"/>
            <w:vAlign w:val="center"/>
          </w:tcPr>
          <w:p w:rsidR="00DE55B4" w:rsidRPr="0048008D" w:rsidRDefault="00003723" w:rsidP="00642A1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IEPStudent</w:t>
            </w:r>
            <w:r w:rsidR="009928AF">
              <w:rPr>
                <w:lang w:val="en-US"/>
              </w:rPr>
              <w:t>Test</w:t>
            </w:r>
            <w:r>
              <w:rPr>
                <w:lang w:val="en-US"/>
              </w:rPr>
              <w:t>Answer</w:t>
            </w:r>
          </w:p>
        </w:tc>
        <w:tc>
          <w:tcPr>
            <w:tcW w:w="7052" w:type="dxa"/>
          </w:tcPr>
          <w:p w:rsidR="00DE55B4" w:rsidRDefault="00F65A88" w:rsidP="00200883">
            <w:pPr>
              <w:pStyle w:val="a3"/>
            </w:pPr>
            <w:r>
              <w:t>Ответы</w:t>
            </w:r>
            <w:r w:rsidR="00D95872">
              <w:rPr>
                <w:lang w:val="en-US"/>
              </w:rPr>
              <w:t xml:space="preserve"> </w:t>
            </w:r>
            <w:r w:rsidR="00D95872">
              <w:t>студента</w:t>
            </w:r>
            <w:r>
              <w:t xml:space="preserve"> на вопросы</w:t>
            </w:r>
          </w:p>
        </w:tc>
      </w:tr>
      <w:tr w:rsidR="00041321" w:rsidRPr="00A26C84" w:rsidTr="00A26C84">
        <w:tc>
          <w:tcPr>
            <w:tcW w:w="10421" w:type="dxa"/>
            <w:gridSpan w:val="3"/>
            <w:shd w:val="clear" w:color="auto" w:fill="D9D9D9" w:themeFill="background1" w:themeFillShade="D9"/>
            <w:vAlign w:val="center"/>
          </w:tcPr>
          <w:p w:rsidR="00041321" w:rsidRPr="00A26C84" w:rsidRDefault="00041321" w:rsidP="00041321">
            <w:pPr>
              <w:pStyle w:val="a3"/>
              <w:jc w:val="center"/>
              <w:rPr>
                <w:b/>
                <w:lang w:val="en-US"/>
              </w:rPr>
            </w:pPr>
            <w:r w:rsidRPr="00A26C84">
              <w:rPr>
                <w:b/>
              </w:rPr>
              <w:t>Остальное</w:t>
            </w:r>
          </w:p>
        </w:tc>
      </w:tr>
      <w:tr w:rsidR="00CE6CFA" w:rsidTr="00815475">
        <w:tc>
          <w:tcPr>
            <w:tcW w:w="534" w:type="dxa"/>
            <w:vAlign w:val="center"/>
          </w:tcPr>
          <w:p w:rsidR="00CE6CFA" w:rsidRPr="00472217" w:rsidRDefault="00472217" w:rsidP="009236F6">
            <w:pPr>
              <w:pStyle w:val="a3"/>
              <w:jc w:val="center"/>
            </w:pPr>
            <w:r>
              <w:t>14</w:t>
            </w:r>
          </w:p>
        </w:tc>
        <w:tc>
          <w:tcPr>
            <w:tcW w:w="2835" w:type="dxa"/>
            <w:vAlign w:val="center"/>
          </w:tcPr>
          <w:p w:rsidR="00CE6CFA" w:rsidRDefault="00CE6CFA" w:rsidP="00642A1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IEP</w:t>
            </w:r>
            <w:r w:rsidR="0056089A">
              <w:rPr>
                <w:lang w:val="en-US"/>
              </w:rPr>
              <w:t>ParentStudent</w:t>
            </w:r>
          </w:p>
        </w:tc>
        <w:tc>
          <w:tcPr>
            <w:tcW w:w="7052" w:type="dxa"/>
          </w:tcPr>
          <w:p w:rsidR="00CE6CFA" w:rsidRDefault="0056089A" w:rsidP="00200883">
            <w:pPr>
              <w:pStyle w:val="a3"/>
            </w:pPr>
            <w:r>
              <w:t>Список студентов, принадлежащих родителю</w:t>
            </w:r>
          </w:p>
        </w:tc>
      </w:tr>
      <w:tr w:rsidR="00BC15AF" w:rsidTr="00815475">
        <w:tc>
          <w:tcPr>
            <w:tcW w:w="534" w:type="dxa"/>
            <w:vAlign w:val="center"/>
          </w:tcPr>
          <w:p w:rsidR="00BC15AF" w:rsidRPr="00472217" w:rsidRDefault="00472217" w:rsidP="009236F6">
            <w:pPr>
              <w:pStyle w:val="a3"/>
              <w:jc w:val="center"/>
            </w:pPr>
            <w:r>
              <w:t>15</w:t>
            </w:r>
          </w:p>
        </w:tc>
        <w:tc>
          <w:tcPr>
            <w:tcW w:w="2835" w:type="dxa"/>
            <w:vAlign w:val="center"/>
          </w:tcPr>
          <w:p w:rsidR="00BC15AF" w:rsidRPr="00041321" w:rsidRDefault="00041321" w:rsidP="00642A1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IEPTeacherSubject</w:t>
            </w:r>
          </w:p>
        </w:tc>
        <w:tc>
          <w:tcPr>
            <w:tcW w:w="7052" w:type="dxa"/>
          </w:tcPr>
          <w:p w:rsidR="00BC15AF" w:rsidRDefault="00041321" w:rsidP="00200883">
            <w:pPr>
              <w:pStyle w:val="a3"/>
            </w:pPr>
            <w:r>
              <w:t>Список предметов, которые ведёт преподаватель</w:t>
            </w:r>
          </w:p>
        </w:tc>
      </w:tr>
      <w:tr w:rsidR="00BC15AF" w:rsidTr="00815475">
        <w:tc>
          <w:tcPr>
            <w:tcW w:w="534" w:type="dxa"/>
            <w:vAlign w:val="center"/>
          </w:tcPr>
          <w:p w:rsidR="00BC15AF" w:rsidRPr="00472217" w:rsidRDefault="00472217" w:rsidP="009236F6">
            <w:pPr>
              <w:pStyle w:val="a3"/>
              <w:jc w:val="center"/>
            </w:pPr>
            <w:r>
              <w:t>16</w:t>
            </w:r>
          </w:p>
        </w:tc>
        <w:tc>
          <w:tcPr>
            <w:tcW w:w="2835" w:type="dxa"/>
            <w:vAlign w:val="center"/>
          </w:tcPr>
          <w:p w:rsidR="00BC15AF" w:rsidRPr="007C3CC9" w:rsidRDefault="007C3CC9" w:rsidP="00642A1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IEPNews</w:t>
            </w:r>
          </w:p>
        </w:tc>
        <w:tc>
          <w:tcPr>
            <w:tcW w:w="7052" w:type="dxa"/>
          </w:tcPr>
          <w:p w:rsidR="00BC15AF" w:rsidRDefault="007C3CC9" w:rsidP="002B1D18">
            <w:pPr>
              <w:pStyle w:val="a3"/>
            </w:pPr>
            <w:r>
              <w:t>Список новостей, публикуемы</w:t>
            </w:r>
            <w:r w:rsidR="002B1D18">
              <w:t>х</w:t>
            </w:r>
            <w:r>
              <w:t xml:space="preserve"> </w:t>
            </w:r>
            <w:r w:rsidR="00827BE9">
              <w:t>преподавателем и заведующим отделением</w:t>
            </w:r>
          </w:p>
        </w:tc>
      </w:tr>
      <w:tr w:rsidR="000546FE" w:rsidTr="00815475">
        <w:tc>
          <w:tcPr>
            <w:tcW w:w="534" w:type="dxa"/>
            <w:vAlign w:val="center"/>
          </w:tcPr>
          <w:p w:rsidR="000546FE" w:rsidRPr="00A425AF" w:rsidRDefault="00472217" w:rsidP="009236F6">
            <w:pPr>
              <w:pStyle w:val="a3"/>
              <w:jc w:val="center"/>
              <w:rPr>
                <w:lang w:val="en-US"/>
              </w:rPr>
            </w:pPr>
            <w:r>
              <w:t>17</w:t>
            </w:r>
          </w:p>
        </w:tc>
        <w:tc>
          <w:tcPr>
            <w:tcW w:w="2835" w:type="dxa"/>
            <w:vAlign w:val="center"/>
          </w:tcPr>
          <w:p w:rsidR="000546FE" w:rsidRDefault="000546FE" w:rsidP="00642A1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IEPStudentTraffic</w:t>
            </w:r>
          </w:p>
        </w:tc>
        <w:tc>
          <w:tcPr>
            <w:tcW w:w="7052" w:type="dxa"/>
          </w:tcPr>
          <w:p w:rsidR="000546FE" w:rsidRDefault="000546FE" w:rsidP="007C3CC9">
            <w:pPr>
              <w:pStyle w:val="a3"/>
            </w:pPr>
            <w:r>
              <w:t>Посещаемость студента</w:t>
            </w:r>
          </w:p>
        </w:tc>
      </w:tr>
    </w:tbl>
    <w:p w:rsidR="005D7528" w:rsidRDefault="005D7528" w:rsidP="004B74D8"/>
    <w:p w:rsidR="00F07422" w:rsidRDefault="00796990" w:rsidP="004B74D8">
      <w:r>
        <w:t xml:space="preserve">Исходя из </w:t>
      </w:r>
      <w:r w:rsidR="00DF4F82">
        <w:t>спроектированных таблиц, можно построить</w:t>
      </w:r>
      <w:r>
        <w:t xml:space="preserve"> </w:t>
      </w:r>
      <w:r w:rsidR="00DF4F82">
        <w:t xml:space="preserve">физическую </w:t>
      </w:r>
      <w:r w:rsidR="00E24CC3">
        <w:t xml:space="preserve">модель </w:t>
      </w:r>
      <w:r w:rsidR="00DF4F82">
        <w:t xml:space="preserve">базы данных, которая </w:t>
      </w:r>
      <w:r w:rsidR="00181ED0">
        <w:t>изображена</w:t>
      </w:r>
      <w:r w:rsidR="00731678">
        <w:t xml:space="preserve"> на (Рисунок п-п).</w:t>
      </w:r>
    </w:p>
    <w:p w:rsidR="00BC2D21" w:rsidRDefault="00807804" w:rsidP="007D5708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480175" cy="6392426"/>
            <wp:effectExtent l="0" t="0" r="0" b="8890"/>
            <wp:docPr id="9" name="Рисунок 9" descr="C:\OpenServer\domains\EDUKIT\docs\Проектирование\База данных\Диаграммы\Диаграмма. Кодовые словар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OpenServer\domains\EDUKIT\docs\Проектирование\База данных\Диаграммы\Диаграмма. Кодовые словари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6392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7BF" w:rsidRDefault="00B227BF" w:rsidP="00577A41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554639" cy="3593794"/>
            <wp:effectExtent l="0" t="0" r="8255" b="6985"/>
            <wp:docPr id="1" name="Рисунок 1" descr="C:\Users\Сергей\AppData\Local\Microsoft\Windows\INetCache\Content.Word\Диаграмма. Аккаунт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Сергей\AppData\Local\Microsoft\Windows\INetCache\Content.Word\Диаграмма. Аккаунты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119" cy="3594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7BF" w:rsidRDefault="00B227BF" w:rsidP="005D63A2">
      <w:pPr>
        <w:ind w:firstLine="0"/>
      </w:pPr>
    </w:p>
    <w:p w:rsidR="00BC2D21" w:rsidRDefault="00577A41" w:rsidP="00577A41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657600" cy="1361939"/>
            <wp:effectExtent l="0" t="0" r="0" b="0"/>
            <wp:docPr id="5" name="Рисунок 5" descr="C:\OpenServer\domains\EDUKIT\docs\Проектирование\База данных\Диаграмма. Расписа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OpenServer\domains\EDUKIT\docs\Проектирование\База данных\Диаграмма. Расписание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544" cy="1361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D21" w:rsidRDefault="00BC2D21" w:rsidP="004B74D8"/>
    <w:p w:rsidR="00B227BF" w:rsidRDefault="00B227BF" w:rsidP="00B227BF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972969" cy="3125337"/>
            <wp:effectExtent l="0" t="0" r="8890" b="0"/>
            <wp:docPr id="2" name="Рисунок 2" descr="C:\OpenServer\domains\EDUKIT\docs\Проектирование\База данных\Диаграмма. Тестирова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OpenServer\domains\EDUKIT\docs\Проектирование\База данных\Диаграмма. Тестирование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723" cy="3126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53E" w:rsidRDefault="00AF253E" w:rsidP="004B74D8"/>
    <w:p w:rsidR="00B227BF" w:rsidRDefault="008F59D9" w:rsidP="008F59D9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069705" cy="2486776"/>
            <wp:effectExtent l="0" t="0" r="0" b="8890"/>
            <wp:docPr id="3" name="Рисунок 3" descr="C:\OpenServer\domains\EDUKIT\docs\Проектирование\База данных\Диаграмма. Результаты тестиров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OpenServer\domains\EDUKIT\docs\Проектирование\База данных\Диаграмма. Результаты тестирования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9" cy="2486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D21" w:rsidRDefault="00BC2D21" w:rsidP="004B74D8"/>
    <w:p w:rsidR="00852878" w:rsidRDefault="00852878" w:rsidP="00D42672"/>
    <w:p w:rsidR="00852878" w:rsidRDefault="00852878" w:rsidP="0085287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508817" cy="1291013"/>
            <wp:effectExtent l="0" t="0" r="0" b="4445"/>
            <wp:docPr id="4" name="Рисунок 4" descr="C:\OpenServer\domains\EDUKIT\docs\Проектирование\База данных\Диаграмма. Остально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OpenServer\domains\EDUKIT\docs\Проектирование\База данных\Диаграмма. Остальное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464" cy="1294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F2B" w:rsidRDefault="000D2F2B" w:rsidP="004B74D8">
      <w:r>
        <w:t>Для более полного понимания назначений таблиц, необходимо дать описание полей всех таблиц</w:t>
      </w:r>
      <w:r w:rsidR="00AF4D99">
        <w:t xml:space="preserve"> (Таблица п-п)</w:t>
      </w:r>
      <w:r>
        <w:t>.</w:t>
      </w:r>
    </w:p>
    <w:p w:rsidR="002552BC" w:rsidRDefault="002552BC" w:rsidP="004B74D8">
      <w:r>
        <w:t>Описание полей таблиц</w:t>
      </w:r>
      <w:r w:rsidR="00B96E7A" w:rsidRPr="00B96E7A">
        <w:t xml:space="preserve"> </w:t>
      </w:r>
      <w:r w:rsidR="00B96E7A">
        <w:t xml:space="preserve">кодовых словарей приведено в (Таблица </w:t>
      </w:r>
      <w:r>
        <w:t>).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2891"/>
        <w:gridCol w:w="2512"/>
        <w:gridCol w:w="3352"/>
        <w:gridCol w:w="1666"/>
      </w:tblGrid>
      <w:tr w:rsidR="00B96E7A" w:rsidTr="00967E97">
        <w:tc>
          <w:tcPr>
            <w:tcW w:w="2891" w:type="dxa"/>
            <w:shd w:val="clear" w:color="auto" w:fill="D9D9D9" w:themeFill="background1" w:themeFillShade="D9"/>
            <w:vAlign w:val="center"/>
          </w:tcPr>
          <w:p w:rsidR="00B96E7A" w:rsidRPr="00F47848" w:rsidRDefault="00B96E7A" w:rsidP="00200883">
            <w:pPr>
              <w:pStyle w:val="a3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12" w:type="dxa"/>
            <w:shd w:val="clear" w:color="auto" w:fill="D9D9D9" w:themeFill="background1" w:themeFillShade="D9"/>
            <w:vAlign w:val="center"/>
          </w:tcPr>
          <w:p w:rsidR="00B96E7A" w:rsidRPr="00F47848" w:rsidRDefault="006F78BA" w:rsidP="00200883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Тип данных</w:t>
            </w:r>
          </w:p>
        </w:tc>
        <w:tc>
          <w:tcPr>
            <w:tcW w:w="3352" w:type="dxa"/>
            <w:shd w:val="clear" w:color="auto" w:fill="D9D9D9" w:themeFill="background1" w:themeFillShade="D9"/>
            <w:vAlign w:val="center"/>
          </w:tcPr>
          <w:p w:rsidR="00B96E7A" w:rsidRPr="00F47848" w:rsidRDefault="006F78BA" w:rsidP="00200883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Описание</w:t>
            </w:r>
          </w:p>
        </w:tc>
        <w:tc>
          <w:tcPr>
            <w:tcW w:w="1666" w:type="dxa"/>
            <w:shd w:val="clear" w:color="auto" w:fill="D9D9D9" w:themeFill="background1" w:themeFillShade="D9"/>
            <w:vAlign w:val="center"/>
          </w:tcPr>
          <w:p w:rsidR="00B96E7A" w:rsidRPr="00F47848" w:rsidRDefault="00B12DD1" w:rsidP="00200883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Индексы</w:t>
            </w:r>
          </w:p>
        </w:tc>
      </w:tr>
      <w:tr w:rsidR="006F78BA" w:rsidRPr="006F78BA" w:rsidTr="00B12DD1">
        <w:tc>
          <w:tcPr>
            <w:tcW w:w="10421" w:type="dxa"/>
            <w:gridSpan w:val="4"/>
            <w:shd w:val="clear" w:color="auto" w:fill="D9D9D9" w:themeFill="background1" w:themeFillShade="D9"/>
            <w:vAlign w:val="center"/>
          </w:tcPr>
          <w:p w:rsidR="006F78BA" w:rsidRPr="006F78BA" w:rsidRDefault="006F78BA" w:rsidP="00200883">
            <w:pPr>
              <w:pStyle w:val="a3"/>
              <w:jc w:val="center"/>
              <w:rPr>
                <w:b/>
                <w:lang w:val="en-US"/>
              </w:rPr>
            </w:pPr>
            <w:r w:rsidRPr="006F78BA">
              <w:rPr>
                <w:b/>
                <w:lang w:val="en-US"/>
              </w:rPr>
              <w:t>ListAccountType</w:t>
            </w:r>
          </w:p>
        </w:tc>
      </w:tr>
      <w:tr w:rsidR="006F78BA" w:rsidTr="00967E97">
        <w:tc>
          <w:tcPr>
            <w:tcW w:w="2891" w:type="dxa"/>
            <w:vAlign w:val="center"/>
          </w:tcPr>
          <w:p w:rsidR="006F78BA" w:rsidRPr="006D76CC" w:rsidRDefault="006F78BA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id_account_type</w:t>
            </w:r>
          </w:p>
        </w:tc>
        <w:tc>
          <w:tcPr>
            <w:tcW w:w="2512" w:type="dxa"/>
            <w:vAlign w:val="center"/>
          </w:tcPr>
          <w:p w:rsidR="006F78BA" w:rsidRPr="006F78BA" w:rsidRDefault="006F78BA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6F78BA" w:rsidRPr="006F78BA" w:rsidRDefault="006F78BA" w:rsidP="00200883">
            <w:pPr>
              <w:pStyle w:val="a3"/>
            </w:pPr>
            <w:r>
              <w:t>Идентификатор</w:t>
            </w:r>
          </w:p>
        </w:tc>
        <w:tc>
          <w:tcPr>
            <w:tcW w:w="1666" w:type="dxa"/>
            <w:vAlign w:val="center"/>
          </w:tcPr>
          <w:p w:rsidR="006F78BA" w:rsidRPr="00350559" w:rsidRDefault="00350559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PK, AI</w:t>
            </w:r>
          </w:p>
        </w:tc>
      </w:tr>
      <w:tr w:rsidR="006F78BA" w:rsidTr="00967E97">
        <w:tc>
          <w:tcPr>
            <w:tcW w:w="2891" w:type="dxa"/>
            <w:vAlign w:val="center"/>
          </w:tcPr>
          <w:p w:rsidR="006F78BA" w:rsidRPr="006D76CC" w:rsidRDefault="00123834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2512" w:type="dxa"/>
            <w:vAlign w:val="center"/>
          </w:tcPr>
          <w:p w:rsidR="006F78BA" w:rsidRPr="006F78BA" w:rsidRDefault="006F78BA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VARCHAR(255)</w:t>
            </w:r>
          </w:p>
        </w:tc>
        <w:tc>
          <w:tcPr>
            <w:tcW w:w="3352" w:type="dxa"/>
            <w:vAlign w:val="center"/>
          </w:tcPr>
          <w:p w:rsidR="006F78BA" w:rsidRPr="00123834" w:rsidRDefault="00123834" w:rsidP="00200883">
            <w:pPr>
              <w:pStyle w:val="a3"/>
            </w:pPr>
            <w:r>
              <w:t>Наименование</w:t>
            </w:r>
          </w:p>
        </w:tc>
        <w:tc>
          <w:tcPr>
            <w:tcW w:w="1666" w:type="dxa"/>
            <w:vAlign w:val="center"/>
          </w:tcPr>
          <w:p w:rsidR="006F78BA" w:rsidRPr="00697995" w:rsidRDefault="00697995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UNIQUE</w:t>
            </w:r>
          </w:p>
        </w:tc>
      </w:tr>
      <w:tr w:rsidR="00430F5A" w:rsidRPr="006F78BA" w:rsidTr="00B12DD1">
        <w:tc>
          <w:tcPr>
            <w:tcW w:w="10421" w:type="dxa"/>
            <w:gridSpan w:val="4"/>
            <w:shd w:val="clear" w:color="auto" w:fill="D9D9D9" w:themeFill="background1" w:themeFillShade="D9"/>
            <w:vAlign w:val="center"/>
          </w:tcPr>
          <w:p w:rsidR="00430F5A" w:rsidRPr="006F78BA" w:rsidRDefault="00430F5A" w:rsidP="00200883">
            <w:pPr>
              <w:pStyle w:val="a3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ListEducationForm</w:t>
            </w:r>
          </w:p>
        </w:tc>
      </w:tr>
      <w:tr w:rsidR="006F78BA" w:rsidTr="00967E97">
        <w:tc>
          <w:tcPr>
            <w:tcW w:w="2891" w:type="dxa"/>
            <w:vAlign w:val="center"/>
          </w:tcPr>
          <w:p w:rsidR="006F78BA" w:rsidRPr="006D76CC" w:rsidRDefault="005F3B6C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id_education_form</w:t>
            </w:r>
          </w:p>
        </w:tc>
        <w:tc>
          <w:tcPr>
            <w:tcW w:w="2512" w:type="dxa"/>
            <w:vAlign w:val="center"/>
          </w:tcPr>
          <w:p w:rsidR="006F78BA" w:rsidRPr="005F3B6C" w:rsidRDefault="005F3B6C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6F78BA" w:rsidRPr="005F3B6C" w:rsidRDefault="005F3B6C" w:rsidP="00200883">
            <w:pPr>
              <w:pStyle w:val="a3"/>
            </w:pPr>
            <w:r>
              <w:t>Идентификатор</w:t>
            </w:r>
          </w:p>
        </w:tc>
        <w:tc>
          <w:tcPr>
            <w:tcW w:w="1666" w:type="dxa"/>
            <w:vAlign w:val="center"/>
          </w:tcPr>
          <w:p w:rsidR="006F78BA" w:rsidRPr="00E24A27" w:rsidRDefault="005F3B6C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PK, AI</w:t>
            </w:r>
          </w:p>
        </w:tc>
      </w:tr>
      <w:tr w:rsidR="00B96E7A" w:rsidTr="00967E97">
        <w:tc>
          <w:tcPr>
            <w:tcW w:w="2891" w:type="dxa"/>
            <w:vAlign w:val="center"/>
          </w:tcPr>
          <w:p w:rsidR="00B96E7A" w:rsidRDefault="005F3B6C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2512" w:type="dxa"/>
            <w:vAlign w:val="center"/>
          </w:tcPr>
          <w:p w:rsidR="00B96E7A" w:rsidRPr="005F3B6C" w:rsidRDefault="005F3B6C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VARCHAR(255)</w:t>
            </w:r>
          </w:p>
        </w:tc>
        <w:tc>
          <w:tcPr>
            <w:tcW w:w="3352" w:type="dxa"/>
            <w:vAlign w:val="center"/>
          </w:tcPr>
          <w:p w:rsidR="00B96E7A" w:rsidRPr="005F3B6C" w:rsidRDefault="005F3B6C" w:rsidP="00200883">
            <w:pPr>
              <w:pStyle w:val="a3"/>
            </w:pPr>
            <w:r>
              <w:t>Наименование</w:t>
            </w:r>
          </w:p>
        </w:tc>
        <w:tc>
          <w:tcPr>
            <w:tcW w:w="1666" w:type="dxa"/>
            <w:vAlign w:val="center"/>
          </w:tcPr>
          <w:p w:rsidR="00B96E7A" w:rsidRPr="005F3B6C" w:rsidRDefault="005F3B6C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UNQIUE</w:t>
            </w:r>
          </w:p>
        </w:tc>
      </w:tr>
      <w:tr w:rsidR="00716528" w:rsidRPr="006F78BA" w:rsidTr="00B12DD1">
        <w:tc>
          <w:tcPr>
            <w:tcW w:w="10421" w:type="dxa"/>
            <w:gridSpan w:val="4"/>
            <w:shd w:val="clear" w:color="auto" w:fill="D9D9D9" w:themeFill="background1" w:themeFillShade="D9"/>
            <w:vAlign w:val="center"/>
          </w:tcPr>
          <w:p w:rsidR="00716528" w:rsidRPr="006F78BA" w:rsidRDefault="00716528" w:rsidP="00200883">
            <w:pPr>
              <w:pStyle w:val="a3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ListEducation</w:t>
            </w:r>
            <w:r w:rsidR="008A6843">
              <w:rPr>
                <w:b/>
                <w:lang w:val="en-US"/>
              </w:rPr>
              <w:t>Pay</w:t>
            </w:r>
            <w:r>
              <w:rPr>
                <w:b/>
                <w:lang w:val="en-US"/>
              </w:rPr>
              <w:t>Form</w:t>
            </w:r>
          </w:p>
        </w:tc>
      </w:tr>
      <w:tr w:rsidR="00B96E7A" w:rsidTr="00967E97">
        <w:trPr>
          <w:trHeight w:val="60"/>
        </w:trPr>
        <w:tc>
          <w:tcPr>
            <w:tcW w:w="2891" w:type="dxa"/>
            <w:vAlign w:val="center"/>
          </w:tcPr>
          <w:p w:rsidR="00B96E7A" w:rsidRDefault="000C7E3B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id_education_pay_form</w:t>
            </w:r>
          </w:p>
        </w:tc>
        <w:tc>
          <w:tcPr>
            <w:tcW w:w="2512" w:type="dxa"/>
            <w:vAlign w:val="center"/>
          </w:tcPr>
          <w:p w:rsidR="00B96E7A" w:rsidRPr="000C7E3B" w:rsidRDefault="000C7E3B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B96E7A" w:rsidRPr="000C7E3B" w:rsidRDefault="000C7E3B" w:rsidP="00200883">
            <w:pPr>
              <w:pStyle w:val="a3"/>
            </w:pPr>
            <w:r>
              <w:t>Идентификатор</w:t>
            </w:r>
          </w:p>
        </w:tc>
        <w:tc>
          <w:tcPr>
            <w:tcW w:w="1666" w:type="dxa"/>
            <w:vAlign w:val="center"/>
          </w:tcPr>
          <w:p w:rsidR="00B96E7A" w:rsidRPr="009405D0" w:rsidRDefault="009405D0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PK, AI</w:t>
            </w:r>
          </w:p>
        </w:tc>
      </w:tr>
      <w:tr w:rsidR="00716528" w:rsidTr="00967E97">
        <w:trPr>
          <w:trHeight w:val="60"/>
        </w:trPr>
        <w:tc>
          <w:tcPr>
            <w:tcW w:w="2891" w:type="dxa"/>
            <w:vAlign w:val="center"/>
          </w:tcPr>
          <w:p w:rsidR="00716528" w:rsidRDefault="000C7E3B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2512" w:type="dxa"/>
            <w:vAlign w:val="center"/>
          </w:tcPr>
          <w:p w:rsidR="00716528" w:rsidRPr="000C7E3B" w:rsidRDefault="000C7E3B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VARCHAR(255)</w:t>
            </w:r>
          </w:p>
        </w:tc>
        <w:tc>
          <w:tcPr>
            <w:tcW w:w="3352" w:type="dxa"/>
            <w:vAlign w:val="center"/>
          </w:tcPr>
          <w:p w:rsidR="00716528" w:rsidRPr="000C7E3B" w:rsidRDefault="000C7E3B" w:rsidP="00200883">
            <w:pPr>
              <w:pStyle w:val="a3"/>
            </w:pPr>
            <w:r>
              <w:t>Наименование</w:t>
            </w:r>
          </w:p>
        </w:tc>
        <w:tc>
          <w:tcPr>
            <w:tcW w:w="1666" w:type="dxa"/>
            <w:vAlign w:val="center"/>
          </w:tcPr>
          <w:p w:rsidR="00716528" w:rsidRPr="009405D0" w:rsidRDefault="009405D0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UNIQUE</w:t>
            </w:r>
          </w:p>
        </w:tc>
      </w:tr>
      <w:tr w:rsidR="00AE5C89" w:rsidRPr="006F78BA" w:rsidTr="00B12DD1">
        <w:tc>
          <w:tcPr>
            <w:tcW w:w="10421" w:type="dxa"/>
            <w:gridSpan w:val="4"/>
            <w:shd w:val="clear" w:color="auto" w:fill="D9D9D9" w:themeFill="background1" w:themeFillShade="D9"/>
            <w:vAlign w:val="center"/>
          </w:tcPr>
          <w:p w:rsidR="00AE5C89" w:rsidRPr="006F78BA" w:rsidRDefault="00AE5C89" w:rsidP="00200883">
            <w:pPr>
              <w:pStyle w:val="a3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ListEducation</w:t>
            </w:r>
            <w:r w:rsidR="003B49B1">
              <w:rPr>
                <w:b/>
                <w:lang w:val="en-US"/>
              </w:rPr>
              <w:t>Unit</w:t>
            </w:r>
          </w:p>
        </w:tc>
      </w:tr>
      <w:tr w:rsidR="00AE5C89" w:rsidTr="00967E97">
        <w:trPr>
          <w:trHeight w:val="60"/>
        </w:trPr>
        <w:tc>
          <w:tcPr>
            <w:tcW w:w="2891" w:type="dxa"/>
            <w:vAlign w:val="center"/>
          </w:tcPr>
          <w:p w:rsidR="00AE5C89" w:rsidRDefault="00AE5C89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id_education_unit</w:t>
            </w:r>
          </w:p>
        </w:tc>
        <w:tc>
          <w:tcPr>
            <w:tcW w:w="2512" w:type="dxa"/>
            <w:vAlign w:val="center"/>
          </w:tcPr>
          <w:p w:rsidR="00AE5C89" w:rsidRDefault="007B3484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AE5C89" w:rsidRDefault="007B3484" w:rsidP="00200883">
            <w:pPr>
              <w:pStyle w:val="a3"/>
            </w:pPr>
            <w:r>
              <w:t>Идентификатор</w:t>
            </w:r>
          </w:p>
        </w:tc>
        <w:tc>
          <w:tcPr>
            <w:tcW w:w="1666" w:type="dxa"/>
            <w:vAlign w:val="center"/>
          </w:tcPr>
          <w:p w:rsidR="00AE5C89" w:rsidRDefault="007B3484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PK, AI</w:t>
            </w:r>
          </w:p>
        </w:tc>
      </w:tr>
      <w:tr w:rsidR="00C14834" w:rsidTr="00967E97">
        <w:trPr>
          <w:trHeight w:val="60"/>
        </w:trPr>
        <w:tc>
          <w:tcPr>
            <w:tcW w:w="2891" w:type="dxa"/>
            <w:vAlign w:val="center"/>
          </w:tcPr>
          <w:p w:rsidR="00C14834" w:rsidRDefault="00C14834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id_education_form</w:t>
            </w:r>
          </w:p>
        </w:tc>
        <w:tc>
          <w:tcPr>
            <w:tcW w:w="2512" w:type="dxa"/>
            <w:vAlign w:val="center"/>
          </w:tcPr>
          <w:p w:rsidR="00C14834" w:rsidRDefault="00521A0D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C14834" w:rsidRDefault="00AE1522" w:rsidP="00200883">
            <w:pPr>
              <w:pStyle w:val="a3"/>
            </w:pPr>
            <w:r>
              <w:t>Форма обучения</w:t>
            </w:r>
          </w:p>
        </w:tc>
        <w:tc>
          <w:tcPr>
            <w:tcW w:w="1666" w:type="dxa"/>
            <w:vAlign w:val="center"/>
          </w:tcPr>
          <w:p w:rsidR="00C14834" w:rsidRDefault="00521A0D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C14834" w:rsidTr="00967E97">
        <w:trPr>
          <w:trHeight w:val="60"/>
        </w:trPr>
        <w:tc>
          <w:tcPr>
            <w:tcW w:w="2891" w:type="dxa"/>
            <w:vAlign w:val="center"/>
          </w:tcPr>
          <w:p w:rsidR="00C14834" w:rsidRDefault="00AE1522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2512" w:type="dxa"/>
            <w:vAlign w:val="center"/>
          </w:tcPr>
          <w:p w:rsidR="00C14834" w:rsidRPr="00AE1522" w:rsidRDefault="00AE1522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C14834" w:rsidRDefault="00AE1522" w:rsidP="00200883">
            <w:pPr>
              <w:pStyle w:val="a3"/>
            </w:pPr>
            <w:r>
              <w:t>Номер отделения</w:t>
            </w:r>
          </w:p>
        </w:tc>
        <w:tc>
          <w:tcPr>
            <w:tcW w:w="1666" w:type="dxa"/>
            <w:vAlign w:val="center"/>
          </w:tcPr>
          <w:p w:rsidR="00C14834" w:rsidRDefault="00C14834" w:rsidP="00200883">
            <w:pPr>
              <w:pStyle w:val="a3"/>
              <w:jc w:val="center"/>
              <w:rPr>
                <w:lang w:val="en-US"/>
              </w:rPr>
            </w:pPr>
          </w:p>
        </w:tc>
      </w:tr>
      <w:tr w:rsidR="00AE5C89" w:rsidTr="00967E97">
        <w:trPr>
          <w:trHeight w:val="60"/>
        </w:trPr>
        <w:tc>
          <w:tcPr>
            <w:tcW w:w="2891" w:type="dxa"/>
            <w:vAlign w:val="center"/>
          </w:tcPr>
          <w:p w:rsidR="00AE5C89" w:rsidRPr="00E2005E" w:rsidRDefault="00AE5C89" w:rsidP="00200883">
            <w:pPr>
              <w:pStyle w:val="a3"/>
            </w:pPr>
            <w:r>
              <w:rPr>
                <w:lang w:val="en-US"/>
              </w:rPr>
              <w:t>description</w:t>
            </w:r>
          </w:p>
        </w:tc>
        <w:tc>
          <w:tcPr>
            <w:tcW w:w="2512" w:type="dxa"/>
            <w:vAlign w:val="center"/>
          </w:tcPr>
          <w:p w:rsidR="00AE5C89" w:rsidRDefault="007B3484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VARCHAR(255)</w:t>
            </w:r>
          </w:p>
        </w:tc>
        <w:tc>
          <w:tcPr>
            <w:tcW w:w="3352" w:type="dxa"/>
            <w:vAlign w:val="center"/>
          </w:tcPr>
          <w:p w:rsidR="00AE5C89" w:rsidRDefault="007B3484" w:rsidP="00200883">
            <w:pPr>
              <w:pStyle w:val="a3"/>
            </w:pPr>
            <w:r>
              <w:t>Наименование</w:t>
            </w:r>
          </w:p>
        </w:tc>
        <w:tc>
          <w:tcPr>
            <w:tcW w:w="1666" w:type="dxa"/>
            <w:vAlign w:val="center"/>
          </w:tcPr>
          <w:p w:rsidR="00AE5C89" w:rsidRDefault="007B3484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UNIQUE</w:t>
            </w:r>
          </w:p>
        </w:tc>
      </w:tr>
      <w:tr w:rsidR="00EF4C8B" w:rsidRPr="006F78BA" w:rsidTr="00200883">
        <w:tc>
          <w:tcPr>
            <w:tcW w:w="10421" w:type="dxa"/>
            <w:gridSpan w:val="4"/>
            <w:shd w:val="clear" w:color="auto" w:fill="D9D9D9" w:themeFill="background1" w:themeFillShade="D9"/>
            <w:vAlign w:val="center"/>
          </w:tcPr>
          <w:p w:rsidR="00EF4C8B" w:rsidRPr="006F78BA" w:rsidRDefault="00EF4C8B" w:rsidP="00200883">
            <w:pPr>
              <w:pStyle w:val="a3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ListEducation</w:t>
            </w:r>
            <w:r w:rsidR="00051B8D">
              <w:rPr>
                <w:b/>
                <w:lang w:val="en-US"/>
              </w:rPr>
              <w:t>Pair</w:t>
            </w:r>
          </w:p>
        </w:tc>
      </w:tr>
      <w:tr w:rsidR="00EF4C8B" w:rsidTr="00967E97">
        <w:trPr>
          <w:trHeight w:val="60"/>
        </w:trPr>
        <w:tc>
          <w:tcPr>
            <w:tcW w:w="2891" w:type="dxa"/>
            <w:vAlign w:val="center"/>
          </w:tcPr>
          <w:p w:rsidR="00EF4C8B" w:rsidRDefault="00804109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id_education_pair</w:t>
            </w:r>
          </w:p>
        </w:tc>
        <w:tc>
          <w:tcPr>
            <w:tcW w:w="2512" w:type="dxa"/>
            <w:vAlign w:val="center"/>
          </w:tcPr>
          <w:p w:rsidR="00EF4C8B" w:rsidRDefault="005E1291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EF4C8B" w:rsidRDefault="00E76AAA" w:rsidP="00200883">
            <w:pPr>
              <w:pStyle w:val="a3"/>
            </w:pPr>
            <w:r>
              <w:t>Идентификатор</w:t>
            </w:r>
          </w:p>
        </w:tc>
        <w:tc>
          <w:tcPr>
            <w:tcW w:w="1666" w:type="dxa"/>
            <w:vAlign w:val="center"/>
          </w:tcPr>
          <w:p w:rsidR="00EF4C8B" w:rsidRDefault="00C32C9D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PK, AI</w:t>
            </w:r>
          </w:p>
        </w:tc>
      </w:tr>
      <w:tr w:rsidR="00051B8D" w:rsidTr="00967E97">
        <w:trPr>
          <w:trHeight w:val="60"/>
        </w:trPr>
        <w:tc>
          <w:tcPr>
            <w:tcW w:w="2891" w:type="dxa"/>
            <w:vAlign w:val="center"/>
          </w:tcPr>
          <w:p w:rsidR="00051B8D" w:rsidRDefault="00804109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2512" w:type="dxa"/>
            <w:vAlign w:val="center"/>
          </w:tcPr>
          <w:p w:rsidR="00051B8D" w:rsidRDefault="005E1291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051B8D" w:rsidRDefault="002A2B2E" w:rsidP="002A2B2E">
            <w:pPr>
              <w:pStyle w:val="a3"/>
            </w:pPr>
            <w:r>
              <w:t>Номер</w:t>
            </w:r>
          </w:p>
        </w:tc>
        <w:tc>
          <w:tcPr>
            <w:tcW w:w="1666" w:type="dxa"/>
            <w:vAlign w:val="center"/>
          </w:tcPr>
          <w:p w:rsidR="00051B8D" w:rsidRDefault="00051B8D" w:rsidP="00200883">
            <w:pPr>
              <w:pStyle w:val="a3"/>
              <w:jc w:val="center"/>
              <w:rPr>
                <w:lang w:val="en-US"/>
              </w:rPr>
            </w:pPr>
          </w:p>
        </w:tc>
      </w:tr>
      <w:tr w:rsidR="00051B8D" w:rsidTr="00967E97">
        <w:trPr>
          <w:trHeight w:val="60"/>
        </w:trPr>
        <w:tc>
          <w:tcPr>
            <w:tcW w:w="2891" w:type="dxa"/>
            <w:vAlign w:val="center"/>
          </w:tcPr>
          <w:p w:rsidR="00051B8D" w:rsidRDefault="00804109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time_start</w:t>
            </w:r>
          </w:p>
        </w:tc>
        <w:tc>
          <w:tcPr>
            <w:tcW w:w="2512" w:type="dxa"/>
            <w:vAlign w:val="center"/>
          </w:tcPr>
          <w:p w:rsidR="00051B8D" w:rsidRDefault="005E1291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VARCHAR(10)</w:t>
            </w:r>
          </w:p>
        </w:tc>
        <w:tc>
          <w:tcPr>
            <w:tcW w:w="3352" w:type="dxa"/>
            <w:vAlign w:val="center"/>
          </w:tcPr>
          <w:p w:rsidR="00051B8D" w:rsidRDefault="00AD1261" w:rsidP="00200883">
            <w:pPr>
              <w:pStyle w:val="a3"/>
            </w:pPr>
            <w:r>
              <w:t>Время начала пары</w:t>
            </w:r>
          </w:p>
        </w:tc>
        <w:tc>
          <w:tcPr>
            <w:tcW w:w="1666" w:type="dxa"/>
            <w:vAlign w:val="center"/>
          </w:tcPr>
          <w:p w:rsidR="00051B8D" w:rsidRDefault="00051B8D" w:rsidP="00200883">
            <w:pPr>
              <w:pStyle w:val="a3"/>
              <w:jc w:val="center"/>
              <w:rPr>
                <w:lang w:val="en-US"/>
              </w:rPr>
            </w:pPr>
          </w:p>
        </w:tc>
      </w:tr>
      <w:tr w:rsidR="00EF4C8B" w:rsidTr="00967E97">
        <w:trPr>
          <w:trHeight w:val="60"/>
        </w:trPr>
        <w:tc>
          <w:tcPr>
            <w:tcW w:w="2891" w:type="dxa"/>
            <w:vAlign w:val="center"/>
          </w:tcPr>
          <w:p w:rsidR="00EF4C8B" w:rsidRDefault="00804109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tim_end</w:t>
            </w:r>
          </w:p>
        </w:tc>
        <w:tc>
          <w:tcPr>
            <w:tcW w:w="2512" w:type="dxa"/>
            <w:vAlign w:val="center"/>
          </w:tcPr>
          <w:p w:rsidR="00EF4C8B" w:rsidRDefault="005E1291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VARCHAR(10)</w:t>
            </w:r>
          </w:p>
        </w:tc>
        <w:tc>
          <w:tcPr>
            <w:tcW w:w="3352" w:type="dxa"/>
            <w:vAlign w:val="center"/>
          </w:tcPr>
          <w:p w:rsidR="00EF4C8B" w:rsidRDefault="00AD1261" w:rsidP="00AD1261">
            <w:pPr>
              <w:pStyle w:val="a3"/>
            </w:pPr>
            <w:r>
              <w:t>Время окончания пары</w:t>
            </w:r>
          </w:p>
        </w:tc>
        <w:tc>
          <w:tcPr>
            <w:tcW w:w="1666" w:type="dxa"/>
            <w:vAlign w:val="center"/>
          </w:tcPr>
          <w:p w:rsidR="00EF4C8B" w:rsidRDefault="00EF4C8B" w:rsidP="00200883">
            <w:pPr>
              <w:pStyle w:val="a3"/>
              <w:jc w:val="center"/>
              <w:rPr>
                <w:lang w:val="en-US"/>
              </w:rPr>
            </w:pPr>
          </w:p>
        </w:tc>
      </w:tr>
      <w:tr w:rsidR="00EF4C8B" w:rsidRPr="006F78BA" w:rsidTr="00200883">
        <w:tc>
          <w:tcPr>
            <w:tcW w:w="10421" w:type="dxa"/>
            <w:gridSpan w:val="4"/>
            <w:shd w:val="clear" w:color="auto" w:fill="D9D9D9" w:themeFill="background1" w:themeFillShade="D9"/>
            <w:vAlign w:val="center"/>
          </w:tcPr>
          <w:p w:rsidR="00EF4C8B" w:rsidRPr="006F78BA" w:rsidRDefault="00EF4C8B" w:rsidP="00200883">
            <w:pPr>
              <w:pStyle w:val="a3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ListEducation</w:t>
            </w:r>
            <w:r w:rsidR="00051B8D">
              <w:rPr>
                <w:b/>
                <w:lang w:val="en-US"/>
              </w:rPr>
              <w:t>Day</w:t>
            </w:r>
          </w:p>
        </w:tc>
      </w:tr>
      <w:tr w:rsidR="00EF4C8B" w:rsidTr="00967E97">
        <w:trPr>
          <w:trHeight w:val="60"/>
        </w:trPr>
        <w:tc>
          <w:tcPr>
            <w:tcW w:w="2891" w:type="dxa"/>
            <w:vAlign w:val="center"/>
          </w:tcPr>
          <w:p w:rsidR="00EF4C8B" w:rsidRDefault="00FC1E22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lastRenderedPageBreak/>
              <w:t>id_education_day</w:t>
            </w:r>
          </w:p>
        </w:tc>
        <w:tc>
          <w:tcPr>
            <w:tcW w:w="2512" w:type="dxa"/>
            <w:vAlign w:val="center"/>
          </w:tcPr>
          <w:p w:rsidR="00EF4C8B" w:rsidRDefault="0053634A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EF4C8B" w:rsidRDefault="00E76AAA" w:rsidP="00200883">
            <w:pPr>
              <w:pStyle w:val="a3"/>
            </w:pPr>
            <w:r>
              <w:t>Идентификатор</w:t>
            </w:r>
          </w:p>
        </w:tc>
        <w:tc>
          <w:tcPr>
            <w:tcW w:w="1666" w:type="dxa"/>
            <w:vAlign w:val="center"/>
          </w:tcPr>
          <w:p w:rsidR="00EF4C8B" w:rsidRDefault="00B91950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PK, AI</w:t>
            </w:r>
          </w:p>
        </w:tc>
      </w:tr>
      <w:tr w:rsidR="00051B8D" w:rsidTr="00967E97">
        <w:trPr>
          <w:trHeight w:val="60"/>
        </w:trPr>
        <w:tc>
          <w:tcPr>
            <w:tcW w:w="2891" w:type="dxa"/>
            <w:vAlign w:val="center"/>
          </w:tcPr>
          <w:p w:rsidR="00051B8D" w:rsidRDefault="00FC1E22" w:rsidP="00FC1E22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full_caption</w:t>
            </w:r>
          </w:p>
        </w:tc>
        <w:tc>
          <w:tcPr>
            <w:tcW w:w="2512" w:type="dxa"/>
            <w:vAlign w:val="center"/>
          </w:tcPr>
          <w:p w:rsidR="00051B8D" w:rsidRDefault="0053634A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VARCHAR(45)</w:t>
            </w:r>
          </w:p>
        </w:tc>
        <w:tc>
          <w:tcPr>
            <w:tcW w:w="3352" w:type="dxa"/>
            <w:vAlign w:val="center"/>
          </w:tcPr>
          <w:p w:rsidR="00051B8D" w:rsidRDefault="00F05191" w:rsidP="00200883">
            <w:pPr>
              <w:pStyle w:val="a3"/>
            </w:pPr>
            <w:r>
              <w:t>Полное наименование</w:t>
            </w:r>
          </w:p>
        </w:tc>
        <w:tc>
          <w:tcPr>
            <w:tcW w:w="1666" w:type="dxa"/>
            <w:vAlign w:val="center"/>
          </w:tcPr>
          <w:p w:rsidR="00051B8D" w:rsidRDefault="008A11EA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UNIQUE</w:t>
            </w:r>
          </w:p>
        </w:tc>
      </w:tr>
      <w:tr w:rsidR="00EF4C8B" w:rsidTr="00967E97">
        <w:trPr>
          <w:trHeight w:val="60"/>
        </w:trPr>
        <w:tc>
          <w:tcPr>
            <w:tcW w:w="2891" w:type="dxa"/>
            <w:vAlign w:val="center"/>
          </w:tcPr>
          <w:p w:rsidR="00EF4C8B" w:rsidRDefault="00FC1E22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short_caption</w:t>
            </w:r>
          </w:p>
        </w:tc>
        <w:tc>
          <w:tcPr>
            <w:tcW w:w="2512" w:type="dxa"/>
            <w:vAlign w:val="center"/>
          </w:tcPr>
          <w:p w:rsidR="00EF4C8B" w:rsidRDefault="0053634A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VARCHAR(2)</w:t>
            </w:r>
          </w:p>
        </w:tc>
        <w:tc>
          <w:tcPr>
            <w:tcW w:w="3352" w:type="dxa"/>
            <w:vAlign w:val="center"/>
          </w:tcPr>
          <w:p w:rsidR="00EF4C8B" w:rsidRDefault="00F05191" w:rsidP="00200883">
            <w:pPr>
              <w:pStyle w:val="a3"/>
            </w:pPr>
            <w:r>
              <w:t>Краткое наименование</w:t>
            </w:r>
          </w:p>
        </w:tc>
        <w:tc>
          <w:tcPr>
            <w:tcW w:w="1666" w:type="dxa"/>
            <w:vAlign w:val="center"/>
          </w:tcPr>
          <w:p w:rsidR="00EF4C8B" w:rsidRDefault="008A11EA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UNIQUE</w:t>
            </w:r>
          </w:p>
        </w:tc>
      </w:tr>
      <w:tr w:rsidR="00793FB8" w:rsidRPr="006F78BA" w:rsidTr="00B12DD1">
        <w:tc>
          <w:tcPr>
            <w:tcW w:w="10421" w:type="dxa"/>
            <w:gridSpan w:val="4"/>
            <w:shd w:val="clear" w:color="auto" w:fill="D9D9D9" w:themeFill="background1" w:themeFillShade="D9"/>
            <w:vAlign w:val="center"/>
          </w:tcPr>
          <w:p w:rsidR="00793FB8" w:rsidRPr="00793FB8" w:rsidRDefault="00793FB8" w:rsidP="00200883">
            <w:pPr>
              <w:pStyle w:val="a3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ListRelationType</w:t>
            </w:r>
          </w:p>
        </w:tc>
      </w:tr>
      <w:tr w:rsidR="00716528" w:rsidTr="00967E97">
        <w:trPr>
          <w:trHeight w:val="60"/>
        </w:trPr>
        <w:tc>
          <w:tcPr>
            <w:tcW w:w="2891" w:type="dxa"/>
            <w:vAlign w:val="center"/>
          </w:tcPr>
          <w:p w:rsidR="00716528" w:rsidRDefault="00793FB8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id_realtion_type</w:t>
            </w:r>
          </w:p>
        </w:tc>
        <w:tc>
          <w:tcPr>
            <w:tcW w:w="2512" w:type="dxa"/>
            <w:vAlign w:val="center"/>
          </w:tcPr>
          <w:p w:rsidR="00716528" w:rsidRPr="00793FB8" w:rsidRDefault="00793FB8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716528" w:rsidRPr="009526E6" w:rsidRDefault="009526E6" w:rsidP="00200883">
            <w:pPr>
              <w:pStyle w:val="a3"/>
            </w:pPr>
            <w:r>
              <w:t>Идентификатор</w:t>
            </w:r>
          </w:p>
        </w:tc>
        <w:tc>
          <w:tcPr>
            <w:tcW w:w="1666" w:type="dxa"/>
            <w:vAlign w:val="center"/>
          </w:tcPr>
          <w:p w:rsidR="00716528" w:rsidRPr="00793FB8" w:rsidRDefault="00793FB8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PK, AI</w:t>
            </w:r>
          </w:p>
        </w:tc>
      </w:tr>
      <w:tr w:rsidR="00716528" w:rsidTr="00967E97">
        <w:trPr>
          <w:trHeight w:val="60"/>
        </w:trPr>
        <w:tc>
          <w:tcPr>
            <w:tcW w:w="2891" w:type="dxa"/>
            <w:vAlign w:val="center"/>
          </w:tcPr>
          <w:p w:rsidR="00716528" w:rsidRDefault="00793FB8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2512" w:type="dxa"/>
            <w:vAlign w:val="center"/>
          </w:tcPr>
          <w:p w:rsidR="00716528" w:rsidRPr="00793FB8" w:rsidRDefault="00793FB8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VARCHAR(255)</w:t>
            </w:r>
          </w:p>
        </w:tc>
        <w:tc>
          <w:tcPr>
            <w:tcW w:w="3352" w:type="dxa"/>
            <w:vAlign w:val="center"/>
          </w:tcPr>
          <w:p w:rsidR="00716528" w:rsidRPr="009526E6" w:rsidRDefault="009526E6" w:rsidP="00200883">
            <w:pPr>
              <w:pStyle w:val="a3"/>
            </w:pPr>
            <w:r>
              <w:t>Наименование</w:t>
            </w:r>
          </w:p>
        </w:tc>
        <w:tc>
          <w:tcPr>
            <w:tcW w:w="1666" w:type="dxa"/>
            <w:vAlign w:val="center"/>
          </w:tcPr>
          <w:p w:rsidR="00716528" w:rsidRPr="00793FB8" w:rsidRDefault="00793FB8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UNIQUE</w:t>
            </w:r>
          </w:p>
        </w:tc>
      </w:tr>
      <w:tr w:rsidR="005F0546" w:rsidRPr="006F78BA" w:rsidTr="00B12DD1">
        <w:tc>
          <w:tcPr>
            <w:tcW w:w="10421" w:type="dxa"/>
            <w:gridSpan w:val="4"/>
            <w:shd w:val="clear" w:color="auto" w:fill="D9D9D9" w:themeFill="background1" w:themeFillShade="D9"/>
            <w:vAlign w:val="center"/>
          </w:tcPr>
          <w:p w:rsidR="005F0546" w:rsidRPr="00793FB8" w:rsidRDefault="005F0546" w:rsidP="00200883">
            <w:pPr>
              <w:pStyle w:val="a3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ListSpecialty</w:t>
            </w:r>
          </w:p>
        </w:tc>
      </w:tr>
      <w:tr w:rsidR="00716528" w:rsidTr="00967E97">
        <w:trPr>
          <w:trHeight w:val="60"/>
        </w:trPr>
        <w:tc>
          <w:tcPr>
            <w:tcW w:w="2891" w:type="dxa"/>
            <w:vAlign w:val="center"/>
          </w:tcPr>
          <w:p w:rsidR="00716528" w:rsidRPr="005F0546" w:rsidRDefault="005F0546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id_specialty</w:t>
            </w:r>
          </w:p>
        </w:tc>
        <w:tc>
          <w:tcPr>
            <w:tcW w:w="2512" w:type="dxa"/>
            <w:vAlign w:val="center"/>
          </w:tcPr>
          <w:p w:rsidR="00716528" w:rsidRPr="00B366AE" w:rsidRDefault="00B366AE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716528" w:rsidRPr="00B366AE" w:rsidRDefault="00B366AE" w:rsidP="00200883">
            <w:pPr>
              <w:pStyle w:val="a3"/>
            </w:pPr>
            <w:r>
              <w:t>Идентификатор</w:t>
            </w:r>
          </w:p>
        </w:tc>
        <w:tc>
          <w:tcPr>
            <w:tcW w:w="1666" w:type="dxa"/>
            <w:vAlign w:val="center"/>
          </w:tcPr>
          <w:p w:rsidR="00716528" w:rsidRPr="002714F6" w:rsidRDefault="002714F6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  <w:r>
              <w:t>, AI</w:t>
            </w:r>
          </w:p>
        </w:tc>
      </w:tr>
      <w:tr w:rsidR="00716528" w:rsidTr="00967E97">
        <w:trPr>
          <w:trHeight w:val="60"/>
        </w:trPr>
        <w:tc>
          <w:tcPr>
            <w:tcW w:w="2891" w:type="dxa"/>
            <w:vAlign w:val="center"/>
          </w:tcPr>
          <w:p w:rsidR="00716528" w:rsidRPr="002714F6" w:rsidRDefault="005F0546" w:rsidP="00200883">
            <w:pPr>
              <w:pStyle w:val="a3"/>
            </w:pPr>
            <w:r>
              <w:rPr>
                <w:lang w:val="en-US"/>
              </w:rPr>
              <w:t>code</w:t>
            </w:r>
          </w:p>
        </w:tc>
        <w:tc>
          <w:tcPr>
            <w:tcW w:w="2512" w:type="dxa"/>
            <w:vAlign w:val="center"/>
          </w:tcPr>
          <w:p w:rsidR="00716528" w:rsidRPr="006D76CC" w:rsidRDefault="00E83040" w:rsidP="00200883">
            <w:pPr>
              <w:pStyle w:val="a3"/>
            </w:pPr>
            <w:r>
              <w:rPr>
                <w:lang w:val="en-US"/>
              </w:rPr>
              <w:t>VARCHAR</w:t>
            </w:r>
            <w:r w:rsidRPr="002714F6">
              <w:t>(12</w:t>
            </w:r>
            <w:r w:rsidR="004B786F" w:rsidRPr="002714F6">
              <w:t>)</w:t>
            </w:r>
          </w:p>
        </w:tc>
        <w:tc>
          <w:tcPr>
            <w:tcW w:w="3352" w:type="dxa"/>
            <w:vAlign w:val="center"/>
          </w:tcPr>
          <w:p w:rsidR="00716528" w:rsidRPr="00520969" w:rsidRDefault="00520969" w:rsidP="00520969">
            <w:pPr>
              <w:pStyle w:val="a3"/>
            </w:pPr>
            <w:r>
              <w:t xml:space="preserve">Код </w:t>
            </w:r>
            <w:r w:rsidR="0079137A">
              <w:t>специальности</w:t>
            </w:r>
          </w:p>
        </w:tc>
        <w:tc>
          <w:tcPr>
            <w:tcW w:w="1666" w:type="dxa"/>
            <w:vAlign w:val="center"/>
          </w:tcPr>
          <w:p w:rsidR="00716528" w:rsidRPr="006D76CC" w:rsidRDefault="00483FCD" w:rsidP="00200883">
            <w:pPr>
              <w:pStyle w:val="a3"/>
              <w:jc w:val="center"/>
            </w:pPr>
            <w:r>
              <w:rPr>
                <w:lang w:val="en-US"/>
              </w:rPr>
              <w:t>UNIQUE</w:t>
            </w:r>
          </w:p>
        </w:tc>
      </w:tr>
      <w:tr w:rsidR="00716528" w:rsidTr="00967E97">
        <w:trPr>
          <w:trHeight w:val="60"/>
        </w:trPr>
        <w:tc>
          <w:tcPr>
            <w:tcW w:w="2891" w:type="dxa"/>
            <w:vAlign w:val="center"/>
          </w:tcPr>
          <w:p w:rsidR="00716528" w:rsidRPr="002714F6" w:rsidRDefault="00857A7C" w:rsidP="00200883">
            <w:pPr>
              <w:pStyle w:val="a3"/>
            </w:pPr>
            <w:r>
              <w:rPr>
                <w:lang w:val="en-US"/>
              </w:rPr>
              <w:t>caption</w:t>
            </w:r>
          </w:p>
        </w:tc>
        <w:tc>
          <w:tcPr>
            <w:tcW w:w="2512" w:type="dxa"/>
            <w:vAlign w:val="center"/>
          </w:tcPr>
          <w:p w:rsidR="00716528" w:rsidRPr="006D76CC" w:rsidRDefault="004B786F" w:rsidP="00200883">
            <w:pPr>
              <w:pStyle w:val="a3"/>
            </w:pPr>
            <w:r>
              <w:rPr>
                <w:lang w:val="en-US"/>
              </w:rPr>
              <w:t>VARCHAR</w:t>
            </w:r>
            <w:r w:rsidRPr="002714F6">
              <w:t>(255)</w:t>
            </w:r>
          </w:p>
        </w:tc>
        <w:tc>
          <w:tcPr>
            <w:tcW w:w="3352" w:type="dxa"/>
            <w:vAlign w:val="center"/>
          </w:tcPr>
          <w:p w:rsidR="00716528" w:rsidRPr="00E204E9" w:rsidRDefault="00E204E9" w:rsidP="00200883">
            <w:pPr>
              <w:pStyle w:val="a3"/>
            </w:pPr>
            <w:r>
              <w:t>Название</w:t>
            </w:r>
          </w:p>
        </w:tc>
        <w:tc>
          <w:tcPr>
            <w:tcW w:w="1666" w:type="dxa"/>
            <w:vAlign w:val="center"/>
          </w:tcPr>
          <w:p w:rsidR="00716528" w:rsidRPr="009D503B" w:rsidRDefault="00483FCD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UNIQUE</w:t>
            </w:r>
          </w:p>
        </w:tc>
      </w:tr>
      <w:tr w:rsidR="00B96E7A" w:rsidTr="00967E97">
        <w:tc>
          <w:tcPr>
            <w:tcW w:w="2891" w:type="dxa"/>
            <w:vAlign w:val="center"/>
          </w:tcPr>
          <w:p w:rsidR="00B96E7A" w:rsidRPr="002714F6" w:rsidRDefault="005F0546" w:rsidP="00200883">
            <w:pPr>
              <w:pStyle w:val="a3"/>
            </w:pPr>
            <w:r>
              <w:rPr>
                <w:lang w:val="en-US"/>
              </w:rPr>
              <w:t>fgos</w:t>
            </w:r>
            <w:r w:rsidRPr="002714F6">
              <w:t>_</w:t>
            </w:r>
            <w:r>
              <w:rPr>
                <w:lang w:val="en-US"/>
              </w:rPr>
              <w:t>file</w:t>
            </w:r>
          </w:p>
        </w:tc>
        <w:tc>
          <w:tcPr>
            <w:tcW w:w="2512" w:type="dxa"/>
            <w:vAlign w:val="center"/>
          </w:tcPr>
          <w:p w:rsidR="00B96E7A" w:rsidRPr="006D76CC" w:rsidRDefault="004B786F" w:rsidP="00200883">
            <w:pPr>
              <w:pStyle w:val="a3"/>
            </w:pPr>
            <w:r>
              <w:rPr>
                <w:lang w:val="en-US"/>
              </w:rPr>
              <w:t>VARCHAR</w:t>
            </w:r>
            <w:r w:rsidRPr="002714F6">
              <w:t>(255)</w:t>
            </w:r>
          </w:p>
        </w:tc>
        <w:tc>
          <w:tcPr>
            <w:tcW w:w="3352" w:type="dxa"/>
            <w:vAlign w:val="center"/>
          </w:tcPr>
          <w:p w:rsidR="00B96E7A" w:rsidRPr="00A8797F" w:rsidRDefault="00A8797F" w:rsidP="00200883">
            <w:pPr>
              <w:pStyle w:val="a3"/>
            </w:pPr>
            <w:r>
              <w:t>Файл специальности</w:t>
            </w:r>
          </w:p>
        </w:tc>
        <w:tc>
          <w:tcPr>
            <w:tcW w:w="1666" w:type="dxa"/>
            <w:vAlign w:val="center"/>
          </w:tcPr>
          <w:p w:rsidR="00B96E7A" w:rsidRPr="006D76CC" w:rsidRDefault="00B96E7A" w:rsidP="00200883">
            <w:pPr>
              <w:pStyle w:val="a3"/>
              <w:jc w:val="center"/>
            </w:pPr>
          </w:p>
        </w:tc>
      </w:tr>
      <w:tr w:rsidR="00695819" w:rsidRPr="006F78BA" w:rsidTr="00B12DD1">
        <w:tc>
          <w:tcPr>
            <w:tcW w:w="10421" w:type="dxa"/>
            <w:gridSpan w:val="4"/>
            <w:shd w:val="clear" w:color="auto" w:fill="D9D9D9" w:themeFill="background1" w:themeFillShade="D9"/>
            <w:vAlign w:val="center"/>
          </w:tcPr>
          <w:p w:rsidR="00695819" w:rsidRPr="002714F6" w:rsidRDefault="00695819" w:rsidP="00200883">
            <w:pPr>
              <w:pStyle w:val="a3"/>
              <w:jc w:val="center"/>
              <w:rPr>
                <w:b/>
              </w:rPr>
            </w:pPr>
            <w:r>
              <w:rPr>
                <w:b/>
                <w:lang w:val="en-US"/>
              </w:rPr>
              <w:t>ListGroup</w:t>
            </w:r>
          </w:p>
        </w:tc>
      </w:tr>
      <w:tr w:rsidR="005F0546" w:rsidTr="00967E97">
        <w:tc>
          <w:tcPr>
            <w:tcW w:w="2891" w:type="dxa"/>
            <w:vAlign w:val="center"/>
          </w:tcPr>
          <w:p w:rsidR="005F0546" w:rsidRDefault="00695819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id_group</w:t>
            </w:r>
          </w:p>
        </w:tc>
        <w:tc>
          <w:tcPr>
            <w:tcW w:w="2512" w:type="dxa"/>
            <w:vAlign w:val="center"/>
          </w:tcPr>
          <w:p w:rsidR="005F0546" w:rsidRPr="005C3E9F" w:rsidRDefault="005C3E9F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5F0546" w:rsidRPr="00037C1F" w:rsidRDefault="00037C1F" w:rsidP="00200883">
            <w:pPr>
              <w:pStyle w:val="a3"/>
            </w:pPr>
            <w:r>
              <w:t>Идентификатор</w:t>
            </w:r>
          </w:p>
        </w:tc>
        <w:tc>
          <w:tcPr>
            <w:tcW w:w="1666" w:type="dxa"/>
            <w:vAlign w:val="center"/>
          </w:tcPr>
          <w:p w:rsidR="005F0546" w:rsidRPr="00824E11" w:rsidRDefault="00824E11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PK, AI</w:t>
            </w:r>
          </w:p>
        </w:tc>
      </w:tr>
      <w:tr w:rsidR="005F0546" w:rsidTr="00967E97">
        <w:tc>
          <w:tcPr>
            <w:tcW w:w="2891" w:type="dxa"/>
            <w:vAlign w:val="center"/>
          </w:tcPr>
          <w:p w:rsidR="005F0546" w:rsidRDefault="00695819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id_specialty</w:t>
            </w:r>
          </w:p>
        </w:tc>
        <w:tc>
          <w:tcPr>
            <w:tcW w:w="2512" w:type="dxa"/>
            <w:vAlign w:val="center"/>
          </w:tcPr>
          <w:p w:rsidR="005F0546" w:rsidRPr="00071DFF" w:rsidRDefault="00071DFF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5F0546" w:rsidRPr="00037C1F" w:rsidRDefault="00037C1F" w:rsidP="00200883">
            <w:pPr>
              <w:pStyle w:val="a3"/>
            </w:pPr>
            <w:r>
              <w:t>Специальность</w:t>
            </w:r>
          </w:p>
        </w:tc>
        <w:tc>
          <w:tcPr>
            <w:tcW w:w="1666" w:type="dxa"/>
            <w:vAlign w:val="center"/>
          </w:tcPr>
          <w:p w:rsidR="005F0546" w:rsidRPr="00824E11" w:rsidRDefault="00824E11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5F0546" w:rsidTr="00967E97">
        <w:tc>
          <w:tcPr>
            <w:tcW w:w="2891" w:type="dxa"/>
            <w:vAlign w:val="center"/>
          </w:tcPr>
          <w:p w:rsidR="005F0546" w:rsidRDefault="00695819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id_education_unit</w:t>
            </w:r>
          </w:p>
        </w:tc>
        <w:tc>
          <w:tcPr>
            <w:tcW w:w="2512" w:type="dxa"/>
            <w:vAlign w:val="center"/>
          </w:tcPr>
          <w:p w:rsidR="005F0546" w:rsidRPr="00071DFF" w:rsidRDefault="00071DFF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5F0546" w:rsidRPr="00071DFF" w:rsidRDefault="00E31CE6" w:rsidP="00200883">
            <w:pPr>
              <w:pStyle w:val="a3"/>
            </w:pPr>
            <w:r>
              <w:t>Отделение</w:t>
            </w:r>
          </w:p>
        </w:tc>
        <w:tc>
          <w:tcPr>
            <w:tcW w:w="1666" w:type="dxa"/>
            <w:vAlign w:val="center"/>
          </w:tcPr>
          <w:p w:rsidR="005F0546" w:rsidRPr="00824E11" w:rsidRDefault="00824E11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695819" w:rsidTr="00967E97">
        <w:tc>
          <w:tcPr>
            <w:tcW w:w="2891" w:type="dxa"/>
            <w:vAlign w:val="center"/>
          </w:tcPr>
          <w:p w:rsidR="00695819" w:rsidRDefault="00857A7C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caption</w:t>
            </w:r>
          </w:p>
        </w:tc>
        <w:tc>
          <w:tcPr>
            <w:tcW w:w="2512" w:type="dxa"/>
            <w:vAlign w:val="center"/>
          </w:tcPr>
          <w:p w:rsidR="00695819" w:rsidRPr="006D76CC" w:rsidRDefault="004B786F" w:rsidP="00200883">
            <w:pPr>
              <w:pStyle w:val="a3"/>
            </w:pPr>
            <w:r>
              <w:rPr>
                <w:lang w:val="en-US"/>
              </w:rPr>
              <w:t>VARCHAR(255)</w:t>
            </w:r>
          </w:p>
        </w:tc>
        <w:tc>
          <w:tcPr>
            <w:tcW w:w="3352" w:type="dxa"/>
            <w:vAlign w:val="center"/>
          </w:tcPr>
          <w:p w:rsidR="00695819" w:rsidRPr="00746F79" w:rsidRDefault="00746F79" w:rsidP="00200883">
            <w:pPr>
              <w:pStyle w:val="a3"/>
            </w:pPr>
            <w:r>
              <w:t>Название</w:t>
            </w:r>
          </w:p>
        </w:tc>
        <w:tc>
          <w:tcPr>
            <w:tcW w:w="1666" w:type="dxa"/>
            <w:vAlign w:val="center"/>
          </w:tcPr>
          <w:p w:rsidR="00695819" w:rsidRPr="00261EBC" w:rsidRDefault="00695819" w:rsidP="00200883">
            <w:pPr>
              <w:pStyle w:val="a3"/>
              <w:jc w:val="center"/>
              <w:rPr>
                <w:lang w:val="en-US"/>
              </w:rPr>
            </w:pPr>
          </w:p>
        </w:tc>
      </w:tr>
      <w:tr w:rsidR="00695819" w:rsidTr="00967E97">
        <w:tc>
          <w:tcPr>
            <w:tcW w:w="2891" w:type="dxa"/>
            <w:vAlign w:val="center"/>
          </w:tcPr>
          <w:p w:rsidR="00695819" w:rsidRDefault="00695819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education_year_start</w:t>
            </w:r>
          </w:p>
        </w:tc>
        <w:tc>
          <w:tcPr>
            <w:tcW w:w="2512" w:type="dxa"/>
            <w:vAlign w:val="center"/>
          </w:tcPr>
          <w:p w:rsidR="00695819" w:rsidRPr="004B786F" w:rsidRDefault="004B786F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VARCHAR(4)</w:t>
            </w:r>
          </w:p>
        </w:tc>
        <w:tc>
          <w:tcPr>
            <w:tcW w:w="3352" w:type="dxa"/>
            <w:vAlign w:val="center"/>
          </w:tcPr>
          <w:p w:rsidR="00695819" w:rsidRPr="0075218D" w:rsidRDefault="0075218D" w:rsidP="00200883">
            <w:pPr>
              <w:pStyle w:val="a3"/>
            </w:pPr>
            <w:r>
              <w:t>Год начала обучения</w:t>
            </w:r>
          </w:p>
        </w:tc>
        <w:tc>
          <w:tcPr>
            <w:tcW w:w="1666" w:type="dxa"/>
            <w:vAlign w:val="center"/>
          </w:tcPr>
          <w:p w:rsidR="00695819" w:rsidRPr="006D76CC" w:rsidRDefault="00695819" w:rsidP="00200883">
            <w:pPr>
              <w:pStyle w:val="a3"/>
              <w:jc w:val="center"/>
            </w:pPr>
          </w:p>
        </w:tc>
      </w:tr>
      <w:tr w:rsidR="00695819" w:rsidTr="00967E97">
        <w:tc>
          <w:tcPr>
            <w:tcW w:w="2891" w:type="dxa"/>
            <w:vAlign w:val="center"/>
          </w:tcPr>
          <w:p w:rsidR="00695819" w:rsidRDefault="00695819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education_year_end</w:t>
            </w:r>
          </w:p>
        </w:tc>
        <w:tc>
          <w:tcPr>
            <w:tcW w:w="2512" w:type="dxa"/>
            <w:vAlign w:val="center"/>
          </w:tcPr>
          <w:p w:rsidR="00695819" w:rsidRPr="006D76CC" w:rsidRDefault="004B786F" w:rsidP="00200883">
            <w:pPr>
              <w:pStyle w:val="a3"/>
            </w:pPr>
            <w:r>
              <w:rPr>
                <w:lang w:val="en-US"/>
              </w:rPr>
              <w:t>VARCHAR(4)</w:t>
            </w:r>
          </w:p>
        </w:tc>
        <w:tc>
          <w:tcPr>
            <w:tcW w:w="3352" w:type="dxa"/>
            <w:vAlign w:val="center"/>
          </w:tcPr>
          <w:p w:rsidR="00695819" w:rsidRPr="0075218D" w:rsidRDefault="0075218D" w:rsidP="00200883">
            <w:pPr>
              <w:pStyle w:val="a3"/>
            </w:pPr>
            <w:r>
              <w:t>Год окончания обучения</w:t>
            </w:r>
          </w:p>
        </w:tc>
        <w:tc>
          <w:tcPr>
            <w:tcW w:w="1666" w:type="dxa"/>
            <w:vAlign w:val="center"/>
          </w:tcPr>
          <w:p w:rsidR="00695819" w:rsidRPr="006D76CC" w:rsidRDefault="00695819" w:rsidP="00200883">
            <w:pPr>
              <w:pStyle w:val="a3"/>
              <w:jc w:val="center"/>
            </w:pPr>
          </w:p>
        </w:tc>
      </w:tr>
      <w:tr w:rsidR="00197DE9" w:rsidRPr="006F78BA" w:rsidTr="00200883">
        <w:tc>
          <w:tcPr>
            <w:tcW w:w="10421" w:type="dxa"/>
            <w:gridSpan w:val="4"/>
            <w:shd w:val="clear" w:color="auto" w:fill="D9D9D9" w:themeFill="background1" w:themeFillShade="D9"/>
            <w:vAlign w:val="center"/>
          </w:tcPr>
          <w:p w:rsidR="00197DE9" w:rsidRPr="002714F6" w:rsidRDefault="00197DE9" w:rsidP="00200883">
            <w:pPr>
              <w:pStyle w:val="a3"/>
              <w:jc w:val="center"/>
              <w:rPr>
                <w:b/>
              </w:rPr>
            </w:pPr>
            <w:r>
              <w:rPr>
                <w:b/>
                <w:lang w:val="en-US"/>
              </w:rPr>
              <w:t>ListSubject</w:t>
            </w:r>
          </w:p>
        </w:tc>
      </w:tr>
      <w:tr w:rsidR="00695819" w:rsidTr="00967E97">
        <w:tc>
          <w:tcPr>
            <w:tcW w:w="2891" w:type="dxa"/>
            <w:vAlign w:val="center"/>
          </w:tcPr>
          <w:p w:rsidR="00695819" w:rsidRDefault="0014401F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id_subject</w:t>
            </w:r>
          </w:p>
        </w:tc>
        <w:tc>
          <w:tcPr>
            <w:tcW w:w="2512" w:type="dxa"/>
            <w:vAlign w:val="center"/>
          </w:tcPr>
          <w:p w:rsidR="00695819" w:rsidRPr="0014401F" w:rsidRDefault="0014401F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695819" w:rsidRPr="00475E40" w:rsidRDefault="00475E40" w:rsidP="00200883">
            <w:pPr>
              <w:pStyle w:val="a3"/>
            </w:pPr>
            <w:r>
              <w:t>Идентификатор</w:t>
            </w:r>
          </w:p>
        </w:tc>
        <w:tc>
          <w:tcPr>
            <w:tcW w:w="1666" w:type="dxa"/>
            <w:vAlign w:val="center"/>
          </w:tcPr>
          <w:p w:rsidR="00695819" w:rsidRPr="00F20B97" w:rsidRDefault="00F20B97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PK, AI</w:t>
            </w:r>
          </w:p>
        </w:tc>
      </w:tr>
      <w:tr w:rsidR="00197DE9" w:rsidTr="00967E97">
        <w:tc>
          <w:tcPr>
            <w:tcW w:w="2891" w:type="dxa"/>
            <w:vAlign w:val="center"/>
          </w:tcPr>
          <w:p w:rsidR="00197DE9" w:rsidRDefault="0014401F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2512" w:type="dxa"/>
            <w:vAlign w:val="center"/>
          </w:tcPr>
          <w:p w:rsidR="00197DE9" w:rsidRPr="0014401F" w:rsidRDefault="0014401F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VARCHAR(255)</w:t>
            </w:r>
          </w:p>
        </w:tc>
        <w:tc>
          <w:tcPr>
            <w:tcW w:w="3352" w:type="dxa"/>
            <w:vAlign w:val="center"/>
          </w:tcPr>
          <w:p w:rsidR="00197DE9" w:rsidRPr="00F20B97" w:rsidRDefault="00F20B97" w:rsidP="00200883">
            <w:pPr>
              <w:pStyle w:val="a3"/>
            </w:pPr>
            <w:r>
              <w:t>Наименование</w:t>
            </w:r>
          </w:p>
        </w:tc>
        <w:tc>
          <w:tcPr>
            <w:tcW w:w="1666" w:type="dxa"/>
            <w:vAlign w:val="center"/>
          </w:tcPr>
          <w:p w:rsidR="00197DE9" w:rsidRPr="00241D95" w:rsidRDefault="00241D95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UNQIUE</w:t>
            </w:r>
          </w:p>
        </w:tc>
      </w:tr>
    </w:tbl>
    <w:p w:rsidR="008C48FA" w:rsidRDefault="008C48FA" w:rsidP="008851A5">
      <w:pPr>
        <w:ind w:firstLine="0"/>
      </w:pPr>
    </w:p>
    <w:p w:rsidR="002F353D" w:rsidRDefault="00675AED" w:rsidP="004B74D8">
      <w:r>
        <w:t>Описание полей основных таблиц</w:t>
      </w:r>
      <w:r w:rsidR="00AC62B1">
        <w:t>, связанные с аккаунтами пользователей</w:t>
      </w:r>
      <w:r w:rsidR="008A6D81">
        <w:t>,</w:t>
      </w:r>
      <w:r>
        <w:t xml:space="preserve"> приведено в (Таблица ).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2891"/>
        <w:gridCol w:w="2512"/>
        <w:gridCol w:w="3352"/>
        <w:gridCol w:w="1666"/>
      </w:tblGrid>
      <w:tr w:rsidR="00CB422C" w:rsidTr="00200883">
        <w:tc>
          <w:tcPr>
            <w:tcW w:w="2891" w:type="dxa"/>
            <w:shd w:val="clear" w:color="auto" w:fill="D9D9D9" w:themeFill="background1" w:themeFillShade="D9"/>
            <w:vAlign w:val="center"/>
          </w:tcPr>
          <w:p w:rsidR="00CB422C" w:rsidRPr="00F47848" w:rsidRDefault="00CB422C" w:rsidP="00200883">
            <w:pPr>
              <w:pStyle w:val="a3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12" w:type="dxa"/>
            <w:shd w:val="clear" w:color="auto" w:fill="D9D9D9" w:themeFill="background1" w:themeFillShade="D9"/>
            <w:vAlign w:val="center"/>
          </w:tcPr>
          <w:p w:rsidR="00CB422C" w:rsidRPr="00F47848" w:rsidRDefault="00CB422C" w:rsidP="00200883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Тип данных</w:t>
            </w:r>
          </w:p>
        </w:tc>
        <w:tc>
          <w:tcPr>
            <w:tcW w:w="3352" w:type="dxa"/>
            <w:shd w:val="clear" w:color="auto" w:fill="D9D9D9" w:themeFill="background1" w:themeFillShade="D9"/>
            <w:vAlign w:val="center"/>
          </w:tcPr>
          <w:p w:rsidR="00CB422C" w:rsidRPr="00F47848" w:rsidRDefault="00CB422C" w:rsidP="00200883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Описание</w:t>
            </w:r>
          </w:p>
        </w:tc>
        <w:tc>
          <w:tcPr>
            <w:tcW w:w="1666" w:type="dxa"/>
            <w:shd w:val="clear" w:color="auto" w:fill="D9D9D9" w:themeFill="background1" w:themeFillShade="D9"/>
            <w:vAlign w:val="center"/>
          </w:tcPr>
          <w:p w:rsidR="00CB422C" w:rsidRPr="00F47848" w:rsidRDefault="00CB422C" w:rsidP="00200883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Индексы</w:t>
            </w:r>
          </w:p>
        </w:tc>
      </w:tr>
      <w:tr w:rsidR="00CB422C" w:rsidRPr="006F78BA" w:rsidTr="00200883">
        <w:tc>
          <w:tcPr>
            <w:tcW w:w="10421" w:type="dxa"/>
            <w:gridSpan w:val="4"/>
            <w:shd w:val="clear" w:color="auto" w:fill="D9D9D9" w:themeFill="background1" w:themeFillShade="D9"/>
            <w:vAlign w:val="center"/>
          </w:tcPr>
          <w:p w:rsidR="00CB422C" w:rsidRPr="00C729D1" w:rsidRDefault="00C729D1" w:rsidP="00200883">
            <w:pPr>
              <w:pStyle w:val="a3"/>
              <w:jc w:val="center"/>
              <w:rPr>
                <w:b/>
                <w:lang w:val="en-US"/>
              </w:rPr>
            </w:pPr>
            <w:r w:rsidRPr="00C729D1">
              <w:rPr>
                <w:b/>
                <w:lang w:val="en-US"/>
              </w:rPr>
              <w:t>IEPAccount</w:t>
            </w:r>
          </w:p>
        </w:tc>
      </w:tr>
      <w:tr w:rsidR="00CB422C" w:rsidTr="00200883">
        <w:tc>
          <w:tcPr>
            <w:tcW w:w="2891" w:type="dxa"/>
            <w:vAlign w:val="center"/>
          </w:tcPr>
          <w:p w:rsidR="00CB422C" w:rsidRPr="006D76CC" w:rsidRDefault="003B3AD0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id_account</w:t>
            </w:r>
          </w:p>
        </w:tc>
        <w:tc>
          <w:tcPr>
            <w:tcW w:w="2512" w:type="dxa"/>
            <w:vAlign w:val="center"/>
          </w:tcPr>
          <w:p w:rsidR="00CB422C" w:rsidRPr="006F78BA" w:rsidRDefault="003B3AD0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CB422C" w:rsidRPr="006F78BA" w:rsidRDefault="003608FE" w:rsidP="00200883">
            <w:pPr>
              <w:pStyle w:val="a3"/>
            </w:pPr>
            <w:r>
              <w:t>Идентификатор</w:t>
            </w:r>
          </w:p>
        </w:tc>
        <w:tc>
          <w:tcPr>
            <w:tcW w:w="1666" w:type="dxa"/>
            <w:vAlign w:val="center"/>
          </w:tcPr>
          <w:p w:rsidR="00CB422C" w:rsidRPr="00350559" w:rsidRDefault="002034AC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PK, AI</w:t>
            </w:r>
          </w:p>
        </w:tc>
      </w:tr>
      <w:tr w:rsidR="00CB422C" w:rsidTr="00200883">
        <w:tc>
          <w:tcPr>
            <w:tcW w:w="2891" w:type="dxa"/>
            <w:vAlign w:val="center"/>
          </w:tcPr>
          <w:p w:rsidR="00CB422C" w:rsidRPr="006D76CC" w:rsidRDefault="00662811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second_name</w:t>
            </w:r>
          </w:p>
        </w:tc>
        <w:tc>
          <w:tcPr>
            <w:tcW w:w="2512" w:type="dxa"/>
            <w:vAlign w:val="center"/>
          </w:tcPr>
          <w:p w:rsidR="00CB422C" w:rsidRPr="006F78BA" w:rsidRDefault="00EA33F1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VARCHAR(255)</w:t>
            </w:r>
          </w:p>
        </w:tc>
        <w:tc>
          <w:tcPr>
            <w:tcW w:w="3352" w:type="dxa"/>
            <w:vAlign w:val="center"/>
          </w:tcPr>
          <w:p w:rsidR="00CB422C" w:rsidRPr="00123834" w:rsidRDefault="002152F3" w:rsidP="00200883">
            <w:pPr>
              <w:pStyle w:val="a3"/>
            </w:pPr>
            <w:r>
              <w:t>Фамилия</w:t>
            </w:r>
          </w:p>
        </w:tc>
        <w:tc>
          <w:tcPr>
            <w:tcW w:w="1666" w:type="dxa"/>
            <w:vAlign w:val="center"/>
          </w:tcPr>
          <w:p w:rsidR="00CB422C" w:rsidRPr="00697995" w:rsidRDefault="00CB422C" w:rsidP="00200883">
            <w:pPr>
              <w:pStyle w:val="a3"/>
              <w:jc w:val="center"/>
              <w:rPr>
                <w:lang w:val="en-US"/>
              </w:rPr>
            </w:pPr>
          </w:p>
        </w:tc>
      </w:tr>
      <w:tr w:rsidR="00CB422C" w:rsidTr="00200883">
        <w:tc>
          <w:tcPr>
            <w:tcW w:w="2891" w:type="dxa"/>
            <w:vAlign w:val="center"/>
          </w:tcPr>
          <w:p w:rsidR="00CB422C" w:rsidRPr="006D76CC" w:rsidRDefault="00662811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first_name</w:t>
            </w:r>
          </w:p>
        </w:tc>
        <w:tc>
          <w:tcPr>
            <w:tcW w:w="2512" w:type="dxa"/>
            <w:vAlign w:val="center"/>
          </w:tcPr>
          <w:p w:rsidR="00CB422C" w:rsidRPr="005F3B6C" w:rsidRDefault="00EA33F1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VARCHAR(255)</w:t>
            </w:r>
          </w:p>
        </w:tc>
        <w:tc>
          <w:tcPr>
            <w:tcW w:w="3352" w:type="dxa"/>
            <w:vAlign w:val="center"/>
          </w:tcPr>
          <w:p w:rsidR="00CB422C" w:rsidRPr="005F3B6C" w:rsidRDefault="002152F3" w:rsidP="00200883">
            <w:pPr>
              <w:pStyle w:val="a3"/>
            </w:pPr>
            <w:r>
              <w:t>Имя</w:t>
            </w:r>
          </w:p>
        </w:tc>
        <w:tc>
          <w:tcPr>
            <w:tcW w:w="1666" w:type="dxa"/>
            <w:vAlign w:val="center"/>
          </w:tcPr>
          <w:p w:rsidR="00CB422C" w:rsidRPr="00E24A27" w:rsidRDefault="00CB422C" w:rsidP="00200883">
            <w:pPr>
              <w:pStyle w:val="a3"/>
              <w:jc w:val="center"/>
              <w:rPr>
                <w:lang w:val="en-US"/>
              </w:rPr>
            </w:pPr>
          </w:p>
        </w:tc>
      </w:tr>
      <w:tr w:rsidR="00CB422C" w:rsidTr="00200883">
        <w:tc>
          <w:tcPr>
            <w:tcW w:w="2891" w:type="dxa"/>
            <w:vAlign w:val="center"/>
          </w:tcPr>
          <w:p w:rsidR="00CB422C" w:rsidRDefault="00662811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patronymic</w:t>
            </w:r>
          </w:p>
        </w:tc>
        <w:tc>
          <w:tcPr>
            <w:tcW w:w="2512" w:type="dxa"/>
            <w:vAlign w:val="center"/>
          </w:tcPr>
          <w:p w:rsidR="00CB422C" w:rsidRPr="005F3B6C" w:rsidRDefault="00EA33F1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VARCHAR(255)</w:t>
            </w:r>
          </w:p>
        </w:tc>
        <w:tc>
          <w:tcPr>
            <w:tcW w:w="3352" w:type="dxa"/>
            <w:vAlign w:val="center"/>
          </w:tcPr>
          <w:p w:rsidR="00CB422C" w:rsidRPr="005F3B6C" w:rsidRDefault="002152F3" w:rsidP="00200883">
            <w:pPr>
              <w:pStyle w:val="a3"/>
            </w:pPr>
            <w:r>
              <w:t>Отчество</w:t>
            </w:r>
          </w:p>
        </w:tc>
        <w:tc>
          <w:tcPr>
            <w:tcW w:w="1666" w:type="dxa"/>
            <w:vAlign w:val="center"/>
          </w:tcPr>
          <w:p w:rsidR="00CB422C" w:rsidRPr="005F3B6C" w:rsidRDefault="00CB422C" w:rsidP="00200883">
            <w:pPr>
              <w:pStyle w:val="a3"/>
              <w:jc w:val="center"/>
              <w:rPr>
                <w:lang w:val="en-US"/>
              </w:rPr>
            </w:pPr>
          </w:p>
        </w:tc>
      </w:tr>
      <w:tr w:rsidR="003B3AD0" w:rsidTr="00200883">
        <w:tc>
          <w:tcPr>
            <w:tcW w:w="2891" w:type="dxa"/>
            <w:vAlign w:val="center"/>
          </w:tcPr>
          <w:p w:rsidR="003B3AD0" w:rsidRDefault="00662811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2512" w:type="dxa"/>
            <w:vAlign w:val="center"/>
          </w:tcPr>
          <w:p w:rsidR="003B3AD0" w:rsidRPr="005F3B6C" w:rsidRDefault="00EA33F1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VARCHAR(255)</w:t>
            </w:r>
          </w:p>
        </w:tc>
        <w:tc>
          <w:tcPr>
            <w:tcW w:w="3352" w:type="dxa"/>
            <w:vAlign w:val="center"/>
          </w:tcPr>
          <w:p w:rsidR="003B3AD0" w:rsidRPr="005F3B6C" w:rsidRDefault="00F90F11" w:rsidP="00200883">
            <w:pPr>
              <w:pStyle w:val="a3"/>
            </w:pPr>
            <w:r>
              <w:t>Электронный адрес</w:t>
            </w:r>
          </w:p>
        </w:tc>
        <w:tc>
          <w:tcPr>
            <w:tcW w:w="1666" w:type="dxa"/>
            <w:vAlign w:val="center"/>
          </w:tcPr>
          <w:p w:rsidR="003B3AD0" w:rsidRPr="00A23473" w:rsidRDefault="002034AC" w:rsidP="00200883">
            <w:pPr>
              <w:pStyle w:val="a3"/>
              <w:jc w:val="center"/>
            </w:pPr>
            <w:r>
              <w:rPr>
                <w:lang w:val="en-US"/>
              </w:rPr>
              <w:t>UNIQUE</w:t>
            </w:r>
          </w:p>
        </w:tc>
      </w:tr>
      <w:tr w:rsidR="003B3AD0" w:rsidTr="00200883">
        <w:tc>
          <w:tcPr>
            <w:tcW w:w="2891" w:type="dxa"/>
            <w:vAlign w:val="center"/>
          </w:tcPr>
          <w:p w:rsidR="003B3AD0" w:rsidRDefault="00662811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passwd</w:t>
            </w:r>
          </w:p>
        </w:tc>
        <w:tc>
          <w:tcPr>
            <w:tcW w:w="2512" w:type="dxa"/>
            <w:vAlign w:val="center"/>
          </w:tcPr>
          <w:p w:rsidR="003B3AD0" w:rsidRPr="005F3B6C" w:rsidRDefault="00EA33F1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VARCHAR(255)</w:t>
            </w:r>
          </w:p>
        </w:tc>
        <w:tc>
          <w:tcPr>
            <w:tcW w:w="3352" w:type="dxa"/>
            <w:vAlign w:val="center"/>
          </w:tcPr>
          <w:p w:rsidR="003B3AD0" w:rsidRPr="005F3B6C" w:rsidRDefault="00F90F11" w:rsidP="00200883">
            <w:pPr>
              <w:pStyle w:val="a3"/>
            </w:pPr>
            <w:r>
              <w:t>Пароль</w:t>
            </w:r>
          </w:p>
        </w:tc>
        <w:tc>
          <w:tcPr>
            <w:tcW w:w="1666" w:type="dxa"/>
            <w:vAlign w:val="center"/>
          </w:tcPr>
          <w:p w:rsidR="003B3AD0" w:rsidRPr="005F3B6C" w:rsidRDefault="003B3AD0" w:rsidP="00200883">
            <w:pPr>
              <w:pStyle w:val="a3"/>
              <w:jc w:val="center"/>
              <w:rPr>
                <w:lang w:val="en-US"/>
              </w:rPr>
            </w:pPr>
          </w:p>
        </w:tc>
      </w:tr>
      <w:tr w:rsidR="003B3AD0" w:rsidTr="00200883">
        <w:tc>
          <w:tcPr>
            <w:tcW w:w="2891" w:type="dxa"/>
            <w:vAlign w:val="center"/>
          </w:tcPr>
          <w:p w:rsidR="003B3AD0" w:rsidRDefault="00662811" w:rsidP="00662811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id_account_type</w:t>
            </w:r>
          </w:p>
        </w:tc>
        <w:tc>
          <w:tcPr>
            <w:tcW w:w="2512" w:type="dxa"/>
            <w:vAlign w:val="center"/>
          </w:tcPr>
          <w:p w:rsidR="003B3AD0" w:rsidRPr="00A23473" w:rsidRDefault="00EA33F1" w:rsidP="00200883">
            <w:pPr>
              <w:pStyle w:val="a3"/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3B3AD0" w:rsidRPr="005F3B6C" w:rsidRDefault="005960D5" w:rsidP="00200883">
            <w:pPr>
              <w:pStyle w:val="a3"/>
            </w:pPr>
            <w:r>
              <w:t>Тип аккаунта</w:t>
            </w:r>
          </w:p>
        </w:tc>
        <w:tc>
          <w:tcPr>
            <w:tcW w:w="1666" w:type="dxa"/>
            <w:vAlign w:val="center"/>
          </w:tcPr>
          <w:p w:rsidR="003B3AD0" w:rsidRPr="005F3B6C" w:rsidRDefault="00A23473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6B447D" w:rsidRPr="006F78BA" w:rsidTr="00200883">
        <w:tc>
          <w:tcPr>
            <w:tcW w:w="10421" w:type="dxa"/>
            <w:gridSpan w:val="4"/>
            <w:shd w:val="clear" w:color="auto" w:fill="D9D9D9" w:themeFill="background1" w:themeFillShade="D9"/>
            <w:vAlign w:val="center"/>
          </w:tcPr>
          <w:p w:rsidR="006B447D" w:rsidRPr="00C729D1" w:rsidRDefault="006B447D" w:rsidP="00200883">
            <w:pPr>
              <w:pStyle w:val="a3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IEPUnitManager</w:t>
            </w:r>
          </w:p>
        </w:tc>
      </w:tr>
      <w:tr w:rsidR="003B3AD0" w:rsidTr="00200883">
        <w:tc>
          <w:tcPr>
            <w:tcW w:w="2891" w:type="dxa"/>
            <w:vAlign w:val="center"/>
          </w:tcPr>
          <w:p w:rsidR="003B3AD0" w:rsidRDefault="00BE5DCE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id_unit_manager</w:t>
            </w:r>
          </w:p>
        </w:tc>
        <w:tc>
          <w:tcPr>
            <w:tcW w:w="2512" w:type="dxa"/>
            <w:vAlign w:val="center"/>
          </w:tcPr>
          <w:p w:rsidR="003B3AD0" w:rsidRPr="005F3B6C" w:rsidRDefault="00661973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3B3AD0" w:rsidRPr="005F3B6C" w:rsidRDefault="00F8654E" w:rsidP="00200883">
            <w:pPr>
              <w:pStyle w:val="a3"/>
            </w:pPr>
            <w:r>
              <w:t>Идентификатор</w:t>
            </w:r>
          </w:p>
        </w:tc>
        <w:tc>
          <w:tcPr>
            <w:tcW w:w="1666" w:type="dxa"/>
            <w:vAlign w:val="center"/>
          </w:tcPr>
          <w:p w:rsidR="003B3AD0" w:rsidRPr="005F3B6C" w:rsidRDefault="00661973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3B3AD0" w:rsidTr="00200883">
        <w:tc>
          <w:tcPr>
            <w:tcW w:w="2891" w:type="dxa"/>
            <w:vAlign w:val="center"/>
          </w:tcPr>
          <w:p w:rsidR="003B3AD0" w:rsidRDefault="00BE5DCE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id_education_unit</w:t>
            </w:r>
          </w:p>
        </w:tc>
        <w:tc>
          <w:tcPr>
            <w:tcW w:w="2512" w:type="dxa"/>
            <w:vAlign w:val="center"/>
          </w:tcPr>
          <w:p w:rsidR="003B3AD0" w:rsidRPr="005F3B6C" w:rsidRDefault="00661973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3B3AD0" w:rsidRPr="005F3B6C" w:rsidRDefault="008B2D2E" w:rsidP="00200883">
            <w:pPr>
              <w:pStyle w:val="a3"/>
            </w:pPr>
            <w:r>
              <w:t>Отделение</w:t>
            </w:r>
          </w:p>
        </w:tc>
        <w:tc>
          <w:tcPr>
            <w:tcW w:w="1666" w:type="dxa"/>
            <w:vAlign w:val="center"/>
          </w:tcPr>
          <w:p w:rsidR="003B3AD0" w:rsidRPr="005F3B6C" w:rsidRDefault="00661973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F52EA4" w:rsidRPr="006F78BA" w:rsidTr="00200883">
        <w:tc>
          <w:tcPr>
            <w:tcW w:w="10421" w:type="dxa"/>
            <w:gridSpan w:val="4"/>
            <w:shd w:val="clear" w:color="auto" w:fill="D9D9D9" w:themeFill="background1" w:themeFillShade="D9"/>
            <w:vAlign w:val="center"/>
          </w:tcPr>
          <w:p w:rsidR="00F52EA4" w:rsidRPr="00C729D1" w:rsidRDefault="00981FCC" w:rsidP="00200883">
            <w:pPr>
              <w:pStyle w:val="a3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IEPTeacher</w:t>
            </w:r>
          </w:p>
        </w:tc>
      </w:tr>
      <w:tr w:rsidR="006B447D" w:rsidTr="00200883">
        <w:tc>
          <w:tcPr>
            <w:tcW w:w="2891" w:type="dxa"/>
            <w:vAlign w:val="center"/>
          </w:tcPr>
          <w:p w:rsidR="006B447D" w:rsidRPr="004565F2" w:rsidRDefault="00981FCC" w:rsidP="00200883">
            <w:pPr>
              <w:pStyle w:val="a3"/>
            </w:pPr>
            <w:r>
              <w:rPr>
                <w:lang w:val="en-US"/>
              </w:rPr>
              <w:t>id_teacher</w:t>
            </w:r>
          </w:p>
        </w:tc>
        <w:tc>
          <w:tcPr>
            <w:tcW w:w="2512" w:type="dxa"/>
            <w:vAlign w:val="center"/>
          </w:tcPr>
          <w:p w:rsidR="006B447D" w:rsidRPr="005F3B6C" w:rsidRDefault="00981FCC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6B447D" w:rsidRPr="005F3B6C" w:rsidRDefault="00981FCC" w:rsidP="00200883">
            <w:pPr>
              <w:pStyle w:val="a3"/>
            </w:pPr>
            <w:r>
              <w:t>Идентификатор</w:t>
            </w:r>
          </w:p>
        </w:tc>
        <w:tc>
          <w:tcPr>
            <w:tcW w:w="1666" w:type="dxa"/>
            <w:vAlign w:val="center"/>
          </w:tcPr>
          <w:p w:rsidR="006B447D" w:rsidRPr="005F3B6C" w:rsidRDefault="00981FCC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6B447D" w:rsidTr="00200883">
        <w:tc>
          <w:tcPr>
            <w:tcW w:w="2891" w:type="dxa"/>
            <w:vAlign w:val="center"/>
          </w:tcPr>
          <w:p w:rsidR="006B447D" w:rsidRPr="00A71EDD" w:rsidRDefault="00A71EDD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experience</w:t>
            </w:r>
          </w:p>
        </w:tc>
        <w:tc>
          <w:tcPr>
            <w:tcW w:w="2512" w:type="dxa"/>
            <w:vAlign w:val="center"/>
          </w:tcPr>
          <w:p w:rsidR="006B447D" w:rsidRPr="005F3B6C" w:rsidRDefault="004A6CE8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6B447D" w:rsidRPr="005F3B6C" w:rsidRDefault="00171402" w:rsidP="00200883">
            <w:pPr>
              <w:pStyle w:val="a3"/>
            </w:pPr>
            <w:r>
              <w:t>Стаж преподавания</w:t>
            </w:r>
          </w:p>
        </w:tc>
        <w:tc>
          <w:tcPr>
            <w:tcW w:w="1666" w:type="dxa"/>
            <w:vAlign w:val="center"/>
          </w:tcPr>
          <w:p w:rsidR="006B447D" w:rsidRPr="005F3B6C" w:rsidRDefault="006B447D" w:rsidP="00200883">
            <w:pPr>
              <w:pStyle w:val="a3"/>
              <w:jc w:val="center"/>
              <w:rPr>
                <w:lang w:val="en-US"/>
              </w:rPr>
            </w:pPr>
          </w:p>
        </w:tc>
      </w:tr>
      <w:tr w:rsidR="006B447D" w:rsidTr="00200883">
        <w:tc>
          <w:tcPr>
            <w:tcW w:w="2891" w:type="dxa"/>
            <w:vAlign w:val="center"/>
          </w:tcPr>
          <w:p w:rsidR="006B447D" w:rsidRDefault="00A71EDD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info</w:t>
            </w:r>
          </w:p>
        </w:tc>
        <w:tc>
          <w:tcPr>
            <w:tcW w:w="2512" w:type="dxa"/>
            <w:vAlign w:val="center"/>
          </w:tcPr>
          <w:p w:rsidR="006B447D" w:rsidRPr="005F3B6C" w:rsidRDefault="004A6CE8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3352" w:type="dxa"/>
            <w:vAlign w:val="center"/>
          </w:tcPr>
          <w:p w:rsidR="006B447D" w:rsidRPr="005F3B6C" w:rsidRDefault="000D1C37" w:rsidP="00200883">
            <w:pPr>
              <w:pStyle w:val="a3"/>
            </w:pPr>
            <w:r>
              <w:t>Информация</w:t>
            </w:r>
          </w:p>
        </w:tc>
        <w:tc>
          <w:tcPr>
            <w:tcW w:w="1666" w:type="dxa"/>
            <w:vAlign w:val="center"/>
          </w:tcPr>
          <w:p w:rsidR="006B447D" w:rsidRPr="005F3B6C" w:rsidRDefault="006B447D" w:rsidP="00200883">
            <w:pPr>
              <w:pStyle w:val="a3"/>
              <w:jc w:val="center"/>
              <w:rPr>
                <w:lang w:val="en-US"/>
              </w:rPr>
            </w:pPr>
          </w:p>
        </w:tc>
      </w:tr>
      <w:tr w:rsidR="000316A2" w:rsidRPr="006F78BA" w:rsidTr="00200883">
        <w:tc>
          <w:tcPr>
            <w:tcW w:w="10421" w:type="dxa"/>
            <w:gridSpan w:val="4"/>
            <w:shd w:val="clear" w:color="auto" w:fill="D9D9D9" w:themeFill="background1" w:themeFillShade="D9"/>
            <w:vAlign w:val="center"/>
          </w:tcPr>
          <w:p w:rsidR="000316A2" w:rsidRPr="00C729D1" w:rsidRDefault="000316A2" w:rsidP="00200883">
            <w:pPr>
              <w:pStyle w:val="a3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IEPStudent</w:t>
            </w:r>
          </w:p>
        </w:tc>
      </w:tr>
      <w:tr w:rsidR="006B447D" w:rsidTr="00200883">
        <w:tc>
          <w:tcPr>
            <w:tcW w:w="2891" w:type="dxa"/>
            <w:vAlign w:val="center"/>
          </w:tcPr>
          <w:p w:rsidR="006B447D" w:rsidRDefault="001E6C1B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id_student</w:t>
            </w:r>
          </w:p>
        </w:tc>
        <w:tc>
          <w:tcPr>
            <w:tcW w:w="2512" w:type="dxa"/>
            <w:vAlign w:val="center"/>
          </w:tcPr>
          <w:p w:rsidR="006B447D" w:rsidRPr="005F3B6C" w:rsidRDefault="002348B0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6B447D" w:rsidRPr="005F3B6C" w:rsidRDefault="00C6073B" w:rsidP="00200883">
            <w:pPr>
              <w:pStyle w:val="a3"/>
            </w:pPr>
            <w:r>
              <w:t>Идентификатор</w:t>
            </w:r>
          </w:p>
        </w:tc>
        <w:tc>
          <w:tcPr>
            <w:tcW w:w="1666" w:type="dxa"/>
            <w:vAlign w:val="center"/>
          </w:tcPr>
          <w:p w:rsidR="006B447D" w:rsidRPr="005F3B6C" w:rsidRDefault="00C6073B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6B447D" w:rsidTr="00200883">
        <w:tc>
          <w:tcPr>
            <w:tcW w:w="2891" w:type="dxa"/>
            <w:vAlign w:val="center"/>
          </w:tcPr>
          <w:p w:rsidR="006B447D" w:rsidRDefault="001E6C1B" w:rsidP="001E6C1B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id_group</w:t>
            </w:r>
          </w:p>
        </w:tc>
        <w:tc>
          <w:tcPr>
            <w:tcW w:w="2512" w:type="dxa"/>
            <w:vAlign w:val="center"/>
          </w:tcPr>
          <w:p w:rsidR="006B447D" w:rsidRPr="005F3B6C" w:rsidRDefault="002348B0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6B447D" w:rsidRPr="005F3B6C" w:rsidRDefault="002C268E" w:rsidP="00200883">
            <w:pPr>
              <w:pStyle w:val="a3"/>
            </w:pPr>
            <w:r>
              <w:t>Группа</w:t>
            </w:r>
          </w:p>
        </w:tc>
        <w:tc>
          <w:tcPr>
            <w:tcW w:w="1666" w:type="dxa"/>
            <w:vAlign w:val="center"/>
          </w:tcPr>
          <w:p w:rsidR="006B447D" w:rsidRPr="005F3B6C" w:rsidRDefault="00C6073B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6B447D" w:rsidTr="00200883">
        <w:tc>
          <w:tcPr>
            <w:tcW w:w="2891" w:type="dxa"/>
            <w:vAlign w:val="center"/>
          </w:tcPr>
          <w:p w:rsidR="006B447D" w:rsidRDefault="001E6C1B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id_education_pay_form</w:t>
            </w:r>
          </w:p>
        </w:tc>
        <w:tc>
          <w:tcPr>
            <w:tcW w:w="2512" w:type="dxa"/>
            <w:vAlign w:val="center"/>
          </w:tcPr>
          <w:p w:rsidR="006B447D" w:rsidRPr="005F3B6C" w:rsidRDefault="002348B0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6B447D" w:rsidRPr="005F3B6C" w:rsidRDefault="002C268E" w:rsidP="002C268E">
            <w:pPr>
              <w:pStyle w:val="a3"/>
            </w:pPr>
            <w:r>
              <w:t>Форма оплаты обучения</w:t>
            </w:r>
          </w:p>
        </w:tc>
        <w:tc>
          <w:tcPr>
            <w:tcW w:w="1666" w:type="dxa"/>
            <w:vAlign w:val="center"/>
          </w:tcPr>
          <w:p w:rsidR="006B447D" w:rsidRPr="005F3B6C" w:rsidRDefault="00C6073B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6B447D" w:rsidTr="00200883">
        <w:tc>
          <w:tcPr>
            <w:tcW w:w="2891" w:type="dxa"/>
            <w:vAlign w:val="center"/>
          </w:tcPr>
          <w:p w:rsidR="006B447D" w:rsidRDefault="001E6C1B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cell_phone</w:t>
            </w:r>
          </w:p>
        </w:tc>
        <w:tc>
          <w:tcPr>
            <w:tcW w:w="2512" w:type="dxa"/>
            <w:vAlign w:val="center"/>
          </w:tcPr>
          <w:p w:rsidR="006B447D" w:rsidRPr="005F3B6C" w:rsidRDefault="002348B0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VARCHAR(12)</w:t>
            </w:r>
          </w:p>
        </w:tc>
        <w:tc>
          <w:tcPr>
            <w:tcW w:w="3352" w:type="dxa"/>
            <w:vAlign w:val="center"/>
          </w:tcPr>
          <w:p w:rsidR="006B447D" w:rsidRPr="005F3B6C" w:rsidRDefault="0032236A" w:rsidP="00200883">
            <w:pPr>
              <w:pStyle w:val="a3"/>
            </w:pPr>
            <w:r>
              <w:t>Сотовый телефон</w:t>
            </w:r>
          </w:p>
        </w:tc>
        <w:tc>
          <w:tcPr>
            <w:tcW w:w="1666" w:type="dxa"/>
            <w:vAlign w:val="center"/>
          </w:tcPr>
          <w:p w:rsidR="006B447D" w:rsidRPr="002C268E" w:rsidRDefault="006B447D" w:rsidP="00200883">
            <w:pPr>
              <w:pStyle w:val="a3"/>
              <w:jc w:val="center"/>
            </w:pPr>
          </w:p>
        </w:tc>
      </w:tr>
      <w:tr w:rsidR="008911C9" w:rsidRPr="006F78BA" w:rsidTr="00200883">
        <w:tc>
          <w:tcPr>
            <w:tcW w:w="10421" w:type="dxa"/>
            <w:gridSpan w:val="4"/>
            <w:shd w:val="clear" w:color="auto" w:fill="D9D9D9" w:themeFill="background1" w:themeFillShade="D9"/>
            <w:vAlign w:val="center"/>
          </w:tcPr>
          <w:p w:rsidR="008911C9" w:rsidRPr="00C729D1" w:rsidRDefault="008911C9" w:rsidP="00200883">
            <w:pPr>
              <w:pStyle w:val="a3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lastRenderedPageBreak/>
              <w:t>IEPParent</w:t>
            </w:r>
          </w:p>
        </w:tc>
      </w:tr>
      <w:tr w:rsidR="006B447D" w:rsidTr="00200883">
        <w:tc>
          <w:tcPr>
            <w:tcW w:w="2891" w:type="dxa"/>
            <w:vAlign w:val="center"/>
          </w:tcPr>
          <w:p w:rsidR="006B447D" w:rsidRDefault="008911C9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id_parent</w:t>
            </w:r>
          </w:p>
        </w:tc>
        <w:tc>
          <w:tcPr>
            <w:tcW w:w="2512" w:type="dxa"/>
            <w:vAlign w:val="center"/>
          </w:tcPr>
          <w:p w:rsidR="006B447D" w:rsidRPr="005F3B6C" w:rsidRDefault="000C72EC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6B447D" w:rsidRPr="005F3B6C" w:rsidRDefault="00731AC7" w:rsidP="00200883">
            <w:pPr>
              <w:pStyle w:val="a3"/>
            </w:pPr>
            <w:r>
              <w:t>Идентификатор</w:t>
            </w:r>
          </w:p>
        </w:tc>
        <w:tc>
          <w:tcPr>
            <w:tcW w:w="1666" w:type="dxa"/>
            <w:vAlign w:val="center"/>
          </w:tcPr>
          <w:p w:rsidR="006B447D" w:rsidRPr="005F3B6C" w:rsidRDefault="00335222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6B447D" w:rsidTr="00200883">
        <w:tc>
          <w:tcPr>
            <w:tcW w:w="2891" w:type="dxa"/>
            <w:vAlign w:val="center"/>
          </w:tcPr>
          <w:p w:rsidR="006B447D" w:rsidRDefault="009D5ACA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birthday</w:t>
            </w:r>
          </w:p>
        </w:tc>
        <w:tc>
          <w:tcPr>
            <w:tcW w:w="2512" w:type="dxa"/>
            <w:vAlign w:val="center"/>
          </w:tcPr>
          <w:p w:rsidR="006B447D" w:rsidRPr="005F3B6C" w:rsidRDefault="00AD03E8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3352" w:type="dxa"/>
            <w:vAlign w:val="center"/>
          </w:tcPr>
          <w:p w:rsidR="006B447D" w:rsidRPr="005F3B6C" w:rsidRDefault="00236701" w:rsidP="00200883">
            <w:pPr>
              <w:pStyle w:val="a3"/>
            </w:pPr>
            <w:r>
              <w:t>Дата рождения</w:t>
            </w:r>
          </w:p>
        </w:tc>
        <w:tc>
          <w:tcPr>
            <w:tcW w:w="1666" w:type="dxa"/>
            <w:vAlign w:val="center"/>
          </w:tcPr>
          <w:p w:rsidR="006B447D" w:rsidRPr="005F3B6C" w:rsidRDefault="006B447D" w:rsidP="00200883">
            <w:pPr>
              <w:pStyle w:val="a3"/>
              <w:jc w:val="center"/>
              <w:rPr>
                <w:lang w:val="en-US"/>
              </w:rPr>
            </w:pPr>
          </w:p>
        </w:tc>
      </w:tr>
      <w:tr w:rsidR="006B447D" w:rsidTr="00200883">
        <w:tc>
          <w:tcPr>
            <w:tcW w:w="2891" w:type="dxa"/>
            <w:vAlign w:val="center"/>
          </w:tcPr>
          <w:p w:rsidR="006B447D" w:rsidRDefault="009D5ACA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home_phone</w:t>
            </w:r>
          </w:p>
        </w:tc>
        <w:tc>
          <w:tcPr>
            <w:tcW w:w="2512" w:type="dxa"/>
            <w:vAlign w:val="center"/>
          </w:tcPr>
          <w:p w:rsidR="006B447D" w:rsidRPr="005F3B6C" w:rsidRDefault="004E2D39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VARCHAR(12)</w:t>
            </w:r>
          </w:p>
        </w:tc>
        <w:tc>
          <w:tcPr>
            <w:tcW w:w="3352" w:type="dxa"/>
            <w:vAlign w:val="center"/>
          </w:tcPr>
          <w:p w:rsidR="006B447D" w:rsidRPr="005F3B6C" w:rsidRDefault="00236701" w:rsidP="00200883">
            <w:pPr>
              <w:pStyle w:val="a3"/>
            </w:pPr>
            <w:r>
              <w:t>Домашний телефон</w:t>
            </w:r>
          </w:p>
        </w:tc>
        <w:tc>
          <w:tcPr>
            <w:tcW w:w="1666" w:type="dxa"/>
            <w:vAlign w:val="center"/>
          </w:tcPr>
          <w:p w:rsidR="006B447D" w:rsidRPr="005F3B6C" w:rsidRDefault="006B447D" w:rsidP="00200883">
            <w:pPr>
              <w:pStyle w:val="a3"/>
              <w:jc w:val="center"/>
              <w:rPr>
                <w:lang w:val="en-US"/>
              </w:rPr>
            </w:pPr>
          </w:p>
        </w:tc>
      </w:tr>
      <w:tr w:rsidR="006B447D" w:rsidTr="00200883">
        <w:tc>
          <w:tcPr>
            <w:tcW w:w="2891" w:type="dxa"/>
            <w:vAlign w:val="center"/>
          </w:tcPr>
          <w:p w:rsidR="006B447D" w:rsidRDefault="009D5ACA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cell_phone</w:t>
            </w:r>
          </w:p>
        </w:tc>
        <w:tc>
          <w:tcPr>
            <w:tcW w:w="2512" w:type="dxa"/>
            <w:vAlign w:val="center"/>
          </w:tcPr>
          <w:p w:rsidR="006B447D" w:rsidRPr="005F3B6C" w:rsidRDefault="004E2D39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VARCHAR(12)</w:t>
            </w:r>
          </w:p>
        </w:tc>
        <w:tc>
          <w:tcPr>
            <w:tcW w:w="3352" w:type="dxa"/>
            <w:vAlign w:val="center"/>
          </w:tcPr>
          <w:p w:rsidR="006B447D" w:rsidRPr="005F3B6C" w:rsidRDefault="00236701" w:rsidP="00200883">
            <w:pPr>
              <w:pStyle w:val="a3"/>
            </w:pPr>
            <w:r>
              <w:t>Сотовый телефон</w:t>
            </w:r>
          </w:p>
        </w:tc>
        <w:tc>
          <w:tcPr>
            <w:tcW w:w="1666" w:type="dxa"/>
            <w:vAlign w:val="center"/>
          </w:tcPr>
          <w:p w:rsidR="006B447D" w:rsidRPr="005F3B6C" w:rsidRDefault="006B447D" w:rsidP="00200883">
            <w:pPr>
              <w:pStyle w:val="a3"/>
              <w:jc w:val="center"/>
              <w:rPr>
                <w:lang w:val="en-US"/>
              </w:rPr>
            </w:pPr>
          </w:p>
        </w:tc>
      </w:tr>
      <w:tr w:rsidR="006B447D" w:rsidTr="00200883">
        <w:tc>
          <w:tcPr>
            <w:tcW w:w="2891" w:type="dxa"/>
            <w:vAlign w:val="center"/>
          </w:tcPr>
          <w:p w:rsidR="006B447D" w:rsidRDefault="009D5ACA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education</w:t>
            </w:r>
          </w:p>
        </w:tc>
        <w:tc>
          <w:tcPr>
            <w:tcW w:w="2512" w:type="dxa"/>
            <w:vAlign w:val="center"/>
          </w:tcPr>
          <w:p w:rsidR="006B447D" w:rsidRPr="005F3B6C" w:rsidRDefault="004E2D39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VARCHAR(30)</w:t>
            </w:r>
          </w:p>
        </w:tc>
        <w:tc>
          <w:tcPr>
            <w:tcW w:w="3352" w:type="dxa"/>
            <w:vAlign w:val="center"/>
          </w:tcPr>
          <w:p w:rsidR="006B447D" w:rsidRPr="005F3B6C" w:rsidRDefault="003166EE" w:rsidP="00200883">
            <w:pPr>
              <w:pStyle w:val="a3"/>
            </w:pPr>
            <w:r>
              <w:t>Образование</w:t>
            </w:r>
          </w:p>
        </w:tc>
        <w:tc>
          <w:tcPr>
            <w:tcW w:w="1666" w:type="dxa"/>
            <w:vAlign w:val="center"/>
          </w:tcPr>
          <w:p w:rsidR="006B447D" w:rsidRPr="005F3B6C" w:rsidRDefault="006B447D" w:rsidP="00200883">
            <w:pPr>
              <w:pStyle w:val="a3"/>
              <w:jc w:val="center"/>
              <w:rPr>
                <w:lang w:val="en-US"/>
              </w:rPr>
            </w:pPr>
          </w:p>
        </w:tc>
      </w:tr>
      <w:tr w:rsidR="006B447D" w:rsidTr="00200883">
        <w:tc>
          <w:tcPr>
            <w:tcW w:w="2891" w:type="dxa"/>
            <w:vAlign w:val="center"/>
          </w:tcPr>
          <w:p w:rsidR="006B447D" w:rsidRDefault="009D5ACA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work_place</w:t>
            </w:r>
          </w:p>
        </w:tc>
        <w:tc>
          <w:tcPr>
            <w:tcW w:w="2512" w:type="dxa"/>
            <w:vAlign w:val="center"/>
          </w:tcPr>
          <w:p w:rsidR="006B447D" w:rsidRPr="005F3B6C" w:rsidRDefault="004E2D39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VARCHAR(255)</w:t>
            </w:r>
          </w:p>
        </w:tc>
        <w:tc>
          <w:tcPr>
            <w:tcW w:w="3352" w:type="dxa"/>
            <w:vAlign w:val="center"/>
          </w:tcPr>
          <w:p w:rsidR="006B447D" w:rsidRPr="004565F2" w:rsidRDefault="00FF60F6" w:rsidP="00200883">
            <w:pPr>
              <w:pStyle w:val="a3"/>
              <w:rPr>
                <w:lang w:val="en-US"/>
              </w:rPr>
            </w:pPr>
            <w:r>
              <w:t>Место работы</w:t>
            </w:r>
          </w:p>
        </w:tc>
        <w:tc>
          <w:tcPr>
            <w:tcW w:w="1666" w:type="dxa"/>
            <w:vAlign w:val="center"/>
          </w:tcPr>
          <w:p w:rsidR="006B447D" w:rsidRPr="005F3B6C" w:rsidRDefault="006B447D" w:rsidP="00200883">
            <w:pPr>
              <w:pStyle w:val="a3"/>
              <w:jc w:val="center"/>
              <w:rPr>
                <w:lang w:val="en-US"/>
              </w:rPr>
            </w:pPr>
          </w:p>
        </w:tc>
      </w:tr>
      <w:tr w:rsidR="006B447D" w:rsidTr="00200883">
        <w:tc>
          <w:tcPr>
            <w:tcW w:w="2891" w:type="dxa"/>
            <w:vAlign w:val="center"/>
          </w:tcPr>
          <w:p w:rsidR="006B447D" w:rsidRDefault="009D5ACA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work_post</w:t>
            </w:r>
          </w:p>
        </w:tc>
        <w:tc>
          <w:tcPr>
            <w:tcW w:w="2512" w:type="dxa"/>
            <w:vAlign w:val="center"/>
          </w:tcPr>
          <w:p w:rsidR="006B447D" w:rsidRPr="005F3B6C" w:rsidRDefault="004E2D39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VARCHAR(255)</w:t>
            </w:r>
          </w:p>
        </w:tc>
        <w:tc>
          <w:tcPr>
            <w:tcW w:w="3352" w:type="dxa"/>
            <w:vAlign w:val="center"/>
          </w:tcPr>
          <w:p w:rsidR="006B447D" w:rsidRPr="005F3B6C" w:rsidRDefault="00FF60F6" w:rsidP="00200883">
            <w:pPr>
              <w:pStyle w:val="a3"/>
            </w:pPr>
            <w:r>
              <w:t>Должность</w:t>
            </w:r>
          </w:p>
        </w:tc>
        <w:tc>
          <w:tcPr>
            <w:tcW w:w="1666" w:type="dxa"/>
            <w:vAlign w:val="center"/>
          </w:tcPr>
          <w:p w:rsidR="006B447D" w:rsidRPr="005F3B6C" w:rsidRDefault="006B447D" w:rsidP="00200883">
            <w:pPr>
              <w:pStyle w:val="a3"/>
              <w:jc w:val="center"/>
              <w:rPr>
                <w:lang w:val="en-US"/>
              </w:rPr>
            </w:pPr>
          </w:p>
        </w:tc>
      </w:tr>
    </w:tbl>
    <w:p w:rsidR="00675AED" w:rsidRPr="00675AED" w:rsidRDefault="00675AED" w:rsidP="004B74D8"/>
    <w:p w:rsidR="00AC62B1" w:rsidRDefault="00AC62B1" w:rsidP="00AC62B1">
      <w:r>
        <w:t>Описание полей основных таблиц, связанные с расписанием</w:t>
      </w:r>
      <w:r w:rsidR="002B0348">
        <w:t>,</w:t>
      </w:r>
      <w:r>
        <w:t xml:space="preserve"> приведено в (Таблица ).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2891"/>
        <w:gridCol w:w="2512"/>
        <w:gridCol w:w="3352"/>
        <w:gridCol w:w="1666"/>
      </w:tblGrid>
      <w:tr w:rsidR="000D56DE" w:rsidTr="00200883">
        <w:tc>
          <w:tcPr>
            <w:tcW w:w="2891" w:type="dxa"/>
            <w:shd w:val="clear" w:color="auto" w:fill="D9D9D9" w:themeFill="background1" w:themeFillShade="D9"/>
            <w:vAlign w:val="center"/>
          </w:tcPr>
          <w:p w:rsidR="000D56DE" w:rsidRPr="00F47848" w:rsidRDefault="000D56DE" w:rsidP="00200883">
            <w:pPr>
              <w:pStyle w:val="a3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12" w:type="dxa"/>
            <w:shd w:val="clear" w:color="auto" w:fill="D9D9D9" w:themeFill="background1" w:themeFillShade="D9"/>
            <w:vAlign w:val="center"/>
          </w:tcPr>
          <w:p w:rsidR="000D56DE" w:rsidRPr="00F47848" w:rsidRDefault="000D56DE" w:rsidP="00200883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Тип данных</w:t>
            </w:r>
          </w:p>
        </w:tc>
        <w:tc>
          <w:tcPr>
            <w:tcW w:w="3352" w:type="dxa"/>
            <w:shd w:val="clear" w:color="auto" w:fill="D9D9D9" w:themeFill="background1" w:themeFillShade="D9"/>
            <w:vAlign w:val="center"/>
          </w:tcPr>
          <w:p w:rsidR="000D56DE" w:rsidRPr="00F47848" w:rsidRDefault="000D56DE" w:rsidP="00200883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Описание</w:t>
            </w:r>
          </w:p>
        </w:tc>
        <w:tc>
          <w:tcPr>
            <w:tcW w:w="1666" w:type="dxa"/>
            <w:shd w:val="clear" w:color="auto" w:fill="D9D9D9" w:themeFill="background1" w:themeFillShade="D9"/>
            <w:vAlign w:val="center"/>
          </w:tcPr>
          <w:p w:rsidR="000D56DE" w:rsidRPr="00F47848" w:rsidRDefault="000D56DE" w:rsidP="00200883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Индексы</w:t>
            </w:r>
          </w:p>
        </w:tc>
      </w:tr>
      <w:tr w:rsidR="000D56DE" w:rsidRPr="006F78BA" w:rsidTr="00200883">
        <w:tc>
          <w:tcPr>
            <w:tcW w:w="10421" w:type="dxa"/>
            <w:gridSpan w:val="4"/>
            <w:shd w:val="clear" w:color="auto" w:fill="D9D9D9" w:themeFill="background1" w:themeFillShade="D9"/>
            <w:vAlign w:val="center"/>
          </w:tcPr>
          <w:p w:rsidR="000D56DE" w:rsidRPr="00C729D1" w:rsidRDefault="000D56DE" w:rsidP="00200883">
            <w:pPr>
              <w:pStyle w:val="a3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IEPMainSchedule</w:t>
            </w:r>
          </w:p>
        </w:tc>
      </w:tr>
      <w:tr w:rsidR="000D56DE" w:rsidTr="00200883">
        <w:tc>
          <w:tcPr>
            <w:tcW w:w="2891" w:type="dxa"/>
            <w:vAlign w:val="center"/>
          </w:tcPr>
          <w:p w:rsidR="000D56DE" w:rsidRPr="00727250" w:rsidRDefault="00727250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id_group</w:t>
            </w:r>
          </w:p>
        </w:tc>
        <w:tc>
          <w:tcPr>
            <w:tcW w:w="2512" w:type="dxa"/>
            <w:vAlign w:val="center"/>
          </w:tcPr>
          <w:p w:rsidR="000D56DE" w:rsidRPr="006F78BA" w:rsidRDefault="00727250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0D56DE" w:rsidRPr="006179C0" w:rsidRDefault="006179C0" w:rsidP="00200883">
            <w:pPr>
              <w:pStyle w:val="a3"/>
            </w:pPr>
            <w:r>
              <w:t>Идентификатор группы</w:t>
            </w:r>
          </w:p>
        </w:tc>
        <w:tc>
          <w:tcPr>
            <w:tcW w:w="1666" w:type="dxa"/>
            <w:vAlign w:val="center"/>
          </w:tcPr>
          <w:p w:rsidR="000D56DE" w:rsidRPr="00350559" w:rsidRDefault="00FA2C36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0D56DE" w:rsidTr="00200883">
        <w:tc>
          <w:tcPr>
            <w:tcW w:w="2891" w:type="dxa"/>
            <w:vAlign w:val="center"/>
          </w:tcPr>
          <w:p w:rsidR="000D56DE" w:rsidRPr="006D76CC" w:rsidRDefault="00727250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id_education_day</w:t>
            </w:r>
          </w:p>
        </w:tc>
        <w:tc>
          <w:tcPr>
            <w:tcW w:w="2512" w:type="dxa"/>
            <w:vAlign w:val="center"/>
          </w:tcPr>
          <w:p w:rsidR="000D56DE" w:rsidRPr="006F78BA" w:rsidRDefault="00CB0172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0D56DE" w:rsidRPr="00123834" w:rsidRDefault="00584F56" w:rsidP="00200883">
            <w:pPr>
              <w:pStyle w:val="a3"/>
            </w:pPr>
            <w:r>
              <w:t>День</w:t>
            </w:r>
          </w:p>
        </w:tc>
        <w:tc>
          <w:tcPr>
            <w:tcW w:w="1666" w:type="dxa"/>
            <w:vAlign w:val="center"/>
          </w:tcPr>
          <w:p w:rsidR="000D56DE" w:rsidRPr="00697995" w:rsidRDefault="00FA2C36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PK, FK</w:t>
            </w:r>
          </w:p>
        </w:tc>
      </w:tr>
      <w:tr w:rsidR="000D56DE" w:rsidTr="00200883">
        <w:tc>
          <w:tcPr>
            <w:tcW w:w="2891" w:type="dxa"/>
            <w:vAlign w:val="center"/>
          </w:tcPr>
          <w:p w:rsidR="000D56DE" w:rsidRPr="006D76CC" w:rsidRDefault="00727250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id_education_pair</w:t>
            </w:r>
          </w:p>
        </w:tc>
        <w:tc>
          <w:tcPr>
            <w:tcW w:w="2512" w:type="dxa"/>
            <w:vAlign w:val="center"/>
          </w:tcPr>
          <w:p w:rsidR="000D56DE" w:rsidRPr="005F3B6C" w:rsidRDefault="00CB0172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0D56DE" w:rsidRPr="005F3B6C" w:rsidRDefault="004D607A" w:rsidP="004D607A">
            <w:pPr>
              <w:pStyle w:val="a3"/>
            </w:pPr>
            <w:r>
              <w:t>Пара</w:t>
            </w:r>
          </w:p>
        </w:tc>
        <w:tc>
          <w:tcPr>
            <w:tcW w:w="1666" w:type="dxa"/>
            <w:vAlign w:val="center"/>
          </w:tcPr>
          <w:p w:rsidR="000D56DE" w:rsidRPr="00E24A27" w:rsidRDefault="00FA2C36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PK, FK</w:t>
            </w:r>
          </w:p>
        </w:tc>
      </w:tr>
      <w:tr w:rsidR="000D56DE" w:rsidTr="00200883">
        <w:tc>
          <w:tcPr>
            <w:tcW w:w="2891" w:type="dxa"/>
            <w:vAlign w:val="center"/>
          </w:tcPr>
          <w:p w:rsidR="000D56DE" w:rsidRDefault="00727250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id_subject_1</w:t>
            </w:r>
          </w:p>
        </w:tc>
        <w:tc>
          <w:tcPr>
            <w:tcW w:w="2512" w:type="dxa"/>
            <w:vAlign w:val="center"/>
          </w:tcPr>
          <w:p w:rsidR="000D56DE" w:rsidRPr="005F3B6C" w:rsidRDefault="00CB0172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0D56DE" w:rsidRPr="005F3B6C" w:rsidRDefault="007B5E65" w:rsidP="00200883">
            <w:pPr>
              <w:pStyle w:val="a3"/>
            </w:pPr>
            <w:r>
              <w:t xml:space="preserve">Дисциплина </w:t>
            </w:r>
            <w:r w:rsidR="002116CF">
              <w:t>по чётным неделям</w:t>
            </w:r>
          </w:p>
        </w:tc>
        <w:tc>
          <w:tcPr>
            <w:tcW w:w="1666" w:type="dxa"/>
            <w:vAlign w:val="center"/>
          </w:tcPr>
          <w:p w:rsidR="000D56DE" w:rsidRPr="005F3B6C" w:rsidRDefault="00FA2C36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0D56DE" w:rsidTr="00200883">
        <w:tc>
          <w:tcPr>
            <w:tcW w:w="2891" w:type="dxa"/>
            <w:vAlign w:val="center"/>
          </w:tcPr>
          <w:p w:rsidR="000D56DE" w:rsidRDefault="00727250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id_subject_2</w:t>
            </w:r>
          </w:p>
        </w:tc>
        <w:tc>
          <w:tcPr>
            <w:tcW w:w="2512" w:type="dxa"/>
            <w:vAlign w:val="center"/>
          </w:tcPr>
          <w:p w:rsidR="000D56DE" w:rsidRPr="005F3B6C" w:rsidRDefault="00CB0172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0D56DE" w:rsidRPr="005F3B6C" w:rsidRDefault="007B5E65" w:rsidP="00200883">
            <w:pPr>
              <w:pStyle w:val="a3"/>
            </w:pPr>
            <w:r>
              <w:t xml:space="preserve">Дисциплина </w:t>
            </w:r>
            <w:r w:rsidR="002116CF">
              <w:t>по нечётным неделям</w:t>
            </w:r>
          </w:p>
        </w:tc>
        <w:tc>
          <w:tcPr>
            <w:tcW w:w="1666" w:type="dxa"/>
            <w:vAlign w:val="center"/>
          </w:tcPr>
          <w:p w:rsidR="000D56DE" w:rsidRPr="00FA2C36" w:rsidRDefault="00FA2C36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975B2A" w:rsidRPr="006F78BA" w:rsidTr="00200883">
        <w:tc>
          <w:tcPr>
            <w:tcW w:w="10421" w:type="dxa"/>
            <w:gridSpan w:val="4"/>
            <w:shd w:val="clear" w:color="auto" w:fill="D9D9D9" w:themeFill="background1" w:themeFillShade="D9"/>
            <w:vAlign w:val="center"/>
          </w:tcPr>
          <w:p w:rsidR="00975B2A" w:rsidRPr="00C729D1" w:rsidRDefault="00975B2A" w:rsidP="00200883">
            <w:pPr>
              <w:pStyle w:val="a3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IEPChangeSchedule</w:t>
            </w:r>
          </w:p>
        </w:tc>
      </w:tr>
      <w:tr w:rsidR="00727250" w:rsidTr="00200883">
        <w:tc>
          <w:tcPr>
            <w:tcW w:w="2891" w:type="dxa"/>
            <w:vAlign w:val="center"/>
          </w:tcPr>
          <w:p w:rsidR="00727250" w:rsidRDefault="00BF1418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id_group</w:t>
            </w:r>
          </w:p>
        </w:tc>
        <w:tc>
          <w:tcPr>
            <w:tcW w:w="2512" w:type="dxa"/>
            <w:vAlign w:val="center"/>
          </w:tcPr>
          <w:p w:rsidR="00727250" w:rsidRPr="005F3B6C" w:rsidRDefault="00CB0172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727250" w:rsidRPr="005F3B6C" w:rsidRDefault="00F728C1" w:rsidP="00200883">
            <w:pPr>
              <w:pStyle w:val="a3"/>
            </w:pPr>
            <w:r>
              <w:t>Идентификатор группы</w:t>
            </w:r>
          </w:p>
        </w:tc>
        <w:tc>
          <w:tcPr>
            <w:tcW w:w="1666" w:type="dxa"/>
            <w:vAlign w:val="center"/>
          </w:tcPr>
          <w:p w:rsidR="00727250" w:rsidRPr="00B7353C" w:rsidRDefault="00B7353C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727250" w:rsidTr="00200883">
        <w:tc>
          <w:tcPr>
            <w:tcW w:w="2891" w:type="dxa"/>
            <w:vAlign w:val="center"/>
          </w:tcPr>
          <w:p w:rsidR="00727250" w:rsidRDefault="00BB3FC2" w:rsidP="00BB3FC2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day_date</w:t>
            </w:r>
          </w:p>
        </w:tc>
        <w:tc>
          <w:tcPr>
            <w:tcW w:w="2512" w:type="dxa"/>
            <w:vAlign w:val="center"/>
          </w:tcPr>
          <w:p w:rsidR="00727250" w:rsidRPr="005F3B6C" w:rsidRDefault="00C923C2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3352" w:type="dxa"/>
            <w:vAlign w:val="center"/>
          </w:tcPr>
          <w:p w:rsidR="00727250" w:rsidRPr="005F3B6C" w:rsidRDefault="005B4F86" w:rsidP="00200883">
            <w:pPr>
              <w:pStyle w:val="a3"/>
            </w:pPr>
            <w:r>
              <w:t>Дата изменения</w:t>
            </w:r>
          </w:p>
        </w:tc>
        <w:tc>
          <w:tcPr>
            <w:tcW w:w="1666" w:type="dxa"/>
            <w:vAlign w:val="center"/>
          </w:tcPr>
          <w:p w:rsidR="00727250" w:rsidRPr="00B7353C" w:rsidRDefault="00727250" w:rsidP="00200883">
            <w:pPr>
              <w:pStyle w:val="a3"/>
              <w:jc w:val="center"/>
              <w:rPr>
                <w:lang w:val="en-US"/>
              </w:rPr>
            </w:pPr>
          </w:p>
        </w:tc>
      </w:tr>
      <w:tr w:rsidR="00727250" w:rsidTr="00200883">
        <w:tc>
          <w:tcPr>
            <w:tcW w:w="2891" w:type="dxa"/>
            <w:vAlign w:val="center"/>
          </w:tcPr>
          <w:p w:rsidR="00727250" w:rsidRDefault="00BF1418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id_education_pair</w:t>
            </w:r>
          </w:p>
        </w:tc>
        <w:tc>
          <w:tcPr>
            <w:tcW w:w="2512" w:type="dxa"/>
            <w:vAlign w:val="center"/>
          </w:tcPr>
          <w:p w:rsidR="00727250" w:rsidRPr="005F3B6C" w:rsidRDefault="00CB0172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727250" w:rsidRPr="00B403B0" w:rsidRDefault="00B403B0" w:rsidP="00200883">
            <w:pPr>
              <w:pStyle w:val="a3"/>
            </w:pPr>
            <w:r>
              <w:t>Пара</w:t>
            </w:r>
          </w:p>
        </w:tc>
        <w:tc>
          <w:tcPr>
            <w:tcW w:w="1666" w:type="dxa"/>
            <w:vAlign w:val="center"/>
          </w:tcPr>
          <w:p w:rsidR="00727250" w:rsidRPr="00B7353C" w:rsidRDefault="00B7353C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BF1418" w:rsidTr="00200883">
        <w:tc>
          <w:tcPr>
            <w:tcW w:w="2891" w:type="dxa"/>
            <w:vAlign w:val="center"/>
          </w:tcPr>
          <w:p w:rsidR="00BF1418" w:rsidRDefault="00BF1418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id_subject</w:t>
            </w:r>
          </w:p>
        </w:tc>
        <w:tc>
          <w:tcPr>
            <w:tcW w:w="2512" w:type="dxa"/>
            <w:vAlign w:val="center"/>
          </w:tcPr>
          <w:p w:rsidR="00BF1418" w:rsidRPr="00FA2C36" w:rsidRDefault="00CB0172" w:rsidP="00200883">
            <w:pPr>
              <w:pStyle w:val="a3"/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BF1418" w:rsidRPr="005F3B6C" w:rsidRDefault="007B5E65" w:rsidP="00200883">
            <w:pPr>
              <w:pStyle w:val="a3"/>
            </w:pPr>
            <w:r>
              <w:t>Дисциплина</w:t>
            </w:r>
          </w:p>
        </w:tc>
        <w:tc>
          <w:tcPr>
            <w:tcW w:w="1666" w:type="dxa"/>
            <w:vAlign w:val="center"/>
          </w:tcPr>
          <w:p w:rsidR="00BF1418" w:rsidRPr="00B7353C" w:rsidRDefault="00B7353C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</w:tbl>
    <w:p w:rsidR="00F8278B" w:rsidRDefault="00F8278B" w:rsidP="004B74D8"/>
    <w:p w:rsidR="00B15AB6" w:rsidRDefault="00B15AB6" w:rsidP="00B15AB6">
      <w:r>
        <w:t>Описание полей основных таблиц, связанные с тестами, создаваемые преподавателем, приведено в (Таблица ).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2891"/>
        <w:gridCol w:w="2512"/>
        <w:gridCol w:w="3352"/>
        <w:gridCol w:w="1666"/>
      </w:tblGrid>
      <w:tr w:rsidR="00E055F3" w:rsidTr="00200883">
        <w:tc>
          <w:tcPr>
            <w:tcW w:w="2891" w:type="dxa"/>
            <w:shd w:val="clear" w:color="auto" w:fill="D9D9D9" w:themeFill="background1" w:themeFillShade="D9"/>
            <w:vAlign w:val="center"/>
          </w:tcPr>
          <w:p w:rsidR="00E055F3" w:rsidRPr="00F47848" w:rsidRDefault="00E055F3" w:rsidP="00200883">
            <w:pPr>
              <w:pStyle w:val="a3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12" w:type="dxa"/>
            <w:shd w:val="clear" w:color="auto" w:fill="D9D9D9" w:themeFill="background1" w:themeFillShade="D9"/>
            <w:vAlign w:val="center"/>
          </w:tcPr>
          <w:p w:rsidR="00E055F3" w:rsidRPr="00F47848" w:rsidRDefault="00E055F3" w:rsidP="00200883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Тип данных</w:t>
            </w:r>
          </w:p>
        </w:tc>
        <w:tc>
          <w:tcPr>
            <w:tcW w:w="3352" w:type="dxa"/>
            <w:shd w:val="clear" w:color="auto" w:fill="D9D9D9" w:themeFill="background1" w:themeFillShade="D9"/>
            <w:vAlign w:val="center"/>
          </w:tcPr>
          <w:p w:rsidR="00E055F3" w:rsidRPr="00F47848" w:rsidRDefault="00E055F3" w:rsidP="00200883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Описание</w:t>
            </w:r>
          </w:p>
        </w:tc>
        <w:tc>
          <w:tcPr>
            <w:tcW w:w="1666" w:type="dxa"/>
            <w:shd w:val="clear" w:color="auto" w:fill="D9D9D9" w:themeFill="background1" w:themeFillShade="D9"/>
            <w:vAlign w:val="center"/>
          </w:tcPr>
          <w:p w:rsidR="00E055F3" w:rsidRPr="00F47848" w:rsidRDefault="00E055F3" w:rsidP="00200883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Индексы</w:t>
            </w:r>
          </w:p>
        </w:tc>
      </w:tr>
      <w:tr w:rsidR="00E055F3" w:rsidRPr="006F78BA" w:rsidTr="00200883">
        <w:tc>
          <w:tcPr>
            <w:tcW w:w="10421" w:type="dxa"/>
            <w:gridSpan w:val="4"/>
            <w:shd w:val="clear" w:color="auto" w:fill="D9D9D9" w:themeFill="background1" w:themeFillShade="D9"/>
            <w:vAlign w:val="center"/>
          </w:tcPr>
          <w:p w:rsidR="00E055F3" w:rsidRPr="007E7880" w:rsidRDefault="007E7880" w:rsidP="00200883">
            <w:pPr>
              <w:pStyle w:val="a3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IEPTest</w:t>
            </w:r>
          </w:p>
        </w:tc>
      </w:tr>
      <w:tr w:rsidR="00E055F3" w:rsidTr="00200883">
        <w:tc>
          <w:tcPr>
            <w:tcW w:w="2891" w:type="dxa"/>
            <w:vAlign w:val="center"/>
          </w:tcPr>
          <w:p w:rsidR="00E055F3" w:rsidRPr="00727250" w:rsidRDefault="00B71F18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id_test</w:t>
            </w:r>
          </w:p>
        </w:tc>
        <w:tc>
          <w:tcPr>
            <w:tcW w:w="2512" w:type="dxa"/>
            <w:vAlign w:val="center"/>
          </w:tcPr>
          <w:p w:rsidR="00E055F3" w:rsidRPr="006F78BA" w:rsidRDefault="00C068A7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E055F3" w:rsidRPr="004D114F" w:rsidRDefault="004D114F" w:rsidP="00200883">
            <w:pPr>
              <w:pStyle w:val="a3"/>
            </w:pPr>
            <w:r>
              <w:t>Идентификатор</w:t>
            </w:r>
          </w:p>
        </w:tc>
        <w:tc>
          <w:tcPr>
            <w:tcW w:w="1666" w:type="dxa"/>
            <w:vAlign w:val="center"/>
          </w:tcPr>
          <w:p w:rsidR="00E055F3" w:rsidRPr="00350559" w:rsidRDefault="00493EC2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PK, AI</w:t>
            </w:r>
          </w:p>
        </w:tc>
      </w:tr>
      <w:tr w:rsidR="00E055F3" w:rsidTr="00200883">
        <w:tc>
          <w:tcPr>
            <w:tcW w:w="2891" w:type="dxa"/>
            <w:vAlign w:val="center"/>
          </w:tcPr>
          <w:p w:rsidR="00E055F3" w:rsidRPr="006D76CC" w:rsidRDefault="00B71F18" w:rsidP="00B71F18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id_teacher</w:t>
            </w:r>
          </w:p>
        </w:tc>
        <w:tc>
          <w:tcPr>
            <w:tcW w:w="2512" w:type="dxa"/>
            <w:vAlign w:val="center"/>
          </w:tcPr>
          <w:p w:rsidR="00E055F3" w:rsidRPr="004565F2" w:rsidRDefault="00C068A7" w:rsidP="00200883">
            <w:pPr>
              <w:pStyle w:val="a3"/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E055F3" w:rsidRPr="00123834" w:rsidRDefault="004D114F" w:rsidP="00200883">
            <w:pPr>
              <w:pStyle w:val="a3"/>
            </w:pPr>
            <w:r>
              <w:t>Преподаватель</w:t>
            </w:r>
          </w:p>
        </w:tc>
        <w:tc>
          <w:tcPr>
            <w:tcW w:w="1666" w:type="dxa"/>
            <w:vAlign w:val="center"/>
          </w:tcPr>
          <w:p w:rsidR="00E055F3" w:rsidRPr="00697995" w:rsidRDefault="00493EC2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B71F18" w:rsidTr="00200883">
        <w:tc>
          <w:tcPr>
            <w:tcW w:w="2891" w:type="dxa"/>
            <w:vAlign w:val="center"/>
          </w:tcPr>
          <w:p w:rsidR="00B71F18" w:rsidRPr="006D76CC" w:rsidRDefault="00B71F18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id_subject</w:t>
            </w:r>
          </w:p>
        </w:tc>
        <w:tc>
          <w:tcPr>
            <w:tcW w:w="2512" w:type="dxa"/>
            <w:vAlign w:val="center"/>
          </w:tcPr>
          <w:p w:rsidR="00B71F18" w:rsidRPr="006F78BA" w:rsidRDefault="00C068A7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B71F18" w:rsidRPr="00123834" w:rsidRDefault="00440BF4" w:rsidP="00200883">
            <w:pPr>
              <w:pStyle w:val="a3"/>
            </w:pPr>
            <w:r>
              <w:t>Дисциплина</w:t>
            </w:r>
          </w:p>
        </w:tc>
        <w:tc>
          <w:tcPr>
            <w:tcW w:w="1666" w:type="dxa"/>
            <w:vAlign w:val="center"/>
          </w:tcPr>
          <w:p w:rsidR="00B71F18" w:rsidRPr="00697995" w:rsidRDefault="00493EC2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B71F18" w:rsidTr="00200883">
        <w:tc>
          <w:tcPr>
            <w:tcW w:w="2891" w:type="dxa"/>
            <w:vAlign w:val="center"/>
          </w:tcPr>
          <w:p w:rsidR="00B71F18" w:rsidRPr="006D76CC" w:rsidRDefault="004D114F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caption</w:t>
            </w:r>
          </w:p>
        </w:tc>
        <w:tc>
          <w:tcPr>
            <w:tcW w:w="2512" w:type="dxa"/>
            <w:vAlign w:val="center"/>
          </w:tcPr>
          <w:p w:rsidR="00B71F18" w:rsidRPr="006F78BA" w:rsidRDefault="00B71DB8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VARCHAR(255)</w:t>
            </w:r>
          </w:p>
        </w:tc>
        <w:tc>
          <w:tcPr>
            <w:tcW w:w="3352" w:type="dxa"/>
            <w:vAlign w:val="center"/>
          </w:tcPr>
          <w:p w:rsidR="00B71F18" w:rsidRPr="00123834" w:rsidRDefault="00493EC2" w:rsidP="00200883">
            <w:pPr>
              <w:pStyle w:val="a3"/>
            </w:pPr>
            <w:r>
              <w:t>Название</w:t>
            </w:r>
          </w:p>
        </w:tc>
        <w:tc>
          <w:tcPr>
            <w:tcW w:w="1666" w:type="dxa"/>
            <w:vAlign w:val="center"/>
          </w:tcPr>
          <w:p w:rsidR="00B71F18" w:rsidRPr="00697995" w:rsidRDefault="00B71F18" w:rsidP="00200883">
            <w:pPr>
              <w:pStyle w:val="a3"/>
              <w:jc w:val="center"/>
              <w:rPr>
                <w:lang w:val="en-US"/>
              </w:rPr>
            </w:pPr>
          </w:p>
        </w:tc>
      </w:tr>
      <w:tr w:rsidR="006D593A" w:rsidRPr="006F78BA" w:rsidTr="00200883">
        <w:tc>
          <w:tcPr>
            <w:tcW w:w="10421" w:type="dxa"/>
            <w:gridSpan w:val="4"/>
            <w:shd w:val="clear" w:color="auto" w:fill="D9D9D9" w:themeFill="background1" w:themeFillShade="D9"/>
            <w:vAlign w:val="center"/>
          </w:tcPr>
          <w:p w:rsidR="006D593A" w:rsidRPr="007E7880" w:rsidRDefault="002212A2" w:rsidP="00200883">
            <w:pPr>
              <w:pStyle w:val="a3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IEPTestQuestion</w:t>
            </w:r>
          </w:p>
        </w:tc>
      </w:tr>
      <w:tr w:rsidR="00B71F18" w:rsidTr="00200883">
        <w:tc>
          <w:tcPr>
            <w:tcW w:w="2891" w:type="dxa"/>
            <w:vAlign w:val="center"/>
          </w:tcPr>
          <w:p w:rsidR="00B71F18" w:rsidRPr="006D76CC" w:rsidRDefault="005B3AED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id_question</w:t>
            </w:r>
          </w:p>
        </w:tc>
        <w:tc>
          <w:tcPr>
            <w:tcW w:w="2512" w:type="dxa"/>
            <w:vAlign w:val="center"/>
          </w:tcPr>
          <w:p w:rsidR="00B71F18" w:rsidRPr="006F78BA" w:rsidRDefault="00BD2599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B71F18" w:rsidRPr="00123834" w:rsidRDefault="00931D07" w:rsidP="00200883">
            <w:pPr>
              <w:pStyle w:val="a3"/>
            </w:pPr>
            <w:r>
              <w:t>Идентификатор</w:t>
            </w:r>
          </w:p>
        </w:tc>
        <w:tc>
          <w:tcPr>
            <w:tcW w:w="1666" w:type="dxa"/>
            <w:vAlign w:val="center"/>
          </w:tcPr>
          <w:p w:rsidR="00B71F18" w:rsidRPr="00697995" w:rsidRDefault="00BD2599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PK, AI</w:t>
            </w:r>
          </w:p>
        </w:tc>
      </w:tr>
      <w:tr w:rsidR="004D114F" w:rsidTr="00200883">
        <w:tc>
          <w:tcPr>
            <w:tcW w:w="2891" w:type="dxa"/>
            <w:vAlign w:val="center"/>
          </w:tcPr>
          <w:p w:rsidR="004D114F" w:rsidRPr="006D76CC" w:rsidRDefault="005B3AED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id_test</w:t>
            </w:r>
          </w:p>
        </w:tc>
        <w:tc>
          <w:tcPr>
            <w:tcW w:w="2512" w:type="dxa"/>
            <w:vAlign w:val="center"/>
          </w:tcPr>
          <w:p w:rsidR="004D114F" w:rsidRPr="006F78BA" w:rsidRDefault="00BD2599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4D114F" w:rsidRPr="00123834" w:rsidRDefault="00931D07" w:rsidP="00200883">
            <w:pPr>
              <w:pStyle w:val="a3"/>
            </w:pPr>
            <w:r>
              <w:t>Тест</w:t>
            </w:r>
          </w:p>
        </w:tc>
        <w:tc>
          <w:tcPr>
            <w:tcW w:w="1666" w:type="dxa"/>
            <w:vAlign w:val="center"/>
          </w:tcPr>
          <w:p w:rsidR="004D114F" w:rsidRPr="00697995" w:rsidRDefault="009B393C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4D114F" w:rsidTr="00200883">
        <w:tc>
          <w:tcPr>
            <w:tcW w:w="2891" w:type="dxa"/>
            <w:vAlign w:val="center"/>
          </w:tcPr>
          <w:p w:rsidR="004D114F" w:rsidRPr="006D76CC" w:rsidRDefault="005B3AED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question</w:t>
            </w:r>
          </w:p>
        </w:tc>
        <w:tc>
          <w:tcPr>
            <w:tcW w:w="2512" w:type="dxa"/>
            <w:vAlign w:val="center"/>
          </w:tcPr>
          <w:p w:rsidR="004D114F" w:rsidRPr="006F78BA" w:rsidRDefault="005B3AED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VARCHAR(255)</w:t>
            </w:r>
          </w:p>
        </w:tc>
        <w:tc>
          <w:tcPr>
            <w:tcW w:w="3352" w:type="dxa"/>
            <w:vAlign w:val="center"/>
          </w:tcPr>
          <w:p w:rsidR="004D114F" w:rsidRPr="00123834" w:rsidRDefault="00BB6E7D" w:rsidP="00200883">
            <w:pPr>
              <w:pStyle w:val="a3"/>
            </w:pPr>
            <w:r>
              <w:t>Вопрос</w:t>
            </w:r>
          </w:p>
        </w:tc>
        <w:tc>
          <w:tcPr>
            <w:tcW w:w="1666" w:type="dxa"/>
            <w:vAlign w:val="center"/>
          </w:tcPr>
          <w:p w:rsidR="004D114F" w:rsidRPr="00697995" w:rsidRDefault="004D114F" w:rsidP="00200883">
            <w:pPr>
              <w:pStyle w:val="a3"/>
              <w:jc w:val="center"/>
              <w:rPr>
                <w:lang w:val="en-US"/>
              </w:rPr>
            </w:pPr>
          </w:p>
        </w:tc>
      </w:tr>
      <w:tr w:rsidR="004D114F" w:rsidTr="00200883">
        <w:tc>
          <w:tcPr>
            <w:tcW w:w="2891" w:type="dxa"/>
            <w:vAlign w:val="center"/>
          </w:tcPr>
          <w:p w:rsidR="004D114F" w:rsidRPr="006D76CC" w:rsidRDefault="005B3AED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answer</w:t>
            </w:r>
          </w:p>
        </w:tc>
        <w:tc>
          <w:tcPr>
            <w:tcW w:w="2512" w:type="dxa"/>
            <w:vAlign w:val="center"/>
          </w:tcPr>
          <w:p w:rsidR="004D114F" w:rsidRPr="006F78BA" w:rsidRDefault="005B3AED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VARCHAR(255)</w:t>
            </w:r>
          </w:p>
        </w:tc>
        <w:tc>
          <w:tcPr>
            <w:tcW w:w="3352" w:type="dxa"/>
            <w:vAlign w:val="center"/>
          </w:tcPr>
          <w:p w:rsidR="004D114F" w:rsidRPr="00123834" w:rsidRDefault="00BB6E7D" w:rsidP="00200883">
            <w:pPr>
              <w:pStyle w:val="a3"/>
            </w:pPr>
            <w:r>
              <w:t>Правильный ответ</w:t>
            </w:r>
          </w:p>
        </w:tc>
        <w:tc>
          <w:tcPr>
            <w:tcW w:w="1666" w:type="dxa"/>
            <w:vAlign w:val="center"/>
          </w:tcPr>
          <w:p w:rsidR="004D114F" w:rsidRPr="00697995" w:rsidRDefault="004D114F" w:rsidP="00200883">
            <w:pPr>
              <w:pStyle w:val="a3"/>
              <w:jc w:val="center"/>
              <w:rPr>
                <w:lang w:val="en-US"/>
              </w:rPr>
            </w:pPr>
          </w:p>
        </w:tc>
      </w:tr>
      <w:tr w:rsidR="002212A2" w:rsidRPr="006F78BA" w:rsidTr="00200883">
        <w:tc>
          <w:tcPr>
            <w:tcW w:w="10421" w:type="dxa"/>
            <w:gridSpan w:val="4"/>
            <w:shd w:val="clear" w:color="auto" w:fill="D9D9D9" w:themeFill="background1" w:themeFillShade="D9"/>
            <w:vAlign w:val="center"/>
          </w:tcPr>
          <w:p w:rsidR="002212A2" w:rsidRPr="007E7880" w:rsidRDefault="00405056" w:rsidP="00200883">
            <w:pPr>
              <w:pStyle w:val="a3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IEPTestAnswer</w:t>
            </w:r>
          </w:p>
        </w:tc>
      </w:tr>
      <w:tr w:rsidR="002212A2" w:rsidTr="00200883">
        <w:tc>
          <w:tcPr>
            <w:tcW w:w="2891" w:type="dxa"/>
            <w:vAlign w:val="center"/>
          </w:tcPr>
          <w:p w:rsidR="002212A2" w:rsidRDefault="004A5B9E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id_answer</w:t>
            </w:r>
          </w:p>
        </w:tc>
        <w:tc>
          <w:tcPr>
            <w:tcW w:w="2512" w:type="dxa"/>
            <w:vAlign w:val="center"/>
          </w:tcPr>
          <w:p w:rsidR="002212A2" w:rsidRDefault="004A5B9E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2212A2" w:rsidRDefault="00EA3E44" w:rsidP="00200883">
            <w:pPr>
              <w:pStyle w:val="a3"/>
            </w:pPr>
            <w:r>
              <w:t>Идентификатор</w:t>
            </w:r>
          </w:p>
        </w:tc>
        <w:tc>
          <w:tcPr>
            <w:tcW w:w="1666" w:type="dxa"/>
            <w:vAlign w:val="center"/>
          </w:tcPr>
          <w:p w:rsidR="002212A2" w:rsidRPr="00697995" w:rsidRDefault="007F2D31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PK, AI</w:t>
            </w:r>
          </w:p>
        </w:tc>
      </w:tr>
      <w:tr w:rsidR="002212A2" w:rsidTr="00200883">
        <w:tc>
          <w:tcPr>
            <w:tcW w:w="2891" w:type="dxa"/>
            <w:vAlign w:val="center"/>
          </w:tcPr>
          <w:p w:rsidR="002212A2" w:rsidRDefault="004A5B9E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id_question</w:t>
            </w:r>
          </w:p>
        </w:tc>
        <w:tc>
          <w:tcPr>
            <w:tcW w:w="2512" w:type="dxa"/>
            <w:vAlign w:val="center"/>
          </w:tcPr>
          <w:p w:rsidR="002212A2" w:rsidRDefault="004A5B9E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2212A2" w:rsidRDefault="00EA3E44" w:rsidP="00200883">
            <w:pPr>
              <w:pStyle w:val="a3"/>
            </w:pPr>
            <w:r>
              <w:t>Вопрос</w:t>
            </w:r>
          </w:p>
        </w:tc>
        <w:tc>
          <w:tcPr>
            <w:tcW w:w="1666" w:type="dxa"/>
            <w:vAlign w:val="center"/>
          </w:tcPr>
          <w:p w:rsidR="002212A2" w:rsidRPr="00697995" w:rsidRDefault="007F2D31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2212A2" w:rsidTr="00200883">
        <w:tc>
          <w:tcPr>
            <w:tcW w:w="2891" w:type="dxa"/>
            <w:vAlign w:val="center"/>
          </w:tcPr>
          <w:p w:rsidR="002212A2" w:rsidRDefault="004A5B9E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answer</w:t>
            </w:r>
          </w:p>
        </w:tc>
        <w:tc>
          <w:tcPr>
            <w:tcW w:w="2512" w:type="dxa"/>
            <w:vAlign w:val="center"/>
          </w:tcPr>
          <w:p w:rsidR="002212A2" w:rsidRDefault="004A5B9E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VARCHAR(255)</w:t>
            </w:r>
          </w:p>
        </w:tc>
        <w:tc>
          <w:tcPr>
            <w:tcW w:w="3352" w:type="dxa"/>
            <w:vAlign w:val="center"/>
          </w:tcPr>
          <w:p w:rsidR="002212A2" w:rsidRDefault="00EA3E44" w:rsidP="00EA3E44">
            <w:pPr>
              <w:pStyle w:val="a3"/>
            </w:pPr>
            <w:r>
              <w:t>Вариант ответа</w:t>
            </w:r>
          </w:p>
        </w:tc>
        <w:tc>
          <w:tcPr>
            <w:tcW w:w="1666" w:type="dxa"/>
            <w:vAlign w:val="center"/>
          </w:tcPr>
          <w:p w:rsidR="002212A2" w:rsidRPr="00697995" w:rsidRDefault="002212A2" w:rsidP="00200883">
            <w:pPr>
              <w:pStyle w:val="a3"/>
              <w:jc w:val="center"/>
              <w:rPr>
                <w:lang w:val="en-US"/>
              </w:rPr>
            </w:pPr>
          </w:p>
        </w:tc>
      </w:tr>
      <w:tr w:rsidR="0022294B" w:rsidRPr="006F78BA" w:rsidTr="00200883">
        <w:tc>
          <w:tcPr>
            <w:tcW w:w="10421" w:type="dxa"/>
            <w:gridSpan w:val="4"/>
            <w:shd w:val="clear" w:color="auto" w:fill="D9D9D9" w:themeFill="background1" w:themeFillShade="D9"/>
            <w:vAlign w:val="center"/>
          </w:tcPr>
          <w:p w:rsidR="0022294B" w:rsidRPr="007E7880" w:rsidRDefault="0022294B" w:rsidP="0022294B">
            <w:pPr>
              <w:pStyle w:val="a3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IEPTestGroup</w:t>
            </w:r>
          </w:p>
        </w:tc>
      </w:tr>
      <w:tr w:rsidR="004A5B9E" w:rsidTr="00200883">
        <w:tc>
          <w:tcPr>
            <w:tcW w:w="2891" w:type="dxa"/>
            <w:vAlign w:val="center"/>
          </w:tcPr>
          <w:p w:rsidR="004A5B9E" w:rsidRDefault="00E5109D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lastRenderedPageBreak/>
              <w:t>id_test</w:t>
            </w:r>
          </w:p>
        </w:tc>
        <w:tc>
          <w:tcPr>
            <w:tcW w:w="2512" w:type="dxa"/>
            <w:vAlign w:val="center"/>
          </w:tcPr>
          <w:p w:rsidR="004A5B9E" w:rsidRDefault="00E16EB8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4A5B9E" w:rsidRDefault="0047485D" w:rsidP="0047485D">
            <w:pPr>
              <w:pStyle w:val="a3"/>
            </w:pPr>
            <w:r>
              <w:t>Идентификатор теста</w:t>
            </w:r>
          </w:p>
        </w:tc>
        <w:tc>
          <w:tcPr>
            <w:tcW w:w="1666" w:type="dxa"/>
            <w:vAlign w:val="center"/>
          </w:tcPr>
          <w:p w:rsidR="004A5B9E" w:rsidRPr="00697995" w:rsidRDefault="00E5109D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PK, FK</w:t>
            </w:r>
          </w:p>
        </w:tc>
      </w:tr>
      <w:tr w:rsidR="004A5B9E" w:rsidTr="00200883">
        <w:tc>
          <w:tcPr>
            <w:tcW w:w="2891" w:type="dxa"/>
            <w:vAlign w:val="center"/>
          </w:tcPr>
          <w:p w:rsidR="004A5B9E" w:rsidRDefault="00E5109D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id_group</w:t>
            </w:r>
          </w:p>
        </w:tc>
        <w:tc>
          <w:tcPr>
            <w:tcW w:w="2512" w:type="dxa"/>
            <w:vAlign w:val="center"/>
          </w:tcPr>
          <w:p w:rsidR="004A5B9E" w:rsidRPr="0047485D" w:rsidRDefault="00E16EB8" w:rsidP="00200883">
            <w:pPr>
              <w:pStyle w:val="a3"/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4A5B9E" w:rsidRDefault="0047485D" w:rsidP="00200883">
            <w:pPr>
              <w:pStyle w:val="a3"/>
            </w:pPr>
            <w:r>
              <w:t>Идентификатор группы</w:t>
            </w:r>
          </w:p>
        </w:tc>
        <w:tc>
          <w:tcPr>
            <w:tcW w:w="1666" w:type="dxa"/>
            <w:vAlign w:val="center"/>
          </w:tcPr>
          <w:p w:rsidR="004A5B9E" w:rsidRPr="00697995" w:rsidRDefault="00E5109D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PK, FK</w:t>
            </w:r>
          </w:p>
        </w:tc>
      </w:tr>
    </w:tbl>
    <w:p w:rsidR="000D56DE" w:rsidRDefault="000D56DE" w:rsidP="004B74D8"/>
    <w:p w:rsidR="009802C7" w:rsidRDefault="009802C7" w:rsidP="009802C7">
      <w:r>
        <w:t>Описание полей основных таблиц, связанные с результатами тестирования студентов, приведено в (Таблица ).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2891"/>
        <w:gridCol w:w="2512"/>
        <w:gridCol w:w="3352"/>
        <w:gridCol w:w="1666"/>
      </w:tblGrid>
      <w:tr w:rsidR="00E31C83" w:rsidTr="00200883">
        <w:tc>
          <w:tcPr>
            <w:tcW w:w="2891" w:type="dxa"/>
            <w:shd w:val="clear" w:color="auto" w:fill="D9D9D9" w:themeFill="background1" w:themeFillShade="D9"/>
            <w:vAlign w:val="center"/>
          </w:tcPr>
          <w:p w:rsidR="00E31C83" w:rsidRPr="00F47848" w:rsidRDefault="00E31C83" w:rsidP="00200883">
            <w:pPr>
              <w:pStyle w:val="a3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12" w:type="dxa"/>
            <w:shd w:val="clear" w:color="auto" w:fill="D9D9D9" w:themeFill="background1" w:themeFillShade="D9"/>
            <w:vAlign w:val="center"/>
          </w:tcPr>
          <w:p w:rsidR="00E31C83" w:rsidRPr="00F47848" w:rsidRDefault="00E31C83" w:rsidP="00200883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Тип данных</w:t>
            </w:r>
          </w:p>
        </w:tc>
        <w:tc>
          <w:tcPr>
            <w:tcW w:w="3352" w:type="dxa"/>
            <w:shd w:val="clear" w:color="auto" w:fill="D9D9D9" w:themeFill="background1" w:themeFillShade="D9"/>
            <w:vAlign w:val="center"/>
          </w:tcPr>
          <w:p w:rsidR="00E31C83" w:rsidRPr="00F47848" w:rsidRDefault="00E31C83" w:rsidP="00200883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Описание</w:t>
            </w:r>
          </w:p>
        </w:tc>
        <w:tc>
          <w:tcPr>
            <w:tcW w:w="1666" w:type="dxa"/>
            <w:shd w:val="clear" w:color="auto" w:fill="D9D9D9" w:themeFill="background1" w:themeFillShade="D9"/>
            <w:vAlign w:val="center"/>
          </w:tcPr>
          <w:p w:rsidR="00E31C83" w:rsidRPr="00F47848" w:rsidRDefault="00E31C83" w:rsidP="00200883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Индексы</w:t>
            </w:r>
          </w:p>
        </w:tc>
      </w:tr>
      <w:tr w:rsidR="00E31C83" w:rsidRPr="006F78BA" w:rsidTr="00200883">
        <w:tc>
          <w:tcPr>
            <w:tcW w:w="10421" w:type="dxa"/>
            <w:gridSpan w:val="4"/>
            <w:shd w:val="clear" w:color="auto" w:fill="D9D9D9" w:themeFill="background1" w:themeFillShade="D9"/>
            <w:vAlign w:val="center"/>
          </w:tcPr>
          <w:p w:rsidR="00E31C83" w:rsidRPr="00F066C0" w:rsidRDefault="00F066C0" w:rsidP="00200883">
            <w:pPr>
              <w:pStyle w:val="a3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IEPStudentTest</w:t>
            </w:r>
          </w:p>
        </w:tc>
      </w:tr>
      <w:tr w:rsidR="00E31C83" w:rsidTr="00200883">
        <w:tc>
          <w:tcPr>
            <w:tcW w:w="2891" w:type="dxa"/>
            <w:vAlign w:val="center"/>
          </w:tcPr>
          <w:p w:rsidR="00E31C83" w:rsidRPr="00727250" w:rsidRDefault="009D3E7B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id_student_test</w:t>
            </w:r>
          </w:p>
        </w:tc>
        <w:tc>
          <w:tcPr>
            <w:tcW w:w="2512" w:type="dxa"/>
            <w:vAlign w:val="center"/>
          </w:tcPr>
          <w:p w:rsidR="00E31C83" w:rsidRPr="006F78BA" w:rsidRDefault="0074181F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E31C83" w:rsidRPr="004D114F" w:rsidRDefault="00020C34" w:rsidP="00200883">
            <w:pPr>
              <w:pStyle w:val="a3"/>
            </w:pPr>
            <w:r>
              <w:t>Идентификатор</w:t>
            </w:r>
          </w:p>
        </w:tc>
        <w:tc>
          <w:tcPr>
            <w:tcW w:w="1666" w:type="dxa"/>
            <w:vAlign w:val="center"/>
          </w:tcPr>
          <w:p w:rsidR="00E31C83" w:rsidRPr="00350559" w:rsidRDefault="0074181F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PK, AI</w:t>
            </w:r>
          </w:p>
        </w:tc>
      </w:tr>
      <w:tr w:rsidR="009D3E7B" w:rsidTr="00200883">
        <w:tc>
          <w:tcPr>
            <w:tcW w:w="2891" w:type="dxa"/>
            <w:vAlign w:val="center"/>
          </w:tcPr>
          <w:p w:rsidR="009D3E7B" w:rsidRPr="00727250" w:rsidRDefault="009D3E7B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id_student</w:t>
            </w:r>
          </w:p>
        </w:tc>
        <w:tc>
          <w:tcPr>
            <w:tcW w:w="2512" w:type="dxa"/>
            <w:vAlign w:val="center"/>
          </w:tcPr>
          <w:p w:rsidR="009D3E7B" w:rsidRPr="006F78BA" w:rsidRDefault="0074181F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9D3E7B" w:rsidRPr="004D114F" w:rsidRDefault="00A22306" w:rsidP="00200883">
            <w:pPr>
              <w:pStyle w:val="a3"/>
            </w:pPr>
            <w:r>
              <w:t>Студент</w:t>
            </w:r>
          </w:p>
        </w:tc>
        <w:tc>
          <w:tcPr>
            <w:tcW w:w="1666" w:type="dxa"/>
            <w:vAlign w:val="center"/>
          </w:tcPr>
          <w:p w:rsidR="009D3E7B" w:rsidRPr="00350559" w:rsidRDefault="007655E8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PK, </w:t>
            </w:r>
            <w:r w:rsidR="0074181F">
              <w:rPr>
                <w:lang w:val="en-US"/>
              </w:rPr>
              <w:t>FK</w:t>
            </w:r>
          </w:p>
        </w:tc>
      </w:tr>
      <w:tr w:rsidR="009D3E7B" w:rsidTr="00200883">
        <w:tc>
          <w:tcPr>
            <w:tcW w:w="2891" w:type="dxa"/>
            <w:vAlign w:val="center"/>
          </w:tcPr>
          <w:p w:rsidR="009D3E7B" w:rsidRPr="00727250" w:rsidRDefault="009D3E7B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caption</w:t>
            </w:r>
          </w:p>
        </w:tc>
        <w:tc>
          <w:tcPr>
            <w:tcW w:w="2512" w:type="dxa"/>
            <w:vAlign w:val="center"/>
          </w:tcPr>
          <w:p w:rsidR="009D3E7B" w:rsidRPr="006F78BA" w:rsidRDefault="0074181F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VARCHAR(255)</w:t>
            </w:r>
          </w:p>
        </w:tc>
        <w:tc>
          <w:tcPr>
            <w:tcW w:w="3352" w:type="dxa"/>
            <w:vAlign w:val="center"/>
          </w:tcPr>
          <w:p w:rsidR="009D3E7B" w:rsidRPr="004D114F" w:rsidRDefault="008E55C0" w:rsidP="00200883">
            <w:pPr>
              <w:pStyle w:val="a3"/>
            </w:pPr>
            <w:r>
              <w:t>Название теста</w:t>
            </w:r>
          </w:p>
        </w:tc>
        <w:tc>
          <w:tcPr>
            <w:tcW w:w="1666" w:type="dxa"/>
            <w:vAlign w:val="center"/>
          </w:tcPr>
          <w:p w:rsidR="009D3E7B" w:rsidRPr="00671978" w:rsidRDefault="009D3E7B" w:rsidP="00200883">
            <w:pPr>
              <w:pStyle w:val="a3"/>
              <w:jc w:val="center"/>
            </w:pPr>
          </w:p>
        </w:tc>
      </w:tr>
      <w:tr w:rsidR="009D3E7B" w:rsidTr="00200883">
        <w:tc>
          <w:tcPr>
            <w:tcW w:w="2891" w:type="dxa"/>
            <w:vAlign w:val="center"/>
          </w:tcPr>
          <w:p w:rsidR="009D3E7B" w:rsidRPr="00727250" w:rsidRDefault="009D3E7B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pass_date</w:t>
            </w:r>
          </w:p>
        </w:tc>
        <w:tc>
          <w:tcPr>
            <w:tcW w:w="2512" w:type="dxa"/>
            <w:vAlign w:val="center"/>
          </w:tcPr>
          <w:p w:rsidR="009D3E7B" w:rsidRPr="006F78BA" w:rsidRDefault="002776E4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DATE</w:t>
            </w:r>
            <w:r w:rsidR="00411942">
              <w:rPr>
                <w:lang w:val="en-US"/>
              </w:rPr>
              <w:t>TIME</w:t>
            </w:r>
          </w:p>
        </w:tc>
        <w:tc>
          <w:tcPr>
            <w:tcW w:w="3352" w:type="dxa"/>
            <w:vAlign w:val="center"/>
          </w:tcPr>
          <w:p w:rsidR="009D3E7B" w:rsidRPr="004D114F" w:rsidRDefault="008F55EC" w:rsidP="00200883">
            <w:pPr>
              <w:pStyle w:val="a3"/>
            </w:pPr>
            <w:r>
              <w:t>Дата прохождения</w:t>
            </w:r>
          </w:p>
        </w:tc>
        <w:tc>
          <w:tcPr>
            <w:tcW w:w="1666" w:type="dxa"/>
            <w:vAlign w:val="center"/>
          </w:tcPr>
          <w:p w:rsidR="009D3E7B" w:rsidRPr="00350559" w:rsidRDefault="009D3E7B" w:rsidP="00200883">
            <w:pPr>
              <w:pStyle w:val="a3"/>
              <w:jc w:val="center"/>
              <w:rPr>
                <w:lang w:val="en-US"/>
              </w:rPr>
            </w:pPr>
          </w:p>
        </w:tc>
      </w:tr>
      <w:tr w:rsidR="00E31C83" w:rsidTr="00200883">
        <w:tc>
          <w:tcPr>
            <w:tcW w:w="2891" w:type="dxa"/>
            <w:vAlign w:val="center"/>
          </w:tcPr>
          <w:p w:rsidR="00E31C83" w:rsidRPr="006D76CC" w:rsidRDefault="009D3E7B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mark</w:t>
            </w:r>
          </w:p>
        </w:tc>
        <w:tc>
          <w:tcPr>
            <w:tcW w:w="2512" w:type="dxa"/>
            <w:vAlign w:val="center"/>
          </w:tcPr>
          <w:p w:rsidR="00E31C83" w:rsidRPr="006F78BA" w:rsidRDefault="002776E4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E31C83" w:rsidRPr="00123834" w:rsidRDefault="008F55EC" w:rsidP="00200883">
            <w:pPr>
              <w:pStyle w:val="a3"/>
            </w:pPr>
            <w:r>
              <w:t>Оценка</w:t>
            </w:r>
          </w:p>
        </w:tc>
        <w:tc>
          <w:tcPr>
            <w:tcW w:w="1666" w:type="dxa"/>
            <w:vAlign w:val="center"/>
          </w:tcPr>
          <w:p w:rsidR="00E31C83" w:rsidRPr="00697995" w:rsidRDefault="00E31C83" w:rsidP="00200883">
            <w:pPr>
              <w:pStyle w:val="a3"/>
              <w:jc w:val="center"/>
              <w:rPr>
                <w:lang w:val="en-US"/>
              </w:rPr>
            </w:pPr>
          </w:p>
        </w:tc>
      </w:tr>
      <w:tr w:rsidR="00E31C83" w:rsidTr="00200883">
        <w:tc>
          <w:tcPr>
            <w:tcW w:w="2891" w:type="dxa"/>
            <w:vAlign w:val="center"/>
          </w:tcPr>
          <w:p w:rsidR="00E31C83" w:rsidRPr="006D76CC" w:rsidRDefault="009D3E7B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subject</w:t>
            </w:r>
          </w:p>
        </w:tc>
        <w:tc>
          <w:tcPr>
            <w:tcW w:w="2512" w:type="dxa"/>
            <w:vAlign w:val="center"/>
          </w:tcPr>
          <w:p w:rsidR="00E31C83" w:rsidRPr="006F78BA" w:rsidRDefault="002776E4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VARCHAR(255)</w:t>
            </w:r>
          </w:p>
        </w:tc>
        <w:tc>
          <w:tcPr>
            <w:tcW w:w="3352" w:type="dxa"/>
            <w:vAlign w:val="center"/>
          </w:tcPr>
          <w:p w:rsidR="00E31C83" w:rsidRPr="00123834" w:rsidRDefault="00643B84" w:rsidP="00200883">
            <w:pPr>
              <w:pStyle w:val="a3"/>
            </w:pPr>
            <w:r>
              <w:t>Дисциплина</w:t>
            </w:r>
          </w:p>
        </w:tc>
        <w:tc>
          <w:tcPr>
            <w:tcW w:w="1666" w:type="dxa"/>
            <w:vAlign w:val="center"/>
          </w:tcPr>
          <w:p w:rsidR="00E31C83" w:rsidRPr="00697995" w:rsidRDefault="00E31C83" w:rsidP="00200883">
            <w:pPr>
              <w:pStyle w:val="a3"/>
              <w:jc w:val="center"/>
              <w:rPr>
                <w:lang w:val="en-US"/>
              </w:rPr>
            </w:pPr>
          </w:p>
        </w:tc>
      </w:tr>
      <w:tr w:rsidR="00F066C0" w:rsidRPr="006F78BA" w:rsidTr="00200883">
        <w:tc>
          <w:tcPr>
            <w:tcW w:w="10421" w:type="dxa"/>
            <w:gridSpan w:val="4"/>
            <w:shd w:val="clear" w:color="auto" w:fill="D9D9D9" w:themeFill="background1" w:themeFillShade="D9"/>
            <w:vAlign w:val="center"/>
          </w:tcPr>
          <w:p w:rsidR="00F066C0" w:rsidRPr="001062C3" w:rsidRDefault="00F066C0" w:rsidP="00200883">
            <w:pPr>
              <w:pStyle w:val="a3"/>
              <w:jc w:val="center"/>
              <w:rPr>
                <w:b/>
              </w:rPr>
            </w:pPr>
            <w:r>
              <w:rPr>
                <w:b/>
                <w:lang w:val="en-US"/>
              </w:rPr>
              <w:t>IEPStudent</w:t>
            </w:r>
            <w:r w:rsidR="002F06FF">
              <w:rPr>
                <w:b/>
                <w:lang w:val="en-US"/>
              </w:rPr>
              <w:t>Test</w:t>
            </w:r>
            <w:r>
              <w:rPr>
                <w:b/>
                <w:lang w:val="en-US"/>
              </w:rPr>
              <w:t>Answer</w:t>
            </w:r>
          </w:p>
        </w:tc>
      </w:tr>
      <w:tr w:rsidR="00F066C0" w:rsidTr="00200883">
        <w:tc>
          <w:tcPr>
            <w:tcW w:w="2891" w:type="dxa"/>
            <w:vAlign w:val="center"/>
          </w:tcPr>
          <w:p w:rsidR="00F066C0" w:rsidRPr="006D76CC" w:rsidRDefault="009F4C4C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id_student_answer</w:t>
            </w:r>
          </w:p>
        </w:tc>
        <w:tc>
          <w:tcPr>
            <w:tcW w:w="2512" w:type="dxa"/>
            <w:vAlign w:val="center"/>
          </w:tcPr>
          <w:p w:rsidR="00F066C0" w:rsidRPr="006F78BA" w:rsidRDefault="00C21F5C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F066C0" w:rsidRPr="00EA6AD3" w:rsidRDefault="00EA6AD3" w:rsidP="00200883">
            <w:pPr>
              <w:pStyle w:val="a3"/>
            </w:pPr>
            <w:r>
              <w:t>Идентификатор</w:t>
            </w:r>
          </w:p>
        </w:tc>
        <w:tc>
          <w:tcPr>
            <w:tcW w:w="1666" w:type="dxa"/>
            <w:vAlign w:val="center"/>
          </w:tcPr>
          <w:p w:rsidR="00F066C0" w:rsidRPr="00697995" w:rsidRDefault="00BC34EA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PK, AI</w:t>
            </w:r>
          </w:p>
        </w:tc>
      </w:tr>
      <w:tr w:rsidR="00F066C0" w:rsidTr="00200883">
        <w:tc>
          <w:tcPr>
            <w:tcW w:w="2891" w:type="dxa"/>
            <w:vAlign w:val="center"/>
          </w:tcPr>
          <w:p w:rsidR="00F066C0" w:rsidRPr="006D76CC" w:rsidRDefault="009F4C4C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id_student_test</w:t>
            </w:r>
          </w:p>
        </w:tc>
        <w:tc>
          <w:tcPr>
            <w:tcW w:w="2512" w:type="dxa"/>
            <w:vAlign w:val="center"/>
          </w:tcPr>
          <w:p w:rsidR="00F066C0" w:rsidRPr="006F78BA" w:rsidRDefault="00C21F5C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F066C0" w:rsidRPr="00123834" w:rsidRDefault="00AD609E" w:rsidP="00200883">
            <w:pPr>
              <w:pStyle w:val="a3"/>
            </w:pPr>
            <w:r>
              <w:t>Пройденный тест</w:t>
            </w:r>
          </w:p>
        </w:tc>
        <w:tc>
          <w:tcPr>
            <w:tcW w:w="1666" w:type="dxa"/>
            <w:vAlign w:val="center"/>
          </w:tcPr>
          <w:p w:rsidR="00F066C0" w:rsidRPr="00697995" w:rsidRDefault="00F066C0" w:rsidP="00200883">
            <w:pPr>
              <w:pStyle w:val="a3"/>
              <w:jc w:val="center"/>
              <w:rPr>
                <w:lang w:val="en-US"/>
              </w:rPr>
            </w:pPr>
          </w:p>
        </w:tc>
      </w:tr>
      <w:tr w:rsidR="00F066C0" w:rsidTr="00200883">
        <w:tc>
          <w:tcPr>
            <w:tcW w:w="2891" w:type="dxa"/>
            <w:vAlign w:val="center"/>
          </w:tcPr>
          <w:p w:rsidR="00F066C0" w:rsidRPr="006D76CC" w:rsidRDefault="00C21F5C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question</w:t>
            </w:r>
          </w:p>
        </w:tc>
        <w:tc>
          <w:tcPr>
            <w:tcW w:w="2512" w:type="dxa"/>
            <w:vAlign w:val="center"/>
          </w:tcPr>
          <w:p w:rsidR="00F066C0" w:rsidRPr="006F78BA" w:rsidRDefault="00C21F5C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VARCHAR(255)</w:t>
            </w:r>
          </w:p>
        </w:tc>
        <w:tc>
          <w:tcPr>
            <w:tcW w:w="3352" w:type="dxa"/>
            <w:vAlign w:val="center"/>
          </w:tcPr>
          <w:p w:rsidR="00F066C0" w:rsidRPr="00123834" w:rsidRDefault="00A62484" w:rsidP="00200883">
            <w:pPr>
              <w:pStyle w:val="a3"/>
            </w:pPr>
            <w:r>
              <w:t>Вопрос</w:t>
            </w:r>
          </w:p>
        </w:tc>
        <w:tc>
          <w:tcPr>
            <w:tcW w:w="1666" w:type="dxa"/>
            <w:vAlign w:val="center"/>
          </w:tcPr>
          <w:p w:rsidR="00F066C0" w:rsidRPr="00697995" w:rsidRDefault="00F066C0" w:rsidP="00200883">
            <w:pPr>
              <w:pStyle w:val="a3"/>
              <w:jc w:val="center"/>
              <w:rPr>
                <w:lang w:val="en-US"/>
              </w:rPr>
            </w:pPr>
          </w:p>
        </w:tc>
      </w:tr>
      <w:tr w:rsidR="00F73CAB" w:rsidTr="00200883">
        <w:tc>
          <w:tcPr>
            <w:tcW w:w="2891" w:type="dxa"/>
            <w:vAlign w:val="center"/>
          </w:tcPr>
          <w:p w:rsidR="00F73CAB" w:rsidRPr="006D76CC" w:rsidRDefault="00C21F5C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answer</w:t>
            </w:r>
          </w:p>
        </w:tc>
        <w:tc>
          <w:tcPr>
            <w:tcW w:w="2512" w:type="dxa"/>
            <w:vAlign w:val="center"/>
          </w:tcPr>
          <w:p w:rsidR="00F73CAB" w:rsidRPr="006F78BA" w:rsidRDefault="00C21F5C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VARCHAR(255)</w:t>
            </w:r>
          </w:p>
        </w:tc>
        <w:tc>
          <w:tcPr>
            <w:tcW w:w="3352" w:type="dxa"/>
            <w:vAlign w:val="center"/>
          </w:tcPr>
          <w:p w:rsidR="00F73CAB" w:rsidRPr="00123834" w:rsidRDefault="00A62484" w:rsidP="00200883">
            <w:pPr>
              <w:pStyle w:val="a3"/>
            </w:pPr>
            <w:r>
              <w:t>Ответ</w:t>
            </w:r>
          </w:p>
        </w:tc>
        <w:tc>
          <w:tcPr>
            <w:tcW w:w="1666" w:type="dxa"/>
            <w:vAlign w:val="center"/>
          </w:tcPr>
          <w:p w:rsidR="00F73CAB" w:rsidRPr="00697995" w:rsidRDefault="00F73CAB" w:rsidP="00200883">
            <w:pPr>
              <w:pStyle w:val="a3"/>
              <w:jc w:val="center"/>
              <w:rPr>
                <w:lang w:val="en-US"/>
              </w:rPr>
            </w:pPr>
          </w:p>
        </w:tc>
      </w:tr>
    </w:tbl>
    <w:p w:rsidR="00332E7C" w:rsidRDefault="00332E7C" w:rsidP="004B74D8"/>
    <w:p w:rsidR="00492741" w:rsidRDefault="00492741" w:rsidP="00492741">
      <w:r>
        <w:t>Описание полей прочих таблиц, приведено в (Таблица ).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2891"/>
        <w:gridCol w:w="2512"/>
        <w:gridCol w:w="3352"/>
        <w:gridCol w:w="1666"/>
      </w:tblGrid>
      <w:tr w:rsidR="00780287" w:rsidTr="00200883">
        <w:tc>
          <w:tcPr>
            <w:tcW w:w="2891" w:type="dxa"/>
            <w:shd w:val="clear" w:color="auto" w:fill="D9D9D9" w:themeFill="background1" w:themeFillShade="D9"/>
            <w:vAlign w:val="center"/>
          </w:tcPr>
          <w:p w:rsidR="00780287" w:rsidRPr="00F47848" w:rsidRDefault="00780287" w:rsidP="00200883">
            <w:pPr>
              <w:pStyle w:val="a3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12" w:type="dxa"/>
            <w:shd w:val="clear" w:color="auto" w:fill="D9D9D9" w:themeFill="background1" w:themeFillShade="D9"/>
            <w:vAlign w:val="center"/>
          </w:tcPr>
          <w:p w:rsidR="00780287" w:rsidRPr="00F47848" w:rsidRDefault="00780287" w:rsidP="00200883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Тип данных</w:t>
            </w:r>
          </w:p>
        </w:tc>
        <w:tc>
          <w:tcPr>
            <w:tcW w:w="3352" w:type="dxa"/>
            <w:shd w:val="clear" w:color="auto" w:fill="D9D9D9" w:themeFill="background1" w:themeFillShade="D9"/>
            <w:vAlign w:val="center"/>
          </w:tcPr>
          <w:p w:rsidR="00780287" w:rsidRPr="00F47848" w:rsidRDefault="00780287" w:rsidP="00200883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Описание</w:t>
            </w:r>
          </w:p>
        </w:tc>
        <w:tc>
          <w:tcPr>
            <w:tcW w:w="1666" w:type="dxa"/>
            <w:shd w:val="clear" w:color="auto" w:fill="D9D9D9" w:themeFill="background1" w:themeFillShade="D9"/>
            <w:vAlign w:val="center"/>
          </w:tcPr>
          <w:p w:rsidR="00780287" w:rsidRPr="00F47848" w:rsidRDefault="00780287" w:rsidP="00200883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Индексы</w:t>
            </w:r>
          </w:p>
        </w:tc>
      </w:tr>
      <w:tr w:rsidR="00780287" w:rsidRPr="006F78BA" w:rsidTr="00200883">
        <w:tc>
          <w:tcPr>
            <w:tcW w:w="10421" w:type="dxa"/>
            <w:gridSpan w:val="4"/>
            <w:shd w:val="clear" w:color="auto" w:fill="D9D9D9" w:themeFill="background1" w:themeFillShade="D9"/>
            <w:vAlign w:val="center"/>
          </w:tcPr>
          <w:p w:rsidR="00780287" w:rsidRPr="00F066C0" w:rsidRDefault="003F56CD" w:rsidP="00200883">
            <w:pPr>
              <w:pStyle w:val="a3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IEPParentStudent</w:t>
            </w:r>
          </w:p>
        </w:tc>
      </w:tr>
      <w:tr w:rsidR="00780287" w:rsidTr="00200883">
        <w:tc>
          <w:tcPr>
            <w:tcW w:w="2891" w:type="dxa"/>
            <w:vAlign w:val="center"/>
          </w:tcPr>
          <w:p w:rsidR="00780287" w:rsidRPr="00727250" w:rsidRDefault="003F56CD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id_parent</w:t>
            </w:r>
          </w:p>
        </w:tc>
        <w:tc>
          <w:tcPr>
            <w:tcW w:w="2512" w:type="dxa"/>
            <w:vAlign w:val="center"/>
          </w:tcPr>
          <w:p w:rsidR="00780287" w:rsidRPr="006F78BA" w:rsidRDefault="007F2543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780287" w:rsidRPr="004D114F" w:rsidRDefault="0016441F" w:rsidP="00200883">
            <w:pPr>
              <w:pStyle w:val="a3"/>
            </w:pPr>
            <w:r>
              <w:t>Идентификатор родителя</w:t>
            </w:r>
          </w:p>
        </w:tc>
        <w:tc>
          <w:tcPr>
            <w:tcW w:w="1666" w:type="dxa"/>
            <w:vAlign w:val="center"/>
          </w:tcPr>
          <w:p w:rsidR="00780287" w:rsidRPr="00350559" w:rsidRDefault="007326F0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PK, FK</w:t>
            </w:r>
          </w:p>
        </w:tc>
      </w:tr>
      <w:tr w:rsidR="00780287" w:rsidTr="00200883">
        <w:tc>
          <w:tcPr>
            <w:tcW w:w="2891" w:type="dxa"/>
            <w:vAlign w:val="center"/>
          </w:tcPr>
          <w:p w:rsidR="00780287" w:rsidRPr="00727250" w:rsidRDefault="003F56CD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id_student</w:t>
            </w:r>
          </w:p>
        </w:tc>
        <w:tc>
          <w:tcPr>
            <w:tcW w:w="2512" w:type="dxa"/>
            <w:vAlign w:val="center"/>
          </w:tcPr>
          <w:p w:rsidR="00780287" w:rsidRPr="006F78BA" w:rsidRDefault="007F2543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780287" w:rsidRPr="004D114F" w:rsidRDefault="0016441F" w:rsidP="00200883">
            <w:pPr>
              <w:pStyle w:val="a3"/>
            </w:pPr>
            <w:r>
              <w:t>Идентификатор студента</w:t>
            </w:r>
          </w:p>
        </w:tc>
        <w:tc>
          <w:tcPr>
            <w:tcW w:w="1666" w:type="dxa"/>
            <w:vAlign w:val="center"/>
          </w:tcPr>
          <w:p w:rsidR="00780287" w:rsidRPr="00350559" w:rsidRDefault="007326F0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PK, FK</w:t>
            </w:r>
          </w:p>
        </w:tc>
      </w:tr>
      <w:tr w:rsidR="00780287" w:rsidTr="00200883">
        <w:tc>
          <w:tcPr>
            <w:tcW w:w="2891" w:type="dxa"/>
            <w:vAlign w:val="center"/>
          </w:tcPr>
          <w:p w:rsidR="00780287" w:rsidRPr="00727250" w:rsidRDefault="003F56CD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id_relation_type</w:t>
            </w:r>
          </w:p>
        </w:tc>
        <w:tc>
          <w:tcPr>
            <w:tcW w:w="2512" w:type="dxa"/>
            <w:vAlign w:val="center"/>
          </w:tcPr>
          <w:p w:rsidR="00780287" w:rsidRPr="006F78BA" w:rsidRDefault="007F2543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780287" w:rsidRPr="004D114F" w:rsidRDefault="0016441F" w:rsidP="00200883">
            <w:pPr>
              <w:pStyle w:val="a3"/>
            </w:pPr>
            <w:r>
              <w:t>Идентификатор родства</w:t>
            </w:r>
          </w:p>
        </w:tc>
        <w:tc>
          <w:tcPr>
            <w:tcW w:w="1666" w:type="dxa"/>
            <w:vAlign w:val="center"/>
          </w:tcPr>
          <w:p w:rsidR="00780287" w:rsidRPr="007326F0" w:rsidRDefault="007326F0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PK, FK</w:t>
            </w:r>
          </w:p>
        </w:tc>
      </w:tr>
      <w:tr w:rsidR="003F56CD" w:rsidRPr="006F78BA" w:rsidTr="00200883">
        <w:tc>
          <w:tcPr>
            <w:tcW w:w="10421" w:type="dxa"/>
            <w:gridSpan w:val="4"/>
            <w:shd w:val="clear" w:color="auto" w:fill="D9D9D9" w:themeFill="background1" w:themeFillShade="D9"/>
            <w:vAlign w:val="center"/>
          </w:tcPr>
          <w:p w:rsidR="003F56CD" w:rsidRPr="00F066C0" w:rsidRDefault="003F56CD" w:rsidP="00200883">
            <w:pPr>
              <w:pStyle w:val="a3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IEPTeacherSubject</w:t>
            </w:r>
          </w:p>
        </w:tc>
      </w:tr>
      <w:tr w:rsidR="00780287" w:rsidTr="00200883">
        <w:tc>
          <w:tcPr>
            <w:tcW w:w="2891" w:type="dxa"/>
            <w:vAlign w:val="center"/>
          </w:tcPr>
          <w:p w:rsidR="00780287" w:rsidRPr="00727250" w:rsidRDefault="003F56CD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id_teacher</w:t>
            </w:r>
          </w:p>
        </w:tc>
        <w:tc>
          <w:tcPr>
            <w:tcW w:w="2512" w:type="dxa"/>
            <w:vAlign w:val="center"/>
          </w:tcPr>
          <w:p w:rsidR="00780287" w:rsidRPr="006F78BA" w:rsidRDefault="00044E8A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780287" w:rsidRPr="004D114F" w:rsidRDefault="00AB3D82" w:rsidP="00200883">
            <w:pPr>
              <w:pStyle w:val="a3"/>
            </w:pPr>
            <w:r>
              <w:t>Идентификатор преподавателя</w:t>
            </w:r>
          </w:p>
        </w:tc>
        <w:tc>
          <w:tcPr>
            <w:tcW w:w="1666" w:type="dxa"/>
            <w:vAlign w:val="center"/>
          </w:tcPr>
          <w:p w:rsidR="00780287" w:rsidRPr="00350559" w:rsidRDefault="00225381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PK, FK</w:t>
            </w:r>
          </w:p>
        </w:tc>
      </w:tr>
      <w:tr w:rsidR="00780287" w:rsidTr="00200883">
        <w:tc>
          <w:tcPr>
            <w:tcW w:w="2891" w:type="dxa"/>
            <w:vAlign w:val="center"/>
          </w:tcPr>
          <w:p w:rsidR="00780287" w:rsidRPr="006D76CC" w:rsidRDefault="003F56CD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id_subject</w:t>
            </w:r>
          </w:p>
        </w:tc>
        <w:tc>
          <w:tcPr>
            <w:tcW w:w="2512" w:type="dxa"/>
            <w:vAlign w:val="center"/>
          </w:tcPr>
          <w:p w:rsidR="00780287" w:rsidRPr="006F78BA" w:rsidRDefault="00044E8A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780287" w:rsidRPr="00123834" w:rsidRDefault="0044152A" w:rsidP="00200883">
            <w:pPr>
              <w:pStyle w:val="a3"/>
            </w:pPr>
            <w:r>
              <w:t>Идентификатор дисциплины</w:t>
            </w:r>
          </w:p>
        </w:tc>
        <w:tc>
          <w:tcPr>
            <w:tcW w:w="1666" w:type="dxa"/>
            <w:vAlign w:val="center"/>
          </w:tcPr>
          <w:p w:rsidR="00780287" w:rsidRPr="00697995" w:rsidRDefault="00225381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PK, FK</w:t>
            </w:r>
          </w:p>
        </w:tc>
      </w:tr>
      <w:tr w:rsidR="003F56CD" w:rsidRPr="006F78BA" w:rsidTr="00200883">
        <w:tc>
          <w:tcPr>
            <w:tcW w:w="10421" w:type="dxa"/>
            <w:gridSpan w:val="4"/>
            <w:shd w:val="clear" w:color="auto" w:fill="D9D9D9" w:themeFill="background1" w:themeFillShade="D9"/>
            <w:vAlign w:val="center"/>
          </w:tcPr>
          <w:p w:rsidR="003F56CD" w:rsidRPr="00F066C0" w:rsidRDefault="003F56CD" w:rsidP="00200883">
            <w:pPr>
              <w:pStyle w:val="a3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IEPNews</w:t>
            </w:r>
          </w:p>
        </w:tc>
      </w:tr>
      <w:tr w:rsidR="003F56CD" w:rsidTr="00200883">
        <w:tc>
          <w:tcPr>
            <w:tcW w:w="2891" w:type="dxa"/>
            <w:vAlign w:val="center"/>
          </w:tcPr>
          <w:p w:rsidR="003F56CD" w:rsidRPr="006D76CC" w:rsidRDefault="00D166F2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id_news</w:t>
            </w:r>
          </w:p>
        </w:tc>
        <w:tc>
          <w:tcPr>
            <w:tcW w:w="2512" w:type="dxa"/>
            <w:vAlign w:val="center"/>
          </w:tcPr>
          <w:p w:rsidR="003F56CD" w:rsidRPr="006F78BA" w:rsidRDefault="005B4D5F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3F56CD" w:rsidRPr="00123834" w:rsidRDefault="0016441F" w:rsidP="00200883">
            <w:pPr>
              <w:pStyle w:val="a3"/>
            </w:pPr>
            <w:r>
              <w:t>Идентификатор</w:t>
            </w:r>
          </w:p>
        </w:tc>
        <w:tc>
          <w:tcPr>
            <w:tcW w:w="1666" w:type="dxa"/>
            <w:vAlign w:val="center"/>
          </w:tcPr>
          <w:p w:rsidR="003F56CD" w:rsidRPr="00697995" w:rsidRDefault="0061040E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PK, AI</w:t>
            </w:r>
          </w:p>
        </w:tc>
      </w:tr>
      <w:tr w:rsidR="003F56CD" w:rsidTr="00200883">
        <w:tc>
          <w:tcPr>
            <w:tcW w:w="2891" w:type="dxa"/>
            <w:vAlign w:val="center"/>
          </w:tcPr>
          <w:p w:rsidR="003F56CD" w:rsidRPr="006D76CC" w:rsidRDefault="00D166F2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id_author</w:t>
            </w:r>
          </w:p>
        </w:tc>
        <w:tc>
          <w:tcPr>
            <w:tcW w:w="2512" w:type="dxa"/>
            <w:vAlign w:val="center"/>
          </w:tcPr>
          <w:p w:rsidR="003F56CD" w:rsidRPr="006F78BA" w:rsidRDefault="005B4D5F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3F56CD" w:rsidRPr="00123834" w:rsidRDefault="00292B97" w:rsidP="00200883">
            <w:pPr>
              <w:pStyle w:val="a3"/>
            </w:pPr>
            <w:r>
              <w:t>Автор</w:t>
            </w:r>
          </w:p>
        </w:tc>
        <w:tc>
          <w:tcPr>
            <w:tcW w:w="1666" w:type="dxa"/>
            <w:vAlign w:val="center"/>
          </w:tcPr>
          <w:p w:rsidR="003F56CD" w:rsidRPr="005B4D5F" w:rsidRDefault="00951E3F" w:rsidP="00200883">
            <w:pPr>
              <w:pStyle w:val="a3"/>
              <w:jc w:val="center"/>
            </w:pPr>
            <w:r>
              <w:rPr>
                <w:lang w:val="en-US"/>
              </w:rPr>
              <w:t>FK</w:t>
            </w:r>
          </w:p>
        </w:tc>
      </w:tr>
      <w:tr w:rsidR="003F56CD" w:rsidTr="00200883">
        <w:tc>
          <w:tcPr>
            <w:tcW w:w="2891" w:type="dxa"/>
            <w:vAlign w:val="center"/>
          </w:tcPr>
          <w:p w:rsidR="003F56CD" w:rsidRPr="006D76CC" w:rsidRDefault="00D166F2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caption</w:t>
            </w:r>
          </w:p>
        </w:tc>
        <w:tc>
          <w:tcPr>
            <w:tcW w:w="2512" w:type="dxa"/>
            <w:vAlign w:val="center"/>
          </w:tcPr>
          <w:p w:rsidR="003F56CD" w:rsidRPr="006F78BA" w:rsidRDefault="005B4D5F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VARCHAR(255)</w:t>
            </w:r>
          </w:p>
        </w:tc>
        <w:tc>
          <w:tcPr>
            <w:tcW w:w="3352" w:type="dxa"/>
            <w:vAlign w:val="center"/>
          </w:tcPr>
          <w:p w:rsidR="003F56CD" w:rsidRPr="00123834" w:rsidRDefault="004F54C8" w:rsidP="00200883">
            <w:pPr>
              <w:pStyle w:val="a3"/>
            </w:pPr>
            <w:r>
              <w:t>Название</w:t>
            </w:r>
          </w:p>
        </w:tc>
        <w:tc>
          <w:tcPr>
            <w:tcW w:w="1666" w:type="dxa"/>
            <w:vAlign w:val="center"/>
          </w:tcPr>
          <w:p w:rsidR="003F56CD" w:rsidRPr="00697995" w:rsidRDefault="003F56CD" w:rsidP="00200883">
            <w:pPr>
              <w:pStyle w:val="a3"/>
              <w:jc w:val="center"/>
              <w:rPr>
                <w:lang w:val="en-US"/>
              </w:rPr>
            </w:pPr>
          </w:p>
        </w:tc>
      </w:tr>
      <w:tr w:rsidR="00D166F2" w:rsidTr="00200883">
        <w:tc>
          <w:tcPr>
            <w:tcW w:w="2891" w:type="dxa"/>
            <w:vAlign w:val="center"/>
          </w:tcPr>
          <w:p w:rsidR="00D166F2" w:rsidRPr="006D76CC" w:rsidRDefault="00D166F2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content</w:t>
            </w:r>
          </w:p>
        </w:tc>
        <w:tc>
          <w:tcPr>
            <w:tcW w:w="2512" w:type="dxa"/>
            <w:vAlign w:val="center"/>
          </w:tcPr>
          <w:p w:rsidR="00D166F2" w:rsidRPr="006F78BA" w:rsidRDefault="005B4D5F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3352" w:type="dxa"/>
            <w:vAlign w:val="center"/>
          </w:tcPr>
          <w:p w:rsidR="00D166F2" w:rsidRPr="00123834" w:rsidRDefault="004F54C8" w:rsidP="00200883">
            <w:pPr>
              <w:pStyle w:val="a3"/>
            </w:pPr>
            <w:r>
              <w:t>Содержание</w:t>
            </w:r>
          </w:p>
        </w:tc>
        <w:tc>
          <w:tcPr>
            <w:tcW w:w="1666" w:type="dxa"/>
            <w:vAlign w:val="center"/>
          </w:tcPr>
          <w:p w:rsidR="00D166F2" w:rsidRPr="00697995" w:rsidRDefault="00D166F2" w:rsidP="00200883">
            <w:pPr>
              <w:pStyle w:val="a3"/>
              <w:jc w:val="center"/>
              <w:rPr>
                <w:lang w:val="en-US"/>
              </w:rPr>
            </w:pPr>
          </w:p>
        </w:tc>
      </w:tr>
      <w:tr w:rsidR="00D166F2" w:rsidTr="00200883">
        <w:tc>
          <w:tcPr>
            <w:tcW w:w="2891" w:type="dxa"/>
            <w:vAlign w:val="center"/>
          </w:tcPr>
          <w:p w:rsidR="00D166F2" w:rsidRPr="006D76CC" w:rsidRDefault="00D166F2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publication_date</w:t>
            </w:r>
          </w:p>
        </w:tc>
        <w:tc>
          <w:tcPr>
            <w:tcW w:w="2512" w:type="dxa"/>
            <w:vAlign w:val="center"/>
          </w:tcPr>
          <w:p w:rsidR="00D166F2" w:rsidRPr="006F78BA" w:rsidRDefault="005B4D5F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DATETIME</w:t>
            </w:r>
          </w:p>
        </w:tc>
        <w:tc>
          <w:tcPr>
            <w:tcW w:w="3352" w:type="dxa"/>
            <w:vAlign w:val="center"/>
          </w:tcPr>
          <w:p w:rsidR="00D166F2" w:rsidRPr="00123834" w:rsidRDefault="00533578" w:rsidP="00200883">
            <w:pPr>
              <w:pStyle w:val="a3"/>
            </w:pPr>
            <w:r>
              <w:t>Дата публикации</w:t>
            </w:r>
          </w:p>
        </w:tc>
        <w:tc>
          <w:tcPr>
            <w:tcW w:w="1666" w:type="dxa"/>
            <w:vAlign w:val="center"/>
          </w:tcPr>
          <w:p w:rsidR="00D166F2" w:rsidRPr="00697995" w:rsidRDefault="00D166F2" w:rsidP="00200883">
            <w:pPr>
              <w:pStyle w:val="a3"/>
              <w:jc w:val="center"/>
              <w:rPr>
                <w:lang w:val="en-US"/>
              </w:rPr>
            </w:pPr>
          </w:p>
        </w:tc>
      </w:tr>
      <w:tr w:rsidR="00DA485C" w:rsidRPr="006F78BA" w:rsidTr="00200883">
        <w:tc>
          <w:tcPr>
            <w:tcW w:w="10421" w:type="dxa"/>
            <w:gridSpan w:val="4"/>
            <w:shd w:val="clear" w:color="auto" w:fill="D9D9D9" w:themeFill="background1" w:themeFillShade="D9"/>
            <w:vAlign w:val="center"/>
          </w:tcPr>
          <w:p w:rsidR="00DA485C" w:rsidRPr="00F066C0" w:rsidRDefault="00DA485C" w:rsidP="00200883">
            <w:pPr>
              <w:pStyle w:val="a3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IEPStudentTraffic</w:t>
            </w:r>
          </w:p>
        </w:tc>
      </w:tr>
      <w:tr w:rsidR="00D166F2" w:rsidTr="00200883">
        <w:tc>
          <w:tcPr>
            <w:tcW w:w="2891" w:type="dxa"/>
            <w:vAlign w:val="center"/>
          </w:tcPr>
          <w:p w:rsidR="00D166F2" w:rsidRPr="006D76CC" w:rsidRDefault="000B0B30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id_student_traffic</w:t>
            </w:r>
          </w:p>
        </w:tc>
        <w:tc>
          <w:tcPr>
            <w:tcW w:w="2512" w:type="dxa"/>
            <w:vAlign w:val="center"/>
          </w:tcPr>
          <w:p w:rsidR="00D166F2" w:rsidRPr="006F78BA" w:rsidRDefault="00BF1DA7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D166F2" w:rsidRPr="00123834" w:rsidRDefault="0016441F" w:rsidP="00200883">
            <w:pPr>
              <w:pStyle w:val="a3"/>
            </w:pPr>
            <w:r>
              <w:t>Идентификатор</w:t>
            </w:r>
          </w:p>
        </w:tc>
        <w:tc>
          <w:tcPr>
            <w:tcW w:w="1666" w:type="dxa"/>
            <w:vAlign w:val="center"/>
          </w:tcPr>
          <w:p w:rsidR="00D166F2" w:rsidRPr="00697995" w:rsidRDefault="008904DB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PK, AI</w:t>
            </w:r>
          </w:p>
        </w:tc>
      </w:tr>
      <w:tr w:rsidR="000B0B30" w:rsidTr="00200883">
        <w:tc>
          <w:tcPr>
            <w:tcW w:w="2891" w:type="dxa"/>
            <w:vAlign w:val="center"/>
          </w:tcPr>
          <w:p w:rsidR="000B0B30" w:rsidRPr="006D76CC" w:rsidRDefault="009606C3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id_student</w:t>
            </w:r>
          </w:p>
        </w:tc>
        <w:tc>
          <w:tcPr>
            <w:tcW w:w="2512" w:type="dxa"/>
            <w:vAlign w:val="center"/>
          </w:tcPr>
          <w:p w:rsidR="000B0B30" w:rsidRPr="006F78BA" w:rsidRDefault="00BF1DA7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0B0B30" w:rsidRPr="00123834" w:rsidRDefault="00685FA7" w:rsidP="00200883">
            <w:pPr>
              <w:pStyle w:val="a3"/>
            </w:pPr>
            <w:r>
              <w:t>Студент</w:t>
            </w:r>
          </w:p>
        </w:tc>
        <w:tc>
          <w:tcPr>
            <w:tcW w:w="1666" w:type="dxa"/>
            <w:vAlign w:val="center"/>
          </w:tcPr>
          <w:p w:rsidR="000B0B30" w:rsidRPr="00697995" w:rsidRDefault="008904DB" w:rsidP="00200883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0B0B30" w:rsidTr="00200883">
        <w:tc>
          <w:tcPr>
            <w:tcW w:w="2891" w:type="dxa"/>
            <w:vAlign w:val="center"/>
          </w:tcPr>
          <w:p w:rsidR="000B0B30" w:rsidRPr="006D76CC" w:rsidRDefault="009606C3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visit_date</w:t>
            </w:r>
          </w:p>
        </w:tc>
        <w:tc>
          <w:tcPr>
            <w:tcW w:w="2512" w:type="dxa"/>
            <w:vAlign w:val="center"/>
          </w:tcPr>
          <w:p w:rsidR="000B0B30" w:rsidRPr="006F78BA" w:rsidRDefault="00BF1DA7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3352" w:type="dxa"/>
            <w:vAlign w:val="center"/>
          </w:tcPr>
          <w:p w:rsidR="000B0B30" w:rsidRPr="00123834" w:rsidRDefault="00127BE1" w:rsidP="00200883">
            <w:pPr>
              <w:pStyle w:val="a3"/>
            </w:pPr>
            <w:r>
              <w:t>Дата посещения</w:t>
            </w:r>
          </w:p>
        </w:tc>
        <w:tc>
          <w:tcPr>
            <w:tcW w:w="1666" w:type="dxa"/>
            <w:vAlign w:val="center"/>
          </w:tcPr>
          <w:p w:rsidR="000B0B30" w:rsidRPr="00697995" w:rsidRDefault="000B0B30" w:rsidP="00200883">
            <w:pPr>
              <w:pStyle w:val="a3"/>
              <w:jc w:val="center"/>
              <w:rPr>
                <w:lang w:val="en-US"/>
              </w:rPr>
            </w:pPr>
          </w:p>
        </w:tc>
      </w:tr>
      <w:tr w:rsidR="000B0B30" w:rsidTr="00200883">
        <w:tc>
          <w:tcPr>
            <w:tcW w:w="2891" w:type="dxa"/>
            <w:vAlign w:val="center"/>
          </w:tcPr>
          <w:p w:rsidR="000B0B30" w:rsidRPr="006D76CC" w:rsidRDefault="009606C3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passed_hours</w:t>
            </w:r>
          </w:p>
        </w:tc>
        <w:tc>
          <w:tcPr>
            <w:tcW w:w="2512" w:type="dxa"/>
            <w:vAlign w:val="center"/>
          </w:tcPr>
          <w:p w:rsidR="000B0B30" w:rsidRPr="006F78BA" w:rsidRDefault="00BF1DA7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0B0B30" w:rsidRPr="00123834" w:rsidRDefault="000572DB" w:rsidP="00200883">
            <w:pPr>
              <w:pStyle w:val="a3"/>
            </w:pPr>
            <w:r>
              <w:t>Пропущено пар</w:t>
            </w:r>
          </w:p>
        </w:tc>
        <w:tc>
          <w:tcPr>
            <w:tcW w:w="1666" w:type="dxa"/>
            <w:vAlign w:val="center"/>
          </w:tcPr>
          <w:p w:rsidR="000B0B30" w:rsidRPr="00697995" w:rsidRDefault="000B0B30" w:rsidP="00200883">
            <w:pPr>
              <w:pStyle w:val="a3"/>
              <w:jc w:val="center"/>
              <w:rPr>
                <w:lang w:val="en-US"/>
              </w:rPr>
            </w:pPr>
          </w:p>
        </w:tc>
      </w:tr>
      <w:tr w:rsidR="000B0B30" w:rsidTr="00200883">
        <w:tc>
          <w:tcPr>
            <w:tcW w:w="2891" w:type="dxa"/>
            <w:vAlign w:val="center"/>
          </w:tcPr>
          <w:p w:rsidR="000B0B30" w:rsidRPr="006D76CC" w:rsidRDefault="009606C3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general_hours</w:t>
            </w:r>
          </w:p>
        </w:tc>
        <w:tc>
          <w:tcPr>
            <w:tcW w:w="2512" w:type="dxa"/>
            <w:vAlign w:val="center"/>
          </w:tcPr>
          <w:p w:rsidR="000B0B30" w:rsidRPr="006F78BA" w:rsidRDefault="00BF1DA7" w:rsidP="00200883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3352" w:type="dxa"/>
            <w:vAlign w:val="center"/>
          </w:tcPr>
          <w:p w:rsidR="000B0B30" w:rsidRPr="00123834" w:rsidRDefault="000572DB" w:rsidP="00200883">
            <w:pPr>
              <w:pStyle w:val="a3"/>
            </w:pPr>
            <w:r>
              <w:t>Всего пар</w:t>
            </w:r>
          </w:p>
        </w:tc>
        <w:tc>
          <w:tcPr>
            <w:tcW w:w="1666" w:type="dxa"/>
            <w:vAlign w:val="center"/>
          </w:tcPr>
          <w:p w:rsidR="000B0B30" w:rsidRPr="00697995" w:rsidRDefault="000B0B30" w:rsidP="00200883">
            <w:pPr>
              <w:pStyle w:val="a3"/>
              <w:jc w:val="center"/>
              <w:rPr>
                <w:lang w:val="en-US"/>
              </w:rPr>
            </w:pPr>
          </w:p>
        </w:tc>
      </w:tr>
    </w:tbl>
    <w:p w:rsidR="00332E7C" w:rsidRDefault="00332E7C" w:rsidP="004B74D8"/>
    <w:p w:rsidR="001062C3" w:rsidRDefault="00D56624" w:rsidP="004B74D8">
      <w:r>
        <w:lastRenderedPageBreak/>
        <w:t>Результаты проектирования таблиц в</w:t>
      </w:r>
      <w:r w:rsidR="00C05BB4">
        <w:t xml:space="preserve"> </w:t>
      </w:r>
      <w:r w:rsidR="00C05BB4">
        <w:rPr>
          <w:lang w:val="en-US"/>
        </w:rPr>
        <w:t>MySQL</w:t>
      </w:r>
      <w:r w:rsidR="00C05BB4" w:rsidRPr="00C05BB4">
        <w:t xml:space="preserve"> </w:t>
      </w:r>
      <w:r w:rsidR="00C05BB4">
        <w:rPr>
          <w:lang w:val="en-US"/>
        </w:rPr>
        <w:t>Workbench</w:t>
      </w:r>
      <w:r w:rsidR="00C05BB4" w:rsidRPr="00C05BB4">
        <w:t xml:space="preserve"> </w:t>
      </w:r>
      <w:r>
        <w:t>изображён на (Рисунок )</w:t>
      </w:r>
      <w:r w:rsidR="00D30CFB">
        <w:t>.</w:t>
      </w:r>
    </w:p>
    <w:p w:rsidR="00D30CFB" w:rsidRDefault="00D61216" w:rsidP="00D6121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ED2ED28" wp14:editId="22D94FC9">
            <wp:extent cx="6152515" cy="139954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624" w:rsidRDefault="00D56624" w:rsidP="00D61216"/>
    <w:p w:rsidR="001062C3" w:rsidRDefault="006766E8" w:rsidP="0099127E">
      <w:pPr>
        <w:pStyle w:val="2"/>
      </w:pPr>
      <w:r>
        <w:t>2.2.2.2 Проектирование представлений</w:t>
      </w:r>
    </w:p>
    <w:p w:rsidR="0099127E" w:rsidRDefault="0099127E" w:rsidP="004B74D8"/>
    <w:p w:rsidR="001004C4" w:rsidRDefault="001004C4" w:rsidP="004B74D8"/>
    <w:p w:rsidR="001004C4" w:rsidRDefault="001004C4" w:rsidP="00467591">
      <w:pPr>
        <w:pStyle w:val="2"/>
      </w:pPr>
      <w:r>
        <w:t>2.2.2.3 Создание хранимых процедур</w:t>
      </w:r>
    </w:p>
    <w:p w:rsidR="001004C4" w:rsidRPr="00892F49" w:rsidRDefault="001004C4" w:rsidP="004B74D8"/>
    <w:p w:rsidR="00467591" w:rsidRDefault="00467591" w:rsidP="004B74D8"/>
    <w:p w:rsidR="00467591" w:rsidRDefault="00467591" w:rsidP="004B74D8"/>
    <w:p w:rsidR="001004C4" w:rsidRPr="002D2E28" w:rsidRDefault="0096406C" w:rsidP="00467591">
      <w:pPr>
        <w:pStyle w:val="2"/>
      </w:pPr>
      <w:r>
        <w:t xml:space="preserve">2.2.2.4 </w:t>
      </w:r>
      <w:r w:rsidR="00C54CC7">
        <w:t>Создание пользователей</w:t>
      </w:r>
    </w:p>
    <w:p w:rsidR="005827E7" w:rsidRPr="005827E7" w:rsidRDefault="0003233B" w:rsidP="00010C6C">
      <w:r>
        <w:t xml:space="preserve">Для защиты базы данных был создан пользователь </w:t>
      </w:r>
      <w:r w:rsidR="00986729">
        <w:rPr>
          <w:lang w:val="en-US"/>
        </w:rPr>
        <w:t>iepdb</w:t>
      </w:r>
      <w:r w:rsidR="00986729">
        <w:t xml:space="preserve">, чтобы предоставить доступ только </w:t>
      </w:r>
      <w:r w:rsidR="005827E7">
        <w:t>к одноимённой базе данных</w:t>
      </w:r>
      <w:r w:rsidR="005827E7" w:rsidRPr="005827E7">
        <w:t xml:space="preserve"> </w:t>
      </w:r>
      <w:r w:rsidR="005827E7">
        <w:rPr>
          <w:lang w:val="en-US"/>
        </w:rPr>
        <w:t>iepdb</w:t>
      </w:r>
      <w:r w:rsidR="005827E7">
        <w:t xml:space="preserve"> с ролями:</w:t>
      </w:r>
      <w:r w:rsidR="00010C6C" w:rsidRPr="005827E7">
        <w:t xml:space="preserve"> </w:t>
      </w:r>
    </w:p>
    <w:p w:rsidR="005827E7" w:rsidRPr="005827E7" w:rsidRDefault="005827E7" w:rsidP="005827E7">
      <w:pPr>
        <w:pStyle w:val="aa"/>
        <w:numPr>
          <w:ilvl w:val="0"/>
          <w:numId w:val="20"/>
        </w:numPr>
      </w:pPr>
      <w:r>
        <w:rPr>
          <w:lang w:val="en-US"/>
        </w:rPr>
        <w:t>table.readonly,</w:t>
      </w:r>
    </w:p>
    <w:p w:rsidR="005827E7" w:rsidRPr="005827E7" w:rsidRDefault="005827E7" w:rsidP="005827E7">
      <w:pPr>
        <w:pStyle w:val="aa"/>
        <w:numPr>
          <w:ilvl w:val="0"/>
          <w:numId w:val="20"/>
        </w:numPr>
      </w:pPr>
      <w:r>
        <w:rPr>
          <w:lang w:val="en-US"/>
        </w:rPr>
        <w:t>table.insert,</w:t>
      </w:r>
    </w:p>
    <w:p w:rsidR="005827E7" w:rsidRPr="005827E7" w:rsidRDefault="005827E7" w:rsidP="005827E7">
      <w:pPr>
        <w:pStyle w:val="aa"/>
        <w:numPr>
          <w:ilvl w:val="0"/>
          <w:numId w:val="20"/>
        </w:numPr>
      </w:pPr>
      <w:r>
        <w:rPr>
          <w:lang w:val="en-US"/>
        </w:rPr>
        <w:t>routine.execute</w:t>
      </w:r>
      <w:r w:rsidR="00216568">
        <w:rPr>
          <w:lang w:val="en-US"/>
        </w:rPr>
        <w:t>.</w:t>
      </w:r>
    </w:p>
    <w:p w:rsidR="00444379" w:rsidRDefault="005827E7" w:rsidP="004B74D8">
      <w:r>
        <w:t xml:space="preserve">Тем самым мы позволим пользователю только </w:t>
      </w:r>
      <w:r w:rsidR="00081E9D">
        <w:t>следующие операции:</w:t>
      </w:r>
    </w:p>
    <w:p w:rsidR="00081E9D" w:rsidRPr="00216568" w:rsidRDefault="00216568" w:rsidP="00010C6C">
      <w:pPr>
        <w:pStyle w:val="aa"/>
        <w:numPr>
          <w:ilvl w:val="0"/>
          <w:numId w:val="21"/>
        </w:numPr>
      </w:pPr>
      <w:r>
        <w:rPr>
          <w:lang w:val="en-US"/>
        </w:rPr>
        <w:t>SELECT,</w:t>
      </w:r>
    </w:p>
    <w:p w:rsidR="00216568" w:rsidRPr="00216568" w:rsidRDefault="00216568" w:rsidP="00010C6C">
      <w:pPr>
        <w:pStyle w:val="aa"/>
        <w:numPr>
          <w:ilvl w:val="0"/>
          <w:numId w:val="21"/>
        </w:numPr>
      </w:pPr>
      <w:r>
        <w:rPr>
          <w:lang w:val="en-US"/>
        </w:rPr>
        <w:t>INSERT,</w:t>
      </w:r>
    </w:p>
    <w:p w:rsidR="00216568" w:rsidRPr="00216568" w:rsidRDefault="00216568" w:rsidP="00010C6C">
      <w:pPr>
        <w:pStyle w:val="aa"/>
        <w:numPr>
          <w:ilvl w:val="0"/>
          <w:numId w:val="21"/>
        </w:numPr>
      </w:pPr>
      <w:r>
        <w:rPr>
          <w:lang w:val="en-US"/>
        </w:rPr>
        <w:t>TRIGGER,</w:t>
      </w:r>
    </w:p>
    <w:p w:rsidR="00216568" w:rsidRPr="005827E7" w:rsidRDefault="00216568" w:rsidP="00010C6C">
      <w:pPr>
        <w:pStyle w:val="aa"/>
        <w:numPr>
          <w:ilvl w:val="0"/>
          <w:numId w:val="21"/>
        </w:numPr>
      </w:pPr>
      <w:r>
        <w:rPr>
          <w:lang w:val="en-US"/>
        </w:rPr>
        <w:t>EXECUTE.</w:t>
      </w:r>
    </w:p>
    <w:p w:rsidR="005827E7" w:rsidRPr="00081E9D" w:rsidRDefault="005827E7" w:rsidP="004B74D8"/>
    <w:p w:rsidR="009138D5" w:rsidRDefault="009138D5" w:rsidP="004A216B">
      <w:pPr>
        <w:pStyle w:val="2"/>
      </w:pPr>
      <w:r w:rsidRPr="004318FA">
        <w:t>2.2.2</w:t>
      </w:r>
      <w:r>
        <w:t xml:space="preserve"> Проектирование пользовательского интерфейса</w:t>
      </w:r>
    </w:p>
    <w:p w:rsidR="004A216B" w:rsidRDefault="004A216B" w:rsidP="004B74D8"/>
    <w:p w:rsidR="004A216B" w:rsidRPr="009138D5" w:rsidRDefault="004A216B" w:rsidP="004B74D8"/>
    <w:p w:rsidR="000D56DE" w:rsidRDefault="000D56DE" w:rsidP="004B74D8"/>
    <w:p w:rsidR="001A2207" w:rsidRDefault="001A2207" w:rsidP="004B74D8"/>
    <w:p w:rsidR="001A2207" w:rsidRDefault="001A2207" w:rsidP="001A2207">
      <w:pPr>
        <w:pStyle w:val="2"/>
      </w:pPr>
      <w:r>
        <w:lastRenderedPageBreak/>
        <w:t>2.2.3 Проектирование серверной части</w:t>
      </w:r>
    </w:p>
    <w:p w:rsidR="00747D5C" w:rsidRDefault="00747D5C" w:rsidP="00747D5C">
      <w:pPr>
        <w:pStyle w:val="2"/>
      </w:pPr>
      <w:r>
        <w:t>2.2.3.1 Проектирование маршрутов</w:t>
      </w:r>
    </w:p>
    <w:p w:rsidR="00747D5C" w:rsidRPr="00747D5C" w:rsidRDefault="00747D5C" w:rsidP="00747D5C"/>
    <w:p w:rsidR="00F8278B" w:rsidRDefault="009138D5" w:rsidP="00D365AE">
      <w:pPr>
        <w:pStyle w:val="2"/>
      </w:pPr>
      <w:r w:rsidRPr="004318FA">
        <w:t>2.2.</w:t>
      </w:r>
      <w:r>
        <w:t>3</w:t>
      </w:r>
      <w:r w:rsidR="001A2207">
        <w:t>.</w:t>
      </w:r>
      <w:r w:rsidR="00747D5C">
        <w:t>2</w:t>
      </w:r>
      <w:r w:rsidR="00F8278B" w:rsidRPr="004318FA">
        <w:t xml:space="preserve"> </w:t>
      </w:r>
      <w:r w:rsidR="00F8278B">
        <w:t>Проектирование</w:t>
      </w:r>
      <w:r w:rsidR="00F8278B" w:rsidRPr="004318FA">
        <w:t xml:space="preserve"> </w:t>
      </w:r>
      <w:r w:rsidR="00F8278B">
        <w:rPr>
          <w:lang w:val="en-US"/>
        </w:rPr>
        <w:t>MVC</w:t>
      </w:r>
    </w:p>
    <w:p w:rsidR="006F2B4C" w:rsidRDefault="0081684B" w:rsidP="0081684B">
      <w:r>
        <w:t xml:space="preserve">Большинство </w:t>
      </w:r>
      <w:r>
        <w:rPr>
          <w:lang w:val="en-US"/>
        </w:rPr>
        <w:t>PHP</w:t>
      </w:r>
      <w:r w:rsidRPr="0081684B">
        <w:t>-</w:t>
      </w:r>
      <w:r>
        <w:t xml:space="preserve">фреймворков реализуют паттерн </w:t>
      </w:r>
      <w:r>
        <w:rPr>
          <w:lang w:val="en-US"/>
        </w:rPr>
        <w:t>MVC</w:t>
      </w:r>
      <w:r w:rsidR="00BE4586">
        <w:t xml:space="preserve">, в том числе и </w:t>
      </w:r>
      <w:r w:rsidR="00BE4586">
        <w:rPr>
          <w:lang w:val="en-US"/>
        </w:rPr>
        <w:t>Laravel</w:t>
      </w:r>
      <w:r w:rsidR="00BE4586">
        <w:t>, а значит необходимо спроектировать</w:t>
      </w:r>
      <w:r w:rsidR="006F2B4C">
        <w:t xml:space="preserve"> модели, контроллеры и представления. </w:t>
      </w:r>
    </w:p>
    <w:p w:rsidR="00F8278B" w:rsidRPr="004318FA" w:rsidRDefault="009138D5" w:rsidP="00D365AE">
      <w:pPr>
        <w:pStyle w:val="2"/>
      </w:pPr>
      <w:r w:rsidRPr="004318FA">
        <w:t>2.2.</w:t>
      </w:r>
      <w:r>
        <w:t>3</w:t>
      </w:r>
      <w:r w:rsidR="00747D5C">
        <w:t>.2</w:t>
      </w:r>
      <w:r w:rsidR="00F8278B" w:rsidRPr="004318FA">
        <w:t xml:space="preserve">.1 </w:t>
      </w:r>
      <w:r w:rsidR="00F8278B">
        <w:rPr>
          <w:lang w:val="en-US"/>
        </w:rPr>
        <w:t>Model</w:t>
      </w:r>
    </w:p>
    <w:p w:rsidR="00D964CD" w:rsidRPr="007C38CD" w:rsidRDefault="00892F49" w:rsidP="004B74D8">
      <w:r>
        <w:t xml:space="preserve">Для </w:t>
      </w:r>
      <w:r w:rsidR="00200883">
        <w:t>большинства</w:t>
      </w:r>
      <w:r>
        <w:t xml:space="preserve"> таблицы необходимо создать </w:t>
      </w:r>
      <w:r w:rsidR="009954F6">
        <w:t>связанную с ней модель, чтобы в</w:t>
      </w:r>
      <w:r>
        <w:t xml:space="preserve">последствии можно было </w:t>
      </w:r>
      <w:r w:rsidR="00322701">
        <w:t>работать с данными.</w:t>
      </w:r>
      <w:r w:rsidR="00D964CD" w:rsidRPr="00D964CD">
        <w:t xml:space="preserve"> </w:t>
      </w:r>
    </w:p>
    <w:p w:rsidR="00CF120F" w:rsidRDefault="00CF120F" w:rsidP="004B74D8">
      <w:r>
        <w:rPr>
          <w:lang w:val="en-US"/>
        </w:rPr>
        <w:t>UML</w:t>
      </w:r>
      <w:r w:rsidRPr="00CF120F">
        <w:t xml:space="preserve"> </w:t>
      </w:r>
      <w:r w:rsidR="00892F49">
        <w:t>диаграмма классов моделей</w:t>
      </w:r>
      <w:r w:rsidR="002D075E">
        <w:t xml:space="preserve"> </w:t>
      </w:r>
      <w:r w:rsidR="00AB02CA">
        <w:t>отображена</w:t>
      </w:r>
      <w:r w:rsidR="002D075E">
        <w:t xml:space="preserve"> на (Рисунок п-п)</w:t>
      </w:r>
      <w:r w:rsidR="009B509E">
        <w:t>.</w:t>
      </w:r>
      <w:r>
        <w:t xml:space="preserve"> </w:t>
      </w:r>
    </w:p>
    <w:p w:rsidR="00CF120F" w:rsidRPr="00CF120F" w:rsidRDefault="00132B51" w:rsidP="00277D94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480175" cy="9190355"/>
            <wp:effectExtent l="0" t="0" r="0" b="0"/>
            <wp:docPr id="12" name="Рисунок 12" descr="C:\OpenServer\domains\EDUKIT\docs\Проектирование\MVC\Models. Кодовые словар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OpenServer\domains\EDUKIT\docs\Проектирование\MVC\Models. Кодовые словари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919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52F" w:rsidRDefault="00D8252F" w:rsidP="004B74D8"/>
    <w:p w:rsidR="00277D94" w:rsidRDefault="00277D94" w:rsidP="004B74D8"/>
    <w:p w:rsidR="00277D94" w:rsidRDefault="00323E32" w:rsidP="00323E32">
      <w:pPr>
        <w:ind w:firstLine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480175" cy="9190355"/>
            <wp:effectExtent l="0" t="0" r="0" b="0"/>
            <wp:docPr id="10" name="Рисунок 10" descr="C:\OpenServer\domains\EDUKIT\docs\Проектирование\MVC\Models. Аккаунт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OpenServer\domains\EDUKIT\docs\Проектирование\MVC\Models. Аккаунты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919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A78" w:rsidRPr="00D37A78" w:rsidRDefault="00D37A78" w:rsidP="00323E32">
      <w:pPr>
        <w:ind w:firstLine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480175" cy="9197448"/>
            <wp:effectExtent l="0" t="0" r="0" b="3810"/>
            <wp:docPr id="13" name="Рисунок 13" descr="C:\OpenServer\domains\EDUKIT\docs\Проектирование\MVC\Models. Расписа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OpenServer\domains\EDUKIT\docs\Проектирование\MVC\Models. Расписание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9197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E32" w:rsidRPr="004318FA" w:rsidRDefault="00205E2C" w:rsidP="00205E2C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480175" cy="9190355"/>
            <wp:effectExtent l="0" t="0" r="0" b="0"/>
            <wp:docPr id="11" name="Рисунок 11" descr="C:\OpenServer\domains\EDUKIT\docs\Проектирование\MVC\Models. Тестирова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OpenServer\domains\EDUKIT\docs\Проектирование\MVC\Models. Тестирование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919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78B" w:rsidRDefault="009C17E8" w:rsidP="00A6215C">
      <w:pPr>
        <w:ind w:firstLine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480175" cy="9197448"/>
            <wp:effectExtent l="0" t="0" r="0" b="3810"/>
            <wp:docPr id="14" name="Рисунок 14" descr="C:\OpenServer\domains\EDUKIT\docs\Проектирование\MVC\Models. Результаты тестиров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OpenServer\domains\EDUKIT\docs\Проектирование\MVC\Models. Результаты тестирования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9197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FFB" w:rsidRDefault="00257FFB" w:rsidP="00A6215C">
      <w:pPr>
        <w:ind w:firstLine="0"/>
        <w:rPr>
          <w:lang w:val="en-US"/>
        </w:rPr>
      </w:pPr>
    </w:p>
    <w:p w:rsidR="00257FFB" w:rsidRPr="00A6215C" w:rsidRDefault="00257FFB" w:rsidP="00A6215C">
      <w:pPr>
        <w:ind w:firstLine="0"/>
        <w:rPr>
          <w:lang w:val="en-US"/>
        </w:rPr>
      </w:pPr>
    </w:p>
    <w:p w:rsidR="00F8278B" w:rsidRPr="00D520B4" w:rsidRDefault="009138D5" w:rsidP="00D365AE">
      <w:pPr>
        <w:pStyle w:val="2"/>
      </w:pPr>
      <w:r w:rsidRPr="00D520B4">
        <w:lastRenderedPageBreak/>
        <w:t>2.2.</w:t>
      </w:r>
      <w:r>
        <w:t>3</w:t>
      </w:r>
      <w:r w:rsidR="00747D5C">
        <w:t>.2</w:t>
      </w:r>
      <w:r w:rsidR="00F8278B" w:rsidRPr="00D520B4">
        <w:t xml:space="preserve">.2 </w:t>
      </w:r>
      <w:r w:rsidR="00F8278B">
        <w:rPr>
          <w:lang w:val="en-US"/>
        </w:rPr>
        <w:t>View</w:t>
      </w:r>
    </w:p>
    <w:p w:rsidR="00F8278B" w:rsidRPr="00D520B4" w:rsidRDefault="00F8278B" w:rsidP="004B74D8"/>
    <w:p w:rsidR="00F8278B" w:rsidRPr="00D520B4" w:rsidRDefault="00F8278B" w:rsidP="004B74D8"/>
    <w:p w:rsidR="00F8278B" w:rsidRPr="00D520B4" w:rsidRDefault="009138D5" w:rsidP="00D365AE">
      <w:pPr>
        <w:pStyle w:val="2"/>
      </w:pPr>
      <w:r w:rsidRPr="00D520B4">
        <w:t>2.2.</w:t>
      </w:r>
      <w:r>
        <w:t>3</w:t>
      </w:r>
      <w:r w:rsidR="00747D5C">
        <w:t>.2</w:t>
      </w:r>
      <w:r w:rsidR="00F8278B" w:rsidRPr="00D520B4">
        <w:t xml:space="preserve">.3 </w:t>
      </w:r>
      <w:r w:rsidR="00F8278B">
        <w:rPr>
          <w:lang w:val="en-US"/>
        </w:rPr>
        <w:t>Controller</w:t>
      </w:r>
    </w:p>
    <w:p w:rsidR="00F8278B" w:rsidRPr="00D520B4" w:rsidRDefault="00F8278B" w:rsidP="004B74D8"/>
    <w:p w:rsidR="00EE0DE9" w:rsidRDefault="0020035A" w:rsidP="0020035A">
      <w:pPr>
        <w:pStyle w:val="2"/>
      </w:pPr>
      <w:r>
        <w:t>2.2.3.3 Проектирование фильтров запросов</w:t>
      </w:r>
    </w:p>
    <w:p w:rsidR="0020035A" w:rsidRDefault="0020035A" w:rsidP="004B74D8"/>
    <w:p w:rsidR="0020035A" w:rsidRPr="00D520B4" w:rsidRDefault="0020035A" w:rsidP="004B74D8"/>
    <w:p w:rsidR="00EE0DE9" w:rsidRPr="00D520B4" w:rsidRDefault="00EE0DE9" w:rsidP="004B74D8"/>
    <w:p w:rsidR="00EE0DE9" w:rsidRPr="00D520B4" w:rsidRDefault="00EE0DE9" w:rsidP="004B74D8"/>
    <w:p w:rsidR="00F8278B" w:rsidRPr="00D520B4" w:rsidRDefault="00F8278B" w:rsidP="004B74D8"/>
    <w:p w:rsidR="00F8278B" w:rsidRPr="00D520B4" w:rsidRDefault="00F8278B" w:rsidP="004B74D8"/>
    <w:p w:rsidR="00F8278B" w:rsidRPr="00D520B4" w:rsidRDefault="00F8278B" w:rsidP="004B74D8"/>
    <w:p w:rsidR="00F8278B" w:rsidRPr="00D520B4" w:rsidRDefault="00F8278B" w:rsidP="004B74D8"/>
    <w:p w:rsidR="00F8278B" w:rsidRPr="00D520B4" w:rsidRDefault="00F8278B" w:rsidP="004B74D8"/>
    <w:p w:rsidR="004B74D8" w:rsidRPr="00D520B4" w:rsidRDefault="004B74D8" w:rsidP="004B74D8"/>
    <w:p w:rsidR="004B74D8" w:rsidRPr="00D520B4" w:rsidRDefault="004B74D8" w:rsidP="004B74D8"/>
    <w:p w:rsidR="0080382A" w:rsidRPr="00D520B4" w:rsidRDefault="0080382A" w:rsidP="00282B6B"/>
    <w:sectPr w:rsidR="0080382A" w:rsidRPr="00D520B4" w:rsidSect="00877865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C21114"/>
    <w:multiLevelType w:val="hybridMultilevel"/>
    <w:tmpl w:val="1B2CE40E"/>
    <w:lvl w:ilvl="0" w:tplc="64488ED0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>
    <w:nsid w:val="023C5B75"/>
    <w:multiLevelType w:val="hybridMultilevel"/>
    <w:tmpl w:val="C7DAA30A"/>
    <w:lvl w:ilvl="0" w:tplc="695EDCF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8834CC7"/>
    <w:multiLevelType w:val="hybridMultilevel"/>
    <w:tmpl w:val="8804AA5C"/>
    <w:lvl w:ilvl="0" w:tplc="AFBC30E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>
    <w:nsid w:val="0FB84066"/>
    <w:multiLevelType w:val="hybridMultilevel"/>
    <w:tmpl w:val="95D0C318"/>
    <w:lvl w:ilvl="0" w:tplc="64488ED0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>
    <w:nsid w:val="23BF1CE4"/>
    <w:multiLevelType w:val="hybridMultilevel"/>
    <w:tmpl w:val="7D966DF0"/>
    <w:lvl w:ilvl="0" w:tplc="AFBC30E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>
    <w:nsid w:val="294E4D50"/>
    <w:multiLevelType w:val="hybridMultilevel"/>
    <w:tmpl w:val="D5BAF27C"/>
    <w:lvl w:ilvl="0" w:tplc="64488ED0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352D32ED"/>
    <w:multiLevelType w:val="hybridMultilevel"/>
    <w:tmpl w:val="BDAC2AE0"/>
    <w:lvl w:ilvl="0" w:tplc="AFBC30E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35925A6F"/>
    <w:multiLevelType w:val="hybridMultilevel"/>
    <w:tmpl w:val="74323556"/>
    <w:lvl w:ilvl="0" w:tplc="AFBC30E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3C4A1911"/>
    <w:multiLevelType w:val="hybridMultilevel"/>
    <w:tmpl w:val="95B4C8B6"/>
    <w:lvl w:ilvl="0" w:tplc="DC789BE8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51EE582F"/>
    <w:multiLevelType w:val="hybridMultilevel"/>
    <w:tmpl w:val="B98CC8A8"/>
    <w:lvl w:ilvl="0" w:tplc="64488ED0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57AE78FB"/>
    <w:multiLevelType w:val="hybridMultilevel"/>
    <w:tmpl w:val="04EAC25A"/>
    <w:lvl w:ilvl="0" w:tplc="695EDCF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5B3B2653"/>
    <w:multiLevelType w:val="hybridMultilevel"/>
    <w:tmpl w:val="D430DDE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5D9E3960"/>
    <w:multiLevelType w:val="hybridMultilevel"/>
    <w:tmpl w:val="933849E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64753689"/>
    <w:multiLevelType w:val="hybridMultilevel"/>
    <w:tmpl w:val="D6922A0A"/>
    <w:lvl w:ilvl="0" w:tplc="AFBC30E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66AA45C0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6EF57447"/>
    <w:multiLevelType w:val="hybridMultilevel"/>
    <w:tmpl w:val="12B64A4C"/>
    <w:lvl w:ilvl="0" w:tplc="695EDCF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716C0C34"/>
    <w:multiLevelType w:val="hybridMultilevel"/>
    <w:tmpl w:val="D62CF202"/>
    <w:lvl w:ilvl="0" w:tplc="AFBC30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7AE5750C"/>
    <w:multiLevelType w:val="hybridMultilevel"/>
    <w:tmpl w:val="43C4344A"/>
    <w:lvl w:ilvl="0" w:tplc="AFBC30E0">
      <w:start w:val="1"/>
      <w:numFmt w:val="bullet"/>
      <w:lvlText w:val=""/>
      <w:lvlJc w:val="left"/>
      <w:pPr>
        <w:ind w:left="1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18">
    <w:nsid w:val="7B0134A8"/>
    <w:multiLevelType w:val="hybridMultilevel"/>
    <w:tmpl w:val="D5BAF27C"/>
    <w:lvl w:ilvl="0" w:tplc="64488ED0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>
    <w:nsid w:val="7B400D1F"/>
    <w:multiLevelType w:val="hybridMultilevel"/>
    <w:tmpl w:val="0C8E21C6"/>
    <w:lvl w:ilvl="0" w:tplc="64488ED0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0">
    <w:nsid w:val="7BD0401A"/>
    <w:multiLevelType w:val="hybridMultilevel"/>
    <w:tmpl w:val="AF8E4556"/>
    <w:lvl w:ilvl="0" w:tplc="AFBC30E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8"/>
  </w:num>
  <w:num w:numId="3">
    <w:abstractNumId w:val="5"/>
  </w:num>
  <w:num w:numId="4">
    <w:abstractNumId w:val="0"/>
  </w:num>
  <w:num w:numId="5">
    <w:abstractNumId w:val="4"/>
  </w:num>
  <w:num w:numId="6">
    <w:abstractNumId w:val="19"/>
  </w:num>
  <w:num w:numId="7">
    <w:abstractNumId w:val="3"/>
  </w:num>
  <w:num w:numId="8">
    <w:abstractNumId w:val="9"/>
  </w:num>
  <w:num w:numId="9">
    <w:abstractNumId w:val="6"/>
  </w:num>
  <w:num w:numId="10">
    <w:abstractNumId w:val="13"/>
  </w:num>
  <w:num w:numId="11">
    <w:abstractNumId w:val="2"/>
  </w:num>
  <w:num w:numId="12">
    <w:abstractNumId w:val="20"/>
  </w:num>
  <w:num w:numId="13">
    <w:abstractNumId w:val="7"/>
  </w:num>
  <w:num w:numId="14">
    <w:abstractNumId w:val="18"/>
  </w:num>
  <w:num w:numId="15">
    <w:abstractNumId w:val="17"/>
  </w:num>
  <w:num w:numId="16">
    <w:abstractNumId w:val="11"/>
  </w:num>
  <w:num w:numId="17">
    <w:abstractNumId w:val="15"/>
  </w:num>
  <w:num w:numId="18">
    <w:abstractNumId w:val="12"/>
  </w:num>
  <w:num w:numId="19">
    <w:abstractNumId w:val="16"/>
  </w:num>
  <w:num w:numId="20">
    <w:abstractNumId w:val="1"/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activeWritingStyle w:appName="MSWord" w:lang="ru-RU" w:vendorID="64" w:dllVersion="131078" w:nlCheck="1" w:checkStyle="0"/>
  <w:activeWritingStyle w:appName="MSWord" w:lang="en-US" w:vendorID="64" w:dllVersion="131078" w:nlCheck="1" w:checkStyle="1"/>
  <w:attachedTemplate r:id="rId1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5A34"/>
    <w:rsid w:val="00003723"/>
    <w:rsid w:val="00003891"/>
    <w:rsid w:val="00010C6C"/>
    <w:rsid w:val="00015331"/>
    <w:rsid w:val="00017834"/>
    <w:rsid w:val="00017D7F"/>
    <w:rsid w:val="00020771"/>
    <w:rsid w:val="00020C34"/>
    <w:rsid w:val="000316A2"/>
    <w:rsid w:val="0003233B"/>
    <w:rsid w:val="00036B04"/>
    <w:rsid w:val="00037C1F"/>
    <w:rsid w:val="00041043"/>
    <w:rsid w:val="00041321"/>
    <w:rsid w:val="000448B1"/>
    <w:rsid w:val="00044E8A"/>
    <w:rsid w:val="00051B8D"/>
    <w:rsid w:val="00052C81"/>
    <w:rsid w:val="000546FE"/>
    <w:rsid w:val="000561BE"/>
    <w:rsid w:val="000572DB"/>
    <w:rsid w:val="00067AC9"/>
    <w:rsid w:val="0007150B"/>
    <w:rsid w:val="00071DFF"/>
    <w:rsid w:val="0007391D"/>
    <w:rsid w:val="00081E9D"/>
    <w:rsid w:val="000B0B30"/>
    <w:rsid w:val="000C3249"/>
    <w:rsid w:val="000C72EC"/>
    <w:rsid w:val="000C7E3B"/>
    <w:rsid w:val="000D1C37"/>
    <w:rsid w:val="000D2F2B"/>
    <w:rsid w:val="000D56DE"/>
    <w:rsid w:val="000F1A2C"/>
    <w:rsid w:val="000F3C09"/>
    <w:rsid w:val="000F41BD"/>
    <w:rsid w:val="000F69DE"/>
    <w:rsid w:val="001004C4"/>
    <w:rsid w:val="0010290E"/>
    <w:rsid w:val="001062C3"/>
    <w:rsid w:val="001123BA"/>
    <w:rsid w:val="00123834"/>
    <w:rsid w:val="00127BE1"/>
    <w:rsid w:val="001311EA"/>
    <w:rsid w:val="00132140"/>
    <w:rsid w:val="00132B51"/>
    <w:rsid w:val="0013413A"/>
    <w:rsid w:val="0014401F"/>
    <w:rsid w:val="001471C5"/>
    <w:rsid w:val="00147C3A"/>
    <w:rsid w:val="00150BC6"/>
    <w:rsid w:val="00157400"/>
    <w:rsid w:val="00161A4F"/>
    <w:rsid w:val="00162F22"/>
    <w:rsid w:val="0016441F"/>
    <w:rsid w:val="00170388"/>
    <w:rsid w:val="00171402"/>
    <w:rsid w:val="001740CB"/>
    <w:rsid w:val="00181ED0"/>
    <w:rsid w:val="00190F8C"/>
    <w:rsid w:val="0019631C"/>
    <w:rsid w:val="00197DE9"/>
    <w:rsid w:val="001A17FC"/>
    <w:rsid w:val="001A2207"/>
    <w:rsid w:val="001A5A34"/>
    <w:rsid w:val="001D3162"/>
    <w:rsid w:val="001D5EC3"/>
    <w:rsid w:val="001E2C63"/>
    <w:rsid w:val="001E6C1B"/>
    <w:rsid w:val="001F3ECE"/>
    <w:rsid w:val="001F475E"/>
    <w:rsid w:val="0020035A"/>
    <w:rsid w:val="00200883"/>
    <w:rsid w:val="002034AC"/>
    <w:rsid w:val="00205E2C"/>
    <w:rsid w:val="002116CF"/>
    <w:rsid w:val="002152F3"/>
    <w:rsid w:val="00216568"/>
    <w:rsid w:val="002212A2"/>
    <w:rsid w:val="00221B9A"/>
    <w:rsid w:val="0022294B"/>
    <w:rsid w:val="00225381"/>
    <w:rsid w:val="00234800"/>
    <w:rsid w:val="002348B0"/>
    <w:rsid w:val="00236701"/>
    <w:rsid w:val="00241A76"/>
    <w:rsid w:val="00241D95"/>
    <w:rsid w:val="00242043"/>
    <w:rsid w:val="00242CE9"/>
    <w:rsid w:val="002552BC"/>
    <w:rsid w:val="002554DD"/>
    <w:rsid w:val="00257FFB"/>
    <w:rsid w:val="00260600"/>
    <w:rsid w:val="0026089E"/>
    <w:rsid w:val="00261EBC"/>
    <w:rsid w:val="002714F6"/>
    <w:rsid w:val="002776E4"/>
    <w:rsid w:val="00277D94"/>
    <w:rsid w:val="00282B6B"/>
    <w:rsid w:val="00292B97"/>
    <w:rsid w:val="002A0581"/>
    <w:rsid w:val="002A2B2E"/>
    <w:rsid w:val="002A3507"/>
    <w:rsid w:val="002A3F55"/>
    <w:rsid w:val="002B0348"/>
    <w:rsid w:val="002B1D18"/>
    <w:rsid w:val="002B7CDE"/>
    <w:rsid w:val="002C02E9"/>
    <w:rsid w:val="002C138C"/>
    <w:rsid w:val="002C268E"/>
    <w:rsid w:val="002C35B9"/>
    <w:rsid w:val="002D075E"/>
    <w:rsid w:val="002D2E28"/>
    <w:rsid w:val="002D61B5"/>
    <w:rsid w:val="002E48B7"/>
    <w:rsid w:val="002F06FF"/>
    <w:rsid w:val="002F3519"/>
    <w:rsid w:val="002F353D"/>
    <w:rsid w:val="003017A3"/>
    <w:rsid w:val="003166EE"/>
    <w:rsid w:val="0032236A"/>
    <w:rsid w:val="00322701"/>
    <w:rsid w:val="00323E32"/>
    <w:rsid w:val="00332E7C"/>
    <w:rsid w:val="00335222"/>
    <w:rsid w:val="00337391"/>
    <w:rsid w:val="00337BC5"/>
    <w:rsid w:val="00350559"/>
    <w:rsid w:val="00352480"/>
    <w:rsid w:val="00352700"/>
    <w:rsid w:val="003601F2"/>
    <w:rsid w:val="003608FE"/>
    <w:rsid w:val="003775AB"/>
    <w:rsid w:val="0038771C"/>
    <w:rsid w:val="00395FD7"/>
    <w:rsid w:val="003A367E"/>
    <w:rsid w:val="003B3AD0"/>
    <w:rsid w:val="003B49B1"/>
    <w:rsid w:val="003C005C"/>
    <w:rsid w:val="003C1CA4"/>
    <w:rsid w:val="003C2DD5"/>
    <w:rsid w:val="003C5E97"/>
    <w:rsid w:val="003D29F4"/>
    <w:rsid w:val="003D4FC2"/>
    <w:rsid w:val="003D7104"/>
    <w:rsid w:val="003E20ED"/>
    <w:rsid w:val="003E2EFF"/>
    <w:rsid w:val="003F56CD"/>
    <w:rsid w:val="003F6A02"/>
    <w:rsid w:val="00402FD8"/>
    <w:rsid w:val="00405056"/>
    <w:rsid w:val="00411942"/>
    <w:rsid w:val="00414495"/>
    <w:rsid w:val="00422F06"/>
    <w:rsid w:val="00425B9A"/>
    <w:rsid w:val="00430F5A"/>
    <w:rsid w:val="004318FA"/>
    <w:rsid w:val="00440BF4"/>
    <w:rsid w:val="0044152A"/>
    <w:rsid w:val="00441D02"/>
    <w:rsid w:val="00443395"/>
    <w:rsid w:val="00443553"/>
    <w:rsid w:val="00444379"/>
    <w:rsid w:val="004534F4"/>
    <w:rsid w:val="004565F2"/>
    <w:rsid w:val="00456B48"/>
    <w:rsid w:val="00467591"/>
    <w:rsid w:val="00472217"/>
    <w:rsid w:val="0047485D"/>
    <w:rsid w:val="00475E40"/>
    <w:rsid w:val="00476EFA"/>
    <w:rsid w:val="00477072"/>
    <w:rsid w:val="0048008D"/>
    <w:rsid w:val="00483FCD"/>
    <w:rsid w:val="00485CDE"/>
    <w:rsid w:val="00492741"/>
    <w:rsid w:val="00493EC2"/>
    <w:rsid w:val="004A011E"/>
    <w:rsid w:val="004A0C49"/>
    <w:rsid w:val="004A216B"/>
    <w:rsid w:val="004A21D7"/>
    <w:rsid w:val="004A43D0"/>
    <w:rsid w:val="004A456F"/>
    <w:rsid w:val="004A5B9E"/>
    <w:rsid w:val="004A6CE8"/>
    <w:rsid w:val="004B74D8"/>
    <w:rsid w:val="004B786F"/>
    <w:rsid w:val="004C0380"/>
    <w:rsid w:val="004C24D8"/>
    <w:rsid w:val="004C4A72"/>
    <w:rsid w:val="004D0E08"/>
    <w:rsid w:val="004D114F"/>
    <w:rsid w:val="004D31DA"/>
    <w:rsid w:val="004D607A"/>
    <w:rsid w:val="004E2D39"/>
    <w:rsid w:val="004E66F8"/>
    <w:rsid w:val="004E690D"/>
    <w:rsid w:val="004F4A26"/>
    <w:rsid w:val="004F54C8"/>
    <w:rsid w:val="00503BAA"/>
    <w:rsid w:val="005048BE"/>
    <w:rsid w:val="00520969"/>
    <w:rsid w:val="00521A0D"/>
    <w:rsid w:val="0052586D"/>
    <w:rsid w:val="00533578"/>
    <w:rsid w:val="0053634A"/>
    <w:rsid w:val="005425D3"/>
    <w:rsid w:val="0054285A"/>
    <w:rsid w:val="005460AF"/>
    <w:rsid w:val="00553F58"/>
    <w:rsid w:val="0055564D"/>
    <w:rsid w:val="0056089A"/>
    <w:rsid w:val="005676D5"/>
    <w:rsid w:val="00571FD3"/>
    <w:rsid w:val="00577A41"/>
    <w:rsid w:val="0058074C"/>
    <w:rsid w:val="005827E7"/>
    <w:rsid w:val="00583669"/>
    <w:rsid w:val="00584F56"/>
    <w:rsid w:val="0059326C"/>
    <w:rsid w:val="005960D5"/>
    <w:rsid w:val="005A1249"/>
    <w:rsid w:val="005B0EA6"/>
    <w:rsid w:val="005B3AED"/>
    <w:rsid w:val="005B4D5F"/>
    <w:rsid w:val="005B4F86"/>
    <w:rsid w:val="005C37A6"/>
    <w:rsid w:val="005C3E9F"/>
    <w:rsid w:val="005D5B91"/>
    <w:rsid w:val="005D63A2"/>
    <w:rsid w:val="005D7528"/>
    <w:rsid w:val="005E1291"/>
    <w:rsid w:val="005F0546"/>
    <w:rsid w:val="005F3B6C"/>
    <w:rsid w:val="00602332"/>
    <w:rsid w:val="00606EAF"/>
    <w:rsid w:val="0061040E"/>
    <w:rsid w:val="006179C0"/>
    <w:rsid w:val="00625826"/>
    <w:rsid w:val="00642A16"/>
    <w:rsid w:val="00642EEB"/>
    <w:rsid w:val="00643B84"/>
    <w:rsid w:val="00645BD5"/>
    <w:rsid w:val="0065556D"/>
    <w:rsid w:val="00661973"/>
    <w:rsid w:val="0066248D"/>
    <w:rsid w:val="00662811"/>
    <w:rsid w:val="00671978"/>
    <w:rsid w:val="00672EA6"/>
    <w:rsid w:val="00675AED"/>
    <w:rsid w:val="006766E8"/>
    <w:rsid w:val="00681265"/>
    <w:rsid w:val="00684A11"/>
    <w:rsid w:val="00685FA7"/>
    <w:rsid w:val="006913DD"/>
    <w:rsid w:val="006921B6"/>
    <w:rsid w:val="00695819"/>
    <w:rsid w:val="00697995"/>
    <w:rsid w:val="006B447D"/>
    <w:rsid w:val="006D31F2"/>
    <w:rsid w:val="006D53A6"/>
    <w:rsid w:val="006D593A"/>
    <w:rsid w:val="006E37F3"/>
    <w:rsid w:val="006F2B4C"/>
    <w:rsid w:val="006F50C0"/>
    <w:rsid w:val="006F78BA"/>
    <w:rsid w:val="00716528"/>
    <w:rsid w:val="00721AE1"/>
    <w:rsid w:val="00725C2D"/>
    <w:rsid w:val="00726084"/>
    <w:rsid w:val="00726390"/>
    <w:rsid w:val="00727250"/>
    <w:rsid w:val="00731678"/>
    <w:rsid w:val="00731AC7"/>
    <w:rsid w:val="007326F0"/>
    <w:rsid w:val="0074181F"/>
    <w:rsid w:val="00742F28"/>
    <w:rsid w:val="00743589"/>
    <w:rsid w:val="00745B3D"/>
    <w:rsid w:val="0074636F"/>
    <w:rsid w:val="00746F79"/>
    <w:rsid w:val="00747D5C"/>
    <w:rsid w:val="0075218D"/>
    <w:rsid w:val="00754AB4"/>
    <w:rsid w:val="00762226"/>
    <w:rsid w:val="007655E8"/>
    <w:rsid w:val="00770246"/>
    <w:rsid w:val="00776EA3"/>
    <w:rsid w:val="00777D38"/>
    <w:rsid w:val="00780287"/>
    <w:rsid w:val="00782FE8"/>
    <w:rsid w:val="0079137A"/>
    <w:rsid w:val="00793FB8"/>
    <w:rsid w:val="00796990"/>
    <w:rsid w:val="007A1C92"/>
    <w:rsid w:val="007A7C74"/>
    <w:rsid w:val="007B3484"/>
    <w:rsid w:val="007B5E65"/>
    <w:rsid w:val="007B774C"/>
    <w:rsid w:val="007C38CD"/>
    <w:rsid w:val="007C3CC9"/>
    <w:rsid w:val="007C6E2F"/>
    <w:rsid w:val="007D0D97"/>
    <w:rsid w:val="007D5708"/>
    <w:rsid w:val="007D7087"/>
    <w:rsid w:val="007E56FC"/>
    <w:rsid w:val="007E7880"/>
    <w:rsid w:val="007E7A83"/>
    <w:rsid w:val="007F2543"/>
    <w:rsid w:val="007F2D31"/>
    <w:rsid w:val="0080382A"/>
    <w:rsid w:val="00804109"/>
    <w:rsid w:val="00807804"/>
    <w:rsid w:val="00815475"/>
    <w:rsid w:val="0081684B"/>
    <w:rsid w:val="00817499"/>
    <w:rsid w:val="00824E11"/>
    <w:rsid w:val="00824FBE"/>
    <w:rsid w:val="00827BE9"/>
    <w:rsid w:val="00833D85"/>
    <w:rsid w:val="008344EE"/>
    <w:rsid w:val="0083450C"/>
    <w:rsid w:val="0084364C"/>
    <w:rsid w:val="008451A0"/>
    <w:rsid w:val="00852878"/>
    <w:rsid w:val="00857A7C"/>
    <w:rsid w:val="008726ED"/>
    <w:rsid w:val="00873709"/>
    <w:rsid w:val="008756D5"/>
    <w:rsid w:val="00877865"/>
    <w:rsid w:val="008851A5"/>
    <w:rsid w:val="008904DB"/>
    <w:rsid w:val="008911C9"/>
    <w:rsid w:val="00892F49"/>
    <w:rsid w:val="008A11EA"/>
    <w:rsid w:val="008A6843"/>
    <w:rsid w:val="008A6D81"/>
    <w:rsid w:val="008B2D2E"/>
    <w:rsid w:val="008B7009"/>
    <w:rsid w:val="008C48FA"/>
    <w:rsid w:val="008D1DD1"/>
    <w:rsid w:val="008E04A9"/>
    <w:rsid w:val="008E55C0"/>
    <w:rsid w:val="008E6D5F"/>
    <w:rsid w:val="008F0D8F"/>
    <w:rsid w:val="008F55EC"/>
    <w:rsid w:val="008F59D9"/>
    <w:rsid w:val="009019D0"/>
    <w:rsid w:val="00907127"/>
    <w:rsid w:val="00913678"/>
    <w:rsid w:val="009138D5"/>
    <w:rsid w:val="0091445D"/>
    <w:rsid w:val="00922202"/>
    <w:rsid w:val="009236F6"/>
    <w:rsid w:val="00931D07"/>
    <w:rsid w:val="009343F0"/>
    <w:rsid w:val="009405D0"/>
    <w:rsid w:val="00942199"/>
    <w:rsid w:val="00946268"/>
    <w:rsid w:val="00951E3F"/>
    <w:rsid w:val="009526E6"/>
    <w:rsid w:val="00953089"/>
    <w:rsid w:val="00957014"/>
    <w:rsid w:val="009606C3"/>
    <w:rsid w:val="00961848"/>
    <w:rsid w:val="00962245"/>
    <w:rsid w:val="00962D95"/>
    <w:rsid w:val="0096406C"/>
    <w:rsid w:val="00967121"/>
    <w:rsid w:val="00967E97"/>
    <w:rsid w:val="00974E16"/>
    <w:rsid w:val="00975B2A"/>
    <w:rsid w:val="009802C7"/>
    <w:rsid w:val="00981FCC"/>
    <w:rsid w:val="00983FFA"/>
    <w:rsid w:val="00986729"/>
    <w:rsid w:val="0099126C"/>
    <w:rsid w:val="0099127E"/>
    <w:rsid w:val="009928AF"/>
    <w:rsid w:val="009954F6"/>
    <w:rsid w:val="00995593"/>
    <w:rsid w:val="009B3273"/>
    <w:rsid w:val="009B393C"/>
    <w:rsid w:val="009B509E"/>
    <w:rsid w:val="009C17E8"/>
    <w:rsid w:val="009C4E79"/>
    <w:rsid w:val="009D3E7B"/>
    <w:rsid w:val="009D4310"/>
    <w:rsid w:val="009D503B"/>
    <w:rsid w:val="009D5ACA"/>
    <w:rsid w:val="009D767E"/>
    <w:rsid w:val="009E3040"/>
    <w:rsid w:val="009F4C4C"/>
    <w:rsid w:val="009F5246"/>
    <w:rsid w:val="00A02913"/>
    <w:rsid w:val="00A12E1C"/>
    <w:rsid w:val="00A15A15"/>
    <w:rsid w:val="00A2129C"/>
    <w:rsid w:val="00A22306"/>
    <w:rsid w:val="00A23473"/>
    <w:rsid w:val="00A26C84"/>
    <w:rsid w:val="00A32359"/>
    <w:rsid w:val="00A425AF"/>
    <w:rsid w:val="00A60BEE"/>
    <w:rsid w:val="00A6215C"/>
    <w:rsid w:val="00A62484"/>
    <w:rsid w:val="00A64F52"/>
    <w:rsid w:val="00A66932"/>
    <w:rsid w:val="00A67900"/>
    <w:rsid w:val="00A700CF"/>
    <w:rsid w:val="00A71EDD"/>
    <w:rsid w:val="00A753C1"/>
    <w:rsid w:val="00A76E40"/>
    <w:rsid w:val="00A8797F"/>
    <w:rsid w:val="00A965AC"/>
    <w:rsid w:val="00AA2596"/>
    <w:rsid w:val="00AA3259"/>
    <w:rsid w:val="00AA737B"/>
    <w:rsid w:val="00AB02CA"/>
    <w:rsid w:val="00AB3D82"/>
    <w:rsid w:val="00AB65E6"/>
    <w:rsid w:val="00AC22F4"/>
    <w:rsid w:val="00AC61FE"/>
    <w:rsid w:val="00AC62B1"/>
    <w:rsid w:val="00AD03E8"/>
    <w:rsid w:val="00AD1261"/>
    <w:rsid w:val="00AD609E"/>
    <w:rsid w:val="00AE1522"/>
    <w:rsid w:val="00AE2062"/>
    <w:rsid w:val="00AE5C89"/>
    <w:rsid w:val="00AE66B6"/>
    <w:rsid w:val="00AE7DB2"/>
    <w:rsid w:val="00AF0A9A"/>
    <w:rsid w:val="00AF253E"/>
    <w:rsid w:val="00AF32AD"/>
    <w:rsid w:val="00AF46B8"/>
    <w:rsid w:val="00AF4D99"/>
    <w:rsid w:val="00B12DD1"/>
    <w:rsid w:val="00B15AB6"/>
    <w:rsid w:val="00B227BF"/>
    <w:rsid w:val="00B25AC6"/>
    <w:rsid w:val="00B31B84"/>
    <w:rsid w:val="00B366AE"/>
    <w:rsid w:val="00B403B0"/>
    <w:rsid w:val="00B4657B"/>
    <w:rsid w:val="00B50D78"/>
    <w:rsid w:val="00B54DC1"/>
    <w:rsid w:val="00B54E0E"/>
    <w:rsid w:val="00B637DF"/>
    <w:rsid w:val="00B64036"/>
    <w:rsid w:val="00B71DB8"/>
    <w:rsid w:val="00B71F18"/>
    <w:rsid w:val="00B7353C"/>
    <w:rsid w:val="00B805DF"/>
    <w:rsid w:val="00B80BC7"/>
    <w:rsid w:val="00B82D1C"/>
    <w:rsid w:val="00B91950"/>
    <w:rsid w:val="00B96E7A"/>
    <w:rsid w:val="00BA618C"/>
    <w:rsid w:val="00BB3FC2"/>
    <w:rsid w:val="00BB6E7D"/>
    <w:rsid w:val="00BB70AC"/>
    <w:rsid w:val="00BC15AF"/>
    <w:rsid w:val="00BC2D21"/>
    <w:rsid w:val="00BC34EA"/>
    <w:rsid w:val="00BD15BF"/>
    <w:rsid w:val="00BD2599"/>
    <w:rsid w:val="00BD5B77"/>
    <w:rsid w:val="00BE4586"/>
    <w:rsid w:val="00BE5DCE"/>
    <w:rsid w:val="00BF1418"/>
    <w:rsid w:val="00BF1DA7"/>
    <w:rsid w:val="00BF360E"/>
    <w:rsid w:val="00BF6548"/>
    <w:rsid w:val="00C05BB4"/>
    <w:rsid w:val="00C068A7"/>
    <w:rsid w:val="00C07922"/>
    <w:rsid w:val="00C14834"/>
    <w:rsid w:val="00C15C6B"/>
    <w:rsid w:val="00C21F5C"/>
    <w:rsid w:val="00C32C9D"/>
    <w:rsid w:val="00C330B7"/>
    <w:rsid w:val="00C343E6"/>
    <w:rsid w:val="00C3544B"/>
    <w:rsid w:val="00C54B66"/>
    <w:rsid w:val="00C54CC7"/>
    <w:rsid w:val="00C6073B"/>
    <w:rsid w:val="00C61BB0"/>
    <w:rsid w:val="00C6238D"/>
    <w:rsid w:val="00C64842"/>
    <w:rsid w:val="00C67CE2"/>
    <w:rsid w:val="00C72346"/>
    <w:rsid w:val="00C729D1"/>
    <w:rsid w:val="00C745D3"/>
    <w:rsid w:val="00C923C2"/>
    <w:rsid w:val="00C97BC3"/>
    <w:rsid w:val="00C97F36"/>
    <w:rsid w:val="00CB0172"/>
    <w:rsid w:val="00CB422C"/>
    <w:rsid w:val="00CB539A"/>
    <w:rsid w:val="00CC6485"/>
    <w:rsid w:val="00CD4428"/>
    <w:rsid w:val="00CE1E32"/>
    <w:rsid w:val="00CE6CFA"/>
    <w:rsid w:val="00CF120F"/>
    <w:rsid w:val="00D053E7"/>
    <w:rsid w:val="00D166F2"/>
    <w:rsid w:val="00D25E5D"/>
    <w:rsid w:val="00D27E5D"/>
    <w:rsid w:val="00D30CFB"/>
    <w:rsid w:val="00D365AE"/>
    <w:rsid w:val="00D37A78"/>
    <w:rsid w:val="00D42672"/>
    <w:rsid w:val="00D520B4"/>
    <w:rsid w:val="00D53FD5"/>
    <w:rsid w:val="00D55915"/>
    <w:rsid w:val="00D56624"/>
    <w:rsid w:val="00D61216"/>
    <w:rsid w:val="00D67FA5"/>
    <w:rsid w:val="00D7624C"/>
    <w:rsid w:val="00D8252F"/>
    <w:rsid w:val="00D85ACB"/>
    <w:rsid w:val="00D95872"/>
    <w:rsid w:val="00D964CD"/>
    <w:rsid w:val="00DA1401"/>
    <w:rsid w:val="00DA1523"/>
    <w:rsid w:val="00DA20AE"/>
    <w:rsid w:val="00DA31B3"/>
    <w:rsid w:val="00DA3DA9"/>
    <w:rsid w:val="00DA485C"/>
    <w:rsid w:val="00DA73D0"/>
    <w:rsid w:val="00DB7D71"/>
    <w:rsid w:val="00DD557E"/>
    <w:rsid w:val="00DE2098"/>
    <w:rsid w:val="00DE55B4"/>
    <w:rsid w:val="00DF2BA4"/>
    <w:rsid w:val="00DF4F82"/>
    <w:rsid w:val="00DF62D5"/>
    <w:rsid w:val="00E055F3"/>
    <w:rsid w:val="00E1411E"/>
    <w:rsid w:val="00E16EB8"/>
    <w:rsid w:val="00E2005E"/>
    <w:rsid w:val="00E204E9"/>
    <w:rsid w:val="00E23992"/>
    <w:rsid w:val="00E24CC3"/>
    <w:rsid w:val="00E31C83"/>
    <w:rsid w:val="00E31CE6"/>
    <w:rsid w:val="00E3372F"/>
    <w:rsid w:val="00E354C4"/>
    <w:rsid w:val="00E37184"/>
    <w:rsid w:val="00E50749"/>
    <w:rsid w:val="00E5109D"/>
    <w:rsid w:val="00E5144F"/>
    <w:rsid w:val="00E61205"/>
    <w:rsid w:val="00E627B5"/>
    <w:rsid w:val="00E67E15"/>
    <w:rsid w:val="00E7574C"/>
    <w:rsid w:val="00E76AAA"/>
    <w:rsid w:val="00E83040"/>
    <w:rsid w:val="00E91B4E"/>
    <w:rsid w:val="00EA33F1"/>
    <w:rsid w:val="00EA38CF"/>
    <w:rsid w:val="00EA3E44"/>
    <w:rsid w:val="00EA5F77"/>
    <w:rsid w:val="00EA6AD3"/>
    <w:rsid w:val="00EB4A17"/>
    <w:rsid w:val="00EB68BA"/>
    <w:rsid w:val="00EC1D7E"/>
    <w:rsid w:val="00EE0DE9"/>
    <w:rsid w:val="00EE160E"/>
    <w:rsid w:val="00EE7F4E"/>
    <w:rsid w:val="00EF4C8B"/>
    <w:rsid w:val="00EF59DA"/>
    <w:rsid w:val="00F05191"/>
    <w:rsid w:val="00F066C0"/>
    <w:rsid w:val="00F07422"/>
    <w:rsid w:val="00F16C38"/>
    <w:rsid w:val="00F20B97"/>
    <w:rsid w:val="00F35EBF"/>
    <w:rsid w:val="00F40659"/>
    <w:rsid w:val="00F52EA4"/>
    <w:rsid w:val="00F54F82"/>
    <w:rsid w:val="00F5696D"/>
    <w:rsid w:val="00F65A88"/>
    <w:rsid w:val="00F728C1"/>
    <w:rsid w:val="00F73CAB"/>
    <w:rsid w:val="00F8278B"/>
    <w:rsid w:val="00F85B2F"/>
    <w:rsid w:val="00F8654E"/>
    <w:rsid w:val="00F87E7C"/>
    <w:rsid w:val="00F90F11"/>
    <w:rsid w:val="00F92C93"/>
    <w:rsid w:val="00F94B26"/>
    <w:rsid w:val="00FA2C36"/>
    <w:rsid w:val="00FB2871"/>
    <w:rsid w:val="00FC1E22"/>
    <w:rsid w:val="00FC6589"/>
    <w:rsid w:val="00FE403D"/>
    <w:rsid w:val="00FE6EC2"/>
    <w:rsid w:val="00FF6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A38CF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next w:val="a"/>
    <w:link w:val="10"/>
    <w:uiPriority w:val="9"/>
    <w:qFormat/>
    <w:rsid w:val="00725C2D"/>
    <w:pPr>
      <w:keepNext/>
      <w:keepLines/>
      <w:spacing w:after="240"/>
      <w:jc w:val="center"/>
      <w:outlineLvl w:val="0"/>
    </w:pPr>
    <w:rPr>
      <w:rFonts w:ascii="Times New Roman" w:eastAsiaTheme="majorEastAsia" w:hAnsi="Times New Roman" w:cstheme="majorBidi"/>
      <w:b/>
      <w:caps/>
      <w:sz w:val="32"/>
      <w:szCs w:val="32"/>
    </w:rPr>
  </w:style>
  <w:style w:type="paragraph" w:styleId="2">
    <w:name w:val="heading 2"/>
    <w:next w:val="a"/>
    <w:link w:val="20"/>
    <w:uiPriority w:val="9"/>
    <w:unhideWhenUsed/>
    <w:qFormat/>
    <w:rsid w:val="002C02E9"/>
    <w:pPr>
      <w:keepNext/>
      <w:keepLines/>
      <w:spacing w:after="0" w:line="360" w:lineRule="auto"/>
      <w:ind w:firstLine="709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725C2D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725C2D"/>
    <w:rPr>
      <w:rFonts w:ascii="Times New Roman" w:eastAsiaTheme="majorEastAsia" w:hAnsi="Times New Roman" w:cstheme="majorBidi"/>
      <w:b/>
      <w:caps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2C02E9"/>
    <w:rPr>
      <w:rFonts w:ascii="Times New Roman" w:eastAsiaTheme="majorEastAsia" w:hAnsi="Times New Roman" w:cstheme="majorBidi"/>
      <w:b/>
      <w:sz w:val="28"/>
      <w:szCs w:val="26"/>
    </w:rPr>
  </w:style>
  <w:style w:type="table" w:styleId="a5">
    <w:name w:val="Table Grid"/>
    <w:basedOn w:val="a1"/>
    <w:uiPriority w:val="39"/>
    <w:rsid w:val="00AF32A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caption"/>
    <w:next w:val="a"/>
    <w:uiPriority w:val="35"/>
    <w:unhideWhenUsed/>
    <w:qFormat/>
    <w:rsid w:val="00725C2D"/>
    <w:rPr>
      <w:rFonts w:ascii="Times New Roman" w:hAnsi="Times New Roman"/>
      <w:iCs/>
      <w:sz w:val="28"/>
      <w:szCs w:val="18"/>
    </w:rPr>
  </w:style>
  <w:style w:type="paragraph" w:customStyle="1" w:styleId="a7">
    <w:name w:val="Машинопись"/>
    <w:link w:val="a8"/>
    <w:qFormat/>
    <w:rsid w:val="00725C2D"/>
    <w:pPr>
      <w:spacing w:after="0" w:line="240" w:lineRule="auto"/>
    </w:pPr>
    <w:rPr>
      <w:rFonts w:ascii="Times New Roman" w:hAnsi="Times New Roman"/>
      <w:sz w:val="16"/>
      <w:lang w:val="en-US"/>
    </w:rPr>
  </w:style>
  <w:style w:type="character" w:customStyle="1" w:styleId="a8">
    <w:name w:val="Машинопись Знак"/>
    <w:basedOn w:val="a0"/>
    <w:link w:val="a7"/>
    <w:rsid w:val="00725C2D"/>
    <w:rPr>
      <w:rFonts w:ascii="Times New Roman" w:hAnsi="Times New Roman"/>
      <w:sz w:val="16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7E56F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E56FC"/>
    <w:pPr>
      <w:spacing w:after="100"/>
      <w:ind w:left="280"/>
    </w:pPr>
  </w:style>
  <w:style w:type="character" w:styleId="a9">
    <w:name w:val="Hyperlink"/>
    <w:basedOn w:val="a0"/>
    <w:uiPriority w:val="99"/>
    <w:unhideWhenUsed/>
    <w:rsid w:val="007E56FC"/>
    <w:rPr>
      <w:color w:val="0563C1" w:themeColor="hyperlink"/>
      <w:u w:val="single"/>
    </w:rPr>
  </w:style>
  <w:style w:type="paragraph" w:styleId="aa">
    <w:name w:val="List Paragraph"/>
    <w:basedOn w:val="a"/>
    <w:uiPriority w:val="34"/>
    <w:rsid w:val="00DA73D0"/>
    <w:pPr>
      <w:ind w:left="720"/>
      <w:contextualSpacing/>
    </w:pPr>
  </w:style>
  <w:style w:type="character" w:customStyle="1" w:styleId="a4">
    <w:name w:val="Без интервала Знак"/>
    <w:basedOn w:val="a0"/>
    <w:link w:val="a3"/>
    <w:uiPriority w:val="1"/>
    <w:rsid w:val="00B96E7A"/>
    <w:rPr>
      <w:rFonts w:ascii="Times New Roman" w:hAnsi="Times New Roman"/>
      <w:sz w:val="28"/>
    </w:rPr>
  </w:style>
  <w:style w:type="paragraph" w:styleId="ab">
    <w:name w:val="Balloon Text"/>
    <w:basedOn w:val="a"/>
    <w:link w:val="ac"/>
    <w:uiPriority w:val="99"/>
    <w:semiHidden/>
    <w:unhideWhenUsed/>
    <w:rsid w:val="00B227B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B227B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A38CF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next w:val="a"/>
    <w:link w:val="10"/>
    <w:uiPriority w:val="9"/>
    <w:qFormat/>
    <w:rsid w:val="00725C2D"/>
    <w:pPr>
      <w:keepNext/>
      <w:keepLines/>
      <w:spacing w:after="240"/>
      <w:jc w:val="center"/>
      <w:outlineLvl w:val="0"/>
    </w:pPr>
    <w:rPr>
      <w:rFonts w:ascii="Times New Roman" w:eastAsiaTheme="majorEastAsia" w:hAnsi="Times New Roman" w:cstheme="majorBidi"/>
      <w:b/>
      <w:caps/>
      <w:sz w:val="32"/>
      <w:szCs w:val="32"/>
    </w:rPr>
  </w:style>
  <w:style w:type="paragraph" w:styleId="2">
    <w:name w:val="heading 2"/>
    <w:next w:val="a"/>
    <w:link w:val="20"/>
    <w:uiPriority w:val="9"/>
    <w:unhideWhenUsed/>
    <w:qFormat/>
    <w:rsid w:val="002C02E9"/>
    <w:pPr>
      <w:keepNext/>
      <w:keepLines/>
      <w:spacing w:after="0" w:line="360" w:lineRule="auto"/>
      <w:ind w:firstLine="709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725C2D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725C2D"/>
    <w:rPr>
      <w:rFonts w:ascii="Times New Roman" w:eastAsiaTheme="majorEastAsia" w:hAnsi="Times New Roman" w:cstheme="majorBidi"/>
      <w:b/>
      <w:caps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2C02E9"/>
    <w:rPr>
      <w:rFonts w:ascii="Times New Roman" w:eastAsiaTheme="majorEastAsia" w:hAnsi="Times New Roman" w:cstheme="majorBidi"/>
      <w:b/>
      <w:sz w:val="28"/>
      <w:szCs w:val="26"/>
    </w:rPr>
  </w:style>
  <w:style w:type="table" w:styleId="a5">
    <w:name w:val="Table Grid"/>
    <w:basedOn w:val="a1"/>
    <w:uiPriority w:val="39"/>
    <w:rsid w:val="00AF32A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caption"/>
    <w:next w:val="a"/>
    <w:uiPriority w:val="35"/>
    <w:unhideWhenUsed/>
    <w:qFormat/>
    <w:rsid w:val="00725C2D"/>
    <w:rPr>
      <w:rFonts w:ascii="Times New Roman" w:hAnsi="Times New Roman"/>
      <w:iCs/>
      <w:sz w:val="28"/>
      <w:szCs w:val="18"/>
    </w:rPr>
  </w:style>
  <w:style w:type="paragraph" w:customStyle="1" w:styleId="a7">
    <w:name w:val="Машинопись"/>
    <w:link w:val="a8"/>
    <w:qFormat/>
    <w:rsid w:val="00725C2D"/>
    <w:pPr>
      <w:spacing w:after="0" w:line="240" w:lineRule="auto"/>
    </w:pPr>
    <w:rPr>
      <w:rFonts w:ascii="Times New Roman" w:hAnsi="Times New Roman"/>
      <w:sz w:val="16"/>
      <w:lang w:val="en-US"/>
    </w:rPr>
  </w:style>
  <w:style w:type="character" w:customStyle="1" w:styleId="a8">
    <w:name w:val="Машинопись Знак"/>
    <w:basedOn w:val="a0"/>
    <w:link w:val="a7"/>
    <w:rsid w:val="00725C2D"/>
    <w:rPr>
      <w:rFonts w:ascii="Times New Roman" w:hAnsi="Times New Roman"/>
      <w:sz w:val="16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7E56F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E56FC"/>
    <w:pPr>
      <w:spacing w:after="100"/>
      <w:ind w:left="280"/>
    </w:pPr>
  </w:style>
  <w:style w:type="character" w:styleId="a9">
    <w:name w:val="Hyperlink"/>
    <w:basedOn w:val="a0"/>
    <w:uiPriority w:val="99"/>
    <w:unhideWhenUsed/>
    <w:rsid w:val="007E56FC"/>
    <w:rPr>
      <w:color w:val="0563C1" w:themeColor="hyperlink"/>
      <w:u w:val="single"/>
    </w:rPr>
  </w:style>
  <w:style w:type="paragraph" w:styleId="aa">
    <w:name w:val="List Paragraph"/>
    <w:basedOn w:val="a"/>
    <w:uiPriority w:val="34"/>
    <w:rsid w:val="00DA73D0"/>
    <w:pPr>
      <w:ind w:left="720"/>
      <w:contextualSpacing/>
    </w:pPr>
  </w:style>
  <w:style w:type="character" w:customStyle="1" w:styleId="a4">
    <w:name w:val="Без интервала Знак"/>
    <w:basedOn w:val="a0"/>
    <w:link w:val="a3"/>
    <w:uiPriority w:val="1"/>
    <w:rsid w:val="00B96E7A"/>
    <w:rPr>
      <w:rFonts w:ascii="Times New Roman" w:hAnsi="Times New Roman"/>
      <w:sz w:val="28"/>
    </w:rPr>
  </w:style>
  <w:style w:type="paragraph" w:styleId="ab">
    <w:name w:val="Balloon Text"/>
    <w:basedOn w:val="a"/>
    <w:link w:val="ac"/>
    <w:uiPriority w:val="99"/>
    <w:semiHidden/>
    <w:unhideWhenUsed/>
    <w:rsid w:val="00B227B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B227B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Storage\YandexDisk\&#1059;&#1095;&#1105;&#1073;&#1072;\&#1057;&#1087;&#1088;&#1072;&#1074;&#1086;&#1095;&#1085;&#1099;&#1081;%20&#1084;&#1072;&#1090;&#1077;&#1088;&#1080;&#1072;&#1083;\&#1064;&#1072;&#1073;&#1083;&#1086;&#1085;&#1099;\&#1064;&#1072;&#1073;&#1083;&#1086;&#1085;.%20&#1044;&#1086;&#1082;&#1091;&#1084;&#1077;&#1085;&#1090;%20&#1087;&#1086;%20&#1043;&#1054;&#1057;&#1058;%207.32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F692CB-F728-4423-B491-45E6F6572A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Шаблон. Документ по ГОСТ 7.32.dotx</Template>
  <TotalTime>785</TotalTime>
  <Pages>16</Pages>
  <Words>1308</Words>
  <Characters>7459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8750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Басыров С.А.</dc:creator>
  <cp:lastModifiedBy>Сергей Басыров</cp:lastModifiedBy>
  <cp:revision>592</cp:revision>
  <dcterms:created xsi:type="dcterms:W3CDTF">2018-06-01T09:00:00Z</dcterms:created>
  <dcterms:modified xsi:type="dcterms:W3CDTF">2018-06-13T14:33:00Z</dcterms:modified>
</cp:coreProperties>
</file>